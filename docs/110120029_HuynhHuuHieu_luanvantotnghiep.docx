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498DC" w14:textId="77777777" w:rsidR="00B24B7A" w:rsidRDefault="00B24B7A" w:rsidP="00B24B7A">
      <w:pPr>
        <w:jc w:val="center"/>
        <w:rPr>
          <w:szCs w:val="28"/>
        </w:rPr>
      </w:pPr>
      <w:r>
        <w:rPr>
          <w:b/>
          <w:sz w:val="32"/>
          <w:szCs w:val="32"/>
        </w:rPr>
        <w:t>TRƯỜNG ĐẠI HỌC TRÀ VINH</w:t>
      </w:r>
    </w:p>
    <w:p w14:paraId="689916B9" w14:textId="77777777" w:rsidR="00B24B7A" w:rsidRDefault="00B24B7A" w:rsidP="00B24B7A">
      <w:pPr>
        <w:jc w:val="center"/>
        <w:rPr>
          <w:b/>
          <w:sz w:val="32"/>
          <w:szCs w:val="32"/>
        </w:rPr>
      </w:pPr>
      <w:r>
        <w:rPr>
          <w:b/>
          <w:sz w:val="32"/>
          <w:szCs w:val="32"/>
        </w:rPr>
        <w:t>KHOA KỸ THUẬT VÀ CÔNG NGHỆ</w:t>
      </w:r>
    </w:p>
    <w:p w14:paraId="54099923" w14:textId="77777777" w:rsidR="00B24B7A" w:rsidRDefault="00B24B7A" w:rsidP="00B24B7A">
      <w:pPr>
        <w:ind w:firstLine="720"/>
        <w:jc w:val="center"/>
      </w:pPr>
      <w:r>
        <w:rPr>
          <w:noProof/>
        </w:rPr>
        <mc:AlternateContent>
          <mc:Choice Requires="wps">
            <w:drawing>
              <wp:anchor distT="0" distB="0" distL="114300" distR="114300" simplePos="0" relativeHeight="251705344" behindDoc="0" locked="0" layoutInCell="1" allowOverlap="1" wp14:anchorId="05B3F544" wp14:editId="63D4F1FD">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BB8CC"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0F44BD11" w14:textId="77777777" w:rsidR="00B24B7A" w:rsidRDefault="00B24B7A" w:rsidP="00B24B7A">
      <w:pPr>
        <w:ind w:firstLine="720"/>
        <w:jc w:val="center"/>
      </w:pPr>
    </w:p>
    <w:p w14:paraId="5B15F77C" w14:textId="77777777" w:rsidR="00B24B7A" w:rsidRDefault="00B24B7A" w:rsidP="00B24B7A">
      <w:pPr>
        <w:rPr>
          <w:b/>
          <w:szCs w:val="28"/>
        </w:rPr>
      </w:pPr>
    </w:p>
    <w:p w14:paraId="74C446BB" w14:textId="77777777" w:rsidR="00B24B7A" w:rsidRDefault="00B24B7A" w:rsidP="00B24B7A">
      <w:pPr>
        <w:ind w:firstLine="720"/>
        <w:jc w:val="center"/>
        <w:rPr>
          <w:b/>
          <w:szCs w:val="28"/>
        </w:rPr>
      </w:pPr>
      <w:r>
        <w:rPr>
          <w:b/>
          <w:noProof/>
          <w:szCs w:val="28"/>
        </w:rPr>
        <w:drawing>
          <wp:anchor distT="0" distB="0" distL="114300" distR="114300" simplePos="0" relativeHeight="251706368" behindDoc="0" locked="0" layoutInCell="1" allowOverlap="1" wp14:anchorId="7B547144" wp14:editId="718A2F4B">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28DA6959" w14:textId="77777777" w:rsidR="00B24B7A" w:rsidRDefault="00B24B7A" w:rsidP="00B24B7A">
      <w:pPr>
        <w:ind w:firstLine="720"/>
        <w:jc w:val="center"/>
        <w:rPr>
          <w:b/>
          <w:szCs w:val="28"/>
        </w:rPr>
      </w:pPr>
    </w:p>
    <w:p w14:paraId="5E084715" w14:textId="77777777" w:rsidR="00B24B7A" w:rsidRDefault="00B24B7A" w:rsidP="00B24B7A">
      <w:pPr>
        <w:ind w:firstLine="720"/>
        <w:jc w:val="center"/>
        <w:rPr>
          <w:b/>
          <w:szCs w:val="28"/>
        </w:rPr>
      </w:pPr>
    </w:p>
    <w:p w14:paraId="7E9BE2F7" w14:textId="77777777" w:rsidR="00B24B7A" w:rsidRDefault="00B24B7A" w:rsidP="00B24B7A">
      <w:pPr>
        <w:ind w:firstLine="720"/>
        <w:jc w:val="center"/>
        <w:rPr>
          <w:b/>
          <w:szCs w:val="28"/>
        </w:rPr>
      </w:pPr>
    </w:p>
    <w:p w14:paraId="3D5F24FA" w14:textId="77777777" w:rsidR="00B24B7A" w:rsidRDefault="00B24B7A" w:rsidP="00B24B7A">
      <w:pPr>
        <w:ind w:firstLine="720"/>
        <w:jc w:val="center"/>
        <w:rPr>
          <w:b/>
          <w:szCs w:val="28"/>
        </w:rPr>
      </w:pPr>
    </w:p>
    <w:p w14:paraId="061A5F6B" w14:textId="77777777" w:rsidR="00B24B7A" w:rsidRDefault="00B24B7A" w:rsidP="00B24B7A">
      <w:pPr>
        <w:ind w:firstLine="720"/>
        <w:jc w:val="center"/>
        <w:rPr>
          <w:b/>
          <w:szCs w:val="28"/>
        </w:rPr>
      </w:pPr>
    </w:p>
    <w:p w14:paraId="3CCB421F" w14:textId="77777777" w:rsidR="00B24B7A" w:rsidRDefault="00B24B7A" w:rsidP="00B24B7A">
      <w:pPr>
        <w:ind w:left="2880" w:firstLine="720"/>
        <w:rPr>
          <w:b/>
          <w:szCs w:val="28"/>
        </w:rPr>
      </w:pPr>
    </w:p>
    <w:p w14:paraId="5CB46638" w14:textId="77777777" w:rsidR="00B24B7A" w:rsidRDefault="00B24B7A" w:rsidP="00B24B7A">
      <w:pPr>
        <w:rPr>
          <w:b/>
          <w:szCs w:val="28"/>
        </w:rPr>
      </w:pPr>
    </w:p>
    <w:p w14:paraId="0FC24CB6" w14:textId="77777777" w:rsidR="00B24B7A" w:rsidRDefault="00B24B7A" w:rsidP="00B24B7A">
      <w:pPr>
        <w:rPr>
          <w:b/>
          <w:szCs w:val="28"/>
        </w:rPr>
      </w:pPr>
      <w:r>
        <w:rPr>
          <w:b/>
          <w:noProof/>
          <w:szCs w:val="28"/>
        </w:rPr>
        <mc:AlternateContent>
          <mc:Choice Requires="wps">
            <w:drawing>
              <wp:anchor distT="0" distB="0" distL="114300" distR="114300" simplePos="0" relativeHeight="251707392" behindDoc="0" locked="0" layoutInCell="1" allowOverlap="1" wp14:anchorId="5D45382C" wp14:editId="4388C76D">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2C3CAAD1" w14:textId="77777777" w:rsidR="00F26458" w:rsidRDefault="00F26458"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5382C"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2C3CAAD1" w14:textId="77777777" w:rsidR="00F26458" w:rsidRDefault="00F26458" w:rsidP="00B24B7A">
                      <w:r w:rsidRPr="00E301F5">
                        <w:rPr>
                          <w:b/>
                          <w:color w:val="FF0000"/>
                          <w:sz w:val="28"/>
                          <w:szCs w:val="28"/>
                        </w:rPr>
                        <w:t>ISO 9001:2015</w:t>
                      </w:r>
                    </w:p>
                  </w:txbxContent>
                </v:textbox>
                <w10:wrap anchorx="margin"/>
              </v:shape>
            </w:pict>
          </mc:Fallback>
        </mc:AlternateContent>
      </w:r>
    </w:p>
    <w:p w14:paraId="2C0597D8" w14:textId="77777777" w:rsidR="00B24B7A" w:rsidRDefault="00B24B7A" w:rsidP="00B24B7A">
      <w:pPr>
        <w:rPr>
          <w:b/>
          <w:sz w:val="32"/>
          <w:szCs w:val="32"/>
        </w:rPr>
      </w:pPr>
    </w:p>
    <w:p w14:paraId="6D9EF602" w14:textId="77777777" w:rsidR="00B24B7A" w:rsidRDefault="00B24B7A" w:rsidP="00B24B7A">
      <w:pPr>
        <w:jc w:val="center"/>
        <w:rPr>
          <w:b/>
          <w:sz w:val="32"/>
          <w:szCs w:val="32"/>
        </w:rPr>
      </w:pPr>
    </w:p>
    <w:p w14:paraId="0650A1F1" w14:textId="77777777" w:rsidR="00B24B7A" w:rsidRDefault="00B24B7A" w:rsidP="00B24B7A">
      <w:pPr>
        <w:jc w:val="center"/>
        <w:rPr>
          <w:b/>
          <w:sz w:val="32"/>
          <w:szCs w:val="32"/>
        </w:rPr>
      </w:pPr>
    </w:p>
    <w:p w14:paraId="173626E2" w14:textId="77777777" w:rsidR="00947871" w:rsidRPr="00CF39D2" w:rsidRDefault="00947871" w:rsidP="00947871">
      <w:pPr>
        <w:jc w:val="center"/>
        <w:rPr>
          <w:b/>
          <w:sz w:val="32"/>
          <w:szCs w:val="32"/>
        </w:rPr>
      </w:pPr>
      <w:r>
        <w:rPr>
          <w:b/>
          <w:sz w:val="32"/>
          <w:szCs w:val="32"/>
        </w:rPr>
        <w:t>HUỲNH HỮU HIẾU</w:t>
      </w:r>
    </w:p>
    <w:p w14:paraId="55EFB4BB" w14:textId="77777777" w:rsidR="00B24B7A" w:rsidRDefault="00B24B7A" w:rsidP="00B24B7A">
      <w:pPr>
        <w:rPr>
          <w:b/>
          <w:sz w:val="40"/>
          <w:szCs w:val="40"/>
        </w:rPr>
      </w:pPr>
    </w:p>
    <w:p w14:paraId="67F553CE" w14:textId="77777777" w:rsidR="00B24B7A" w:rsidRDefault="00B24B7A" w:rsidP="00B24B7A">
      <w:pPr>
        <w:rPr>
          <w:b/>
          <w:sz w:val="40"/>
          <w:szCs w:val="40"/>
        </w:rPr>
      </w:pPr>
    </w:p>
    <w:p w14:paraId="1C05779A" w14:textId="77777777" w:rsidR="00C4037D" w:rsidRDefault="00C4037D" w:rsidP="00C4037D">
      <w:pPr>
        <w:jc w:val="center"/>
        <w:rPr>
          <w:b/>
          <w:sz w:val="40"/>
          <w:szCs w:val="40"/>
        </w:rPr>
      </w:pPr>
      <w:bookmarkStart w:id="0" w:name="_Hlk170725614"/>
      <w:r>
        <w:rPr>
          <w:b/>
          <w:sz w:val="40"/>
          <w:szCs w:val="40"/>
        </w:rPr>
        <w:t xml:space="preserve">XÂY DỰNG HỆ THỐNG </w:t>
      </w:r>
    </w:p>
    <w:p w14:paraId="6FA6355E" w14:textId="77777777" w:rsidR="00C4037D" w:rsidRDefault="00C4037D" w:rsidP="00C4037D">
      <w:pPr>
        <w:jc w:val="center"/>
        <w:rPr>
          <w:b/>
          <w:sz w:val="40"/>
          <w:szCs w:val="40"/>
        </w:rPr>
      </w:pPr>
      <w:r>
        <w:rPr>
          <w:b/>
          <w:sz w:val="40"/>
          <w:szCs w:val="40"/>
        </w:rPr>
        <w:t xml:space="preserve">ĐÁNH GIÁ NĂNG LỰC NHÂN VIÊN </w:t>
      </w:r>
    </w:p>
    <w:p w14:paraId="1541094A" w14:textId="69A81122" w:rsidR="00B24B7A" w:rsidRPr="00C4037D" w:rsidRDefault="00C4037D" w:rsidP="00C4037D">
      <w:pPr>
        <w:jc w:val="center"/>
        <w:rPr>
          <w:b/>
          <w:sz w:val="40"/>
          <w:szCs w:val="40"/>
        </w:rPr>
      </w:pPr>
      <w:r>
        <w:rPr>
          <w:b/>
          <w:sz w:val="40"/>
          <w:szCs w:val="40"/>
        </w:rPr>
        <w:t>DỰA TRÊN CHỈ SỐ KPI</w:t>
      </w:r>
    </w:p>
    <w:bookmarkEnd w:id="0"/>
    <w:p w14:paraId="7B0E27A2" w14:textId="77777777" w:rsidR="00B24B7A" w:rsidRDefault="00B24B7A" w:rsidP="00B24B7A">
      <w:pPr>
        <w:jc w:val="both"/>
        <w:rPr>
          <w:b/>
        </w:rPr>
      </w:pPr>
    </w:p>
    <w:p w14:paraId="69136431" w14:textId="77777777" w:rsidR="00B24B7A" w:rsidRDefault="00B24B7A" w:rsidP="00B24B7A">
      <w:pPr>
        <w:jc w:val="both"/>
        <w:rPr>
          <w:b/>
        </w:rPr>
      </w:pPr>
    </w:p>
    <w:p w14:paraId="27F78CD6" w14:textId="77777777" w:rsidR="00B24B7A" w:rsidRDefault="00B24B7A" w:rsidP="00B24B7A">
      <w:pPr>
        <w:jc w:val="both"/>
        <w:rPr>
          <w:b/>
        </w:rPr>
      </w:pPr>
    </w:p>
    <w:p w14:paraId="79D38033" w14:textId="77777777" w:rsidR="00E01508" w:rsidRDefault="00E01508" w:rsidP="00B24B7A">
      <w:pPr>
        <w:jc w:val="both"/>
        <w:rPr>
          <w:b/>
        </w:rPr>
      </w:pPr>
    </w:p>
    <w:p w14:paraId="4E7EAC75" w14:textId="77777777" w:rsidR="00E01508" w:rsidRDefault="00E01508" w:rsidP="00B24B7A">
      <w:pPr>
        <w:jc w:val="both"/>
        <w:rPr>
          <w:b/>
        </w:rPr>
      </w:pPr>
    </w:p>
    <w:p w14:paraId="710F93ED" w14:textId="77777777" w:rsidR="00E01508" w:rsidRDefault="00E01508" w:rsidP="00B24B7A">
      <w:pPr>
        <w:jc w:val="both"/>
        <w:rPr>
          <w:b/>
        </w:rPr>
      </w:pPr>
    </w:p>
    <w:p w14:paraId="7E473252" w14:textId="77777777" w:rsidR="00E01508" w:rsidRDefault="00E01508" w:rsidP="00B24B7A">
      <w:pPr>
        <w:jc w:val="both"/>
        <w:rPr>
          <w:b/>
        </w:rPr>
      </w:pPr>
    </w:p>
    <w:p w14:paraId="5EE2A9D5" w14:textId="77777777" w:rsidR="00B24B7A" w:rsidRPr="00CF39D2" w:rsidRDefault="00B24B7A" w:rsidP="00B24B7A">
      <w:pPr>
        <w:jc w:val="center"/>
        <w:rPr>
          <w:b/>
          <w:sz w:val="32"/>
          <w:szCs w:val="32"/>
        </w:rPr>
      </w:pPr>
      <w:r w:rsidRPr="00CF39D2">
        <w:rPr>
          <w:b/>
          <w:sz w:val="32"/>
          <w:szCs w:val="32"/>
        </w:rPr>
        <w:t xml:space="preserve">ĐỒ ÁN TỐT NGHIỆP </w:t>
      </w:r>
    </w:p>
    <w:p w14:paraId="389A4425" w14:textId="77777777" w:rsidR="00B24B7A" w:rsidRPr="00CF39D2" w:rsidRDefault="00B24B7A" w:rsidP="00B24B7A">
      <w:pPr>
        <w:jc w:val="center"/>
        <w:rPr>
          <w:b/>
          <w:sz w:val="32"/>
          <w:szCs w:val="32"/>
        </w:rPr>
      </w:pPr>
      <w:r w:rsidRPr="00CF39D2">
        <w:rPr>
          <w:b/>
          <w:sz w:val="32"/>
          <w:szCs w:val="32"/>
        </w:rPr>
        <w:t>NGÀNH CÔNG NGHỆ THÔNG TIN</w:t>
      </w:r>
    </w:p>
    <w:p w14:paraId="11350B46" w14:textId="77777777" w:rsidR="00B24B7A" w:rsidRDefault="00B24B7A" w:rsidP="00B24B7A">
      <w:pPr>
        <w:jc w:val="both"/>
        <w:rPr>
          <w:b/>
        </w:rPr>
      </w:pPr>
    </w:p>
    <w:p w14:paraId="3AFE2903" w14:textId="77777777" w:rsidR="00B24B7A" w:rsidRDefault="00B24B7A" w:rsidP="00B24B7A">
      <w:pPr>
        <w:jc w:val="both"/>
        <w:rPr>
          <w:b/>
        </w:rPr>
      </w:pPr>
    </w:p>
    <w:p w14:paraId="437834DA" w14:textId="77777777" w:rsidR="00B24B7A" w:rsidRDefault="00B24B7A" w:rsidP="00B24B7A">
      <w:pPr>
        <w:jc w:val="both"/>
        <w:rPr>
          <w:b/>
        </w:rPr>
      </w:pPr>
    </w:p>
    <w:p w14:paraId="75906416" w14:textId="77777777" w:rsidR="00B24B7A" w:rsidRDefault="00B24B7A" w:rsidP="00B24B7A">
      <w:pPr>
        <w:jc w:val="both"/>
        <w:rPr>
          <w:b/>
        </w:rPr>
      </w:pPr>
    </w:p>
    <w:p w14:paraId="3F5C987A" w14:textId="77777777" w:rsidR="00B24B7A" w:rsidRDefault="00B24B7A" w:rsidP="00B24B7A">
      <w:pPr>
        <w:jc w:val="both"/>
        <w:rPr>
          <w:b/>
        </w:rPr>
      </w:pPr>
    </w:p>
    <w:p w14:paraId="5E525D28" w14:textId="77777777" w:rsidR="00B24B7A" w:rsidRDefault="00B24B7A" w:rsidP="00B24B7A">
      <w:pPr>
        <w:jc w:val="both"/>
        <w:rPr>
          <w:b/>
        </w:rPr>
      </w:pPr>
    </w:p>
    <w:p w14:paraId="18CCA365" w14:textId="77777777" w:rsidR="00B24B7A" w:rsidRDefault="00B24B7A" w:rsidP="00B24B7A">
      <w:pPr>
        <w:rPr>
          <w:b/>
          <w:szCs w:val="28"/>
        </w:rPr>
      </w:pPr>
    </w:p>
    <w:p w14:paraId="7DA527B0" w14:textId="77777777" w:rsidR="00B24B7A" w:rsidRDefault="00B24B7A" w:rsidP="00B24B7A">
      <w:pPr>
        <w:jc w:val="center"/>
        <w:rPr>
          <w:b/>
          <w:sz w:val="28"/>
          <w:szCs w:val="28"/>
        </w:rPr>
      </w:pPr>
    </w:p>
    <w:p w14:paraId="43F08E83" w14:textId="77777777" w:rsidR="00B24B7A" w:rsidRDefault="00B24B7A" w:rsidP="00B24B7A">
      <w:pPr>
        <w:jc w:val="center"/>
        <w:rPr>
          <w:b/>
          <w:sz w:val="28"/>
          <w:szCs w:val="28"/>
        </w:rPr>
      </w:pPr>
    </w:p>
    <w:p w14:paraId="2AA7FD39" w14:textId="77777777" w:rsidR="00B24B7A" w:rsidRDefault="00B24B7A" w:rsidP="00B24B7A">
      <w:pPr>
        <w:jc w:val="center"/>
        <w:rPr>
          <w:b/>
          <w:sz w:val="28"/>
          <w:szCs w:val="28"/>
        </w:rPr>
      </w:pPr>
    </w:p>
    <w:p w14:paraId="09AA2C95" w14:textId="77777777" w:rsidR="00B24B7A" w:rsidRDefault="006F3C54" w:rsidP="00B24B7A">
      <w:pPr>
        <w:jc w:val="center"/>
        <w:rPr>
          <w:b/>
          <w:sz w:val="28"/>
          <w:szCs w:val="28"/>
        </w:rPr>
      </w:pPr>
      <w:r>
        <w:rPr>
          <w:b/>
          <w:sz w:val="28"/>
          <w:szCs w:val="28"/>
        </w:rPr>
        <w:t>TRÀ VINH, NĂM 2024</w:t>
      </w:r>
      <w:r w:rsidR="00B24B7A">
        <w:rPr>
          <w:b/>
          <w:sz w:val="28"/>
          <w:szCs w:val="28"/>
        </w:rPr>
        <w:br w:type="page"/>
      </w:r>
    </w:p>
    <w:p w14:paraId="607CFE6F" w14:textId="77777777" w:rsidR="00B24B7A" w:rsidRDefault="00B24B7A" w:rsidP="00B24B7A">
      <w:pPr>
        <w:jc w:val="center"/>
        <w:rPr>
          <w:szCs w:val="28"/>
        </w:rPr>
      </w:pPr>
      <w:r>
        <w:rPr>
          <w:b/>
          <w:sz w:val="32"/>
          <w:szCs w:val="32"/>
        </w:rPr>
        <w:lastRenderedPageBreak/>
        <w:t>TRƯỜNG ĐẠI HỌC TRÀ VINH</w:t>
      </w:r>
    </w:p>
    <w:p w14:paraId="3639CBE8" w14:textId="77777777" w:rsidR="00B24B7A" w:rsidRDefault="00B24B7A" w:rsidP="00B24B7A">
      <w:pPr>
        <w:jc w:val="center"/>
        <w:rPr>
          <w:b/>
          <w:sz w:val="32"/>
          <w:szCs w:val="32"/>
        </w:rPr>
      </w:pPr>
      <w:r>
        <w:rPr>
          <w:b/>
          <w:sz w:val="32"/>
          <w:szCs w:val="32"/>
        </w:rPr>
        <w:t>KHOA KỸ THUẬT VÀ CÔNG NGHỆ</w:t>
      </w:r>
    </w:p>
    <w:p w14:paraId="6250461E" w14:textId="77777777" w:rsidR="00B24B7A" w:rsidRDefault="00B24B7A" w:rsidP="00B24B7A">
      <w:pPr>
        <w:ind w:firstLine="720"/>
        <w:jc w:val="center"/>
      </w:pPr>
      <w:r>
        <w:rPr>
          <w:noProof/>
        </w:rPr>
        <mc:AlternateContent>
          <mc:Choice Requires="wps">
            <w:drawing>
              <wp:anchor distT="0" distB="0" distL="114300" distR="114300" simplePos="0" relativeHeight="251709440" behindDoc="0" locked="0" layoutInCell="1" allowOverlap="1" wp14:anchorId="71577976" wp14:editId="43DB8E0A">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9D65F"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3C9EC7A3" w14:textId="77777777" w:rsidR="00B24B7A" w:rsidRDefault="00B24B7A" w:rsidP="00B24B7A">
      <w:pPr>
        <w:ind w:firstLine="720"/>
        <w:jc w:val="center"/>
      </w:pPr>
    </w:p>
    <w:p w14:paraId="325D90C8" w14:textId="77777777" w:rsidR="00B24B7A" w:rsidRDefault="00B24B7A" w:rsidP="00B24B7A">
      <w:pPr>
        <w:rPr>
          <w:b/>
          <w:szCs w:val="28"/>
        </w:rPr>
      </w:pPr>
    </w:p>
    <w:p w14:paraId="4A8816F5" w14:textId="77777777" w:rsidR="00B24B7A" w:rsidRDefault="00B24B7A" w:rsidP="00B24B7A">
      <w:pPr>
        <w:ind w:firstLine="720"/>
        <w:jc w:val="center"/>
        <w:rPr>
          <w:b/>
          <w:szCs w:val="28"/>
        </w:rPr>
      </w:pPr>
    </w:p>
    <w:p w14:paraId="61E587B9" w14:textId="77777777" w:rsidR="00B24B7A" w:rsidRDefault="00B24B7A" w:rsidP="00B24B7A">
      <w:pPr>
        <w:ind w:firstLine="720"/>
        <w:jc w:val="center"/>
        <w:rPr>
          <w:b/>
          <w:szCs w:val="28"/>
        </w:rPr>
      </w:pPr>
    </w:p>
    <w:p w14:paraId="3D94B26D" w14:textId="77777777" w:rsidR="00B24B7A" w:rsidRDefault="00B24B7A" w:rsidP="00B24B7A">
      <w:pPr>
        <w:ind w:firstLine="720"/>
        <w:jc w:val="center"/>
        <w:rPr>
          <w:b/>
          <w:szCs w:val="28"/>
        </w:rPr>
      </w:pPr>
    </w:p>
    <w:p w14:paraId="0C8DE0DC" w14:textId="77777777" w:rsidR="00B24B7A" w:rsidRDefault="00B24B7A" w:rsidP="00B24B7A">
      <w:pPr>
        <w:ind w:firstLine="720"/>
        <w:jc w:val="center"/>
        <w:rPr>
          <w:b/>
          <w:szCs w:val="28"/>
        </w:rPr>
      </w:pPr>
    </w:p>
    <w:p w14:paraId="39F8028F" w14:textId="77777777" w:rsidR="00B24B7A" w:rsidRDefault="00B24B7A" w:rsidP="00B24B7A">
      <w:pPr>
        <w:ind w:firstLine="720"/>
        <w:jc w:val="center"/>
        <w:rPr>
          <w:b/>
          <w:szCs w:val="28"/>
        </w:rPr>
      </w:pPr>
    </w:p>
    <w:p w14:paraId="7A86E8FC" w14:textId="77777777" w:rsidR="00B24B7A" w:rsidRDefault="00B24B7A" w:rsidP="00B24B7A">
      <w:pPr>
        <w:ind w:firstLine="720"/>
        <w:jc w:val="center"/>
        <w:rPr>
          <w:b/>
          <w:szCs w:val="28"/>
        </w:rPr>
      </w:pPr>
    </w:p>
    <w:p w14:paraId="2B3677A9" w14:textId="77777777" w:rsidR="00677B74" w:rsidRDefault="00C4037D" w:rsidP="00677B74">
      <w:pPr>
        <w:jc w:val="center"/>
        <w:rPr>
          <w:b/>
          <w:bCs/>
          <w:sz w:val="40"/>
          <w:szCs w:val="40"/>
        </w:rPr>
      </w:pPr>
      <w:r w:rsidRPr="00C4037D">
        <w:rPr>
          <w:b/>
          <w:bCs/>
          <w:sz w:val="40"/>
          <w:szCs w:val="40"/>
        </w:rPr>
        <w:t xml:space="preserve">XÂY DỰNG HỆ THỐNG </w:t>
      </w:r>
    </w:p>
    <w:p w14:paraId="656B5B8F" w14:textId="0DC248AC" w:rsidR="00C4037D" w:rsidRPr="00C4037D" w:rsidRDefault="00C4037D" w:rsidP="00677B74">
      <w:pPr>
        <w:jc w:val="center"/>
        <w:rPr>
          <w:b/>
          <w:bCs/>
          <w:sz w:val="40"/>
          <w:szCs w:val="40"/>
        </w:rPr>
      </w:pPr>
      <w:r w:rsidRPr="00C4037D">
        <w:rPr>
          <w:b/>
          <w:bCs/>
          <w:sz w:val="40"/>
          <w:szCs w:val="40"/>
        </w:rPr>
        <w:t xml:space="preserve">ĐÁNH GIÁ NĂNG LỰC NHÂN VIÊN </w:t>
      </w:r>
    </w:p>
    <w:p w14:paraId="64D4FD5D" w14:textId="62A478F4" w:rsidR="00B24B7A" w:rsidRDefault="00C4037D" w:rsidP="00717027">
      <w:pPr>
        <w:jc w:val="center"/>
        <w:rPr>
          <w:b/>
          <w:szCs w:val="28"/>
        </w:rPr>
      </w:pPr>
      <w:r w:rsidRPr="00C4037D">
        <w:rPr>
          <w:b/>
          <w:bCs/>
          <w:sz w:val="40"/>
          <w:szCs w:val="40"/>
        </w:rPr>
        <w:t>DỰA TRÊN CHỈ SỐ KPI</w:t>
      </w:r>
    </w:p>
    <w:p w14:paraId="5A08C32F" w14:textId="77777777" w:rsidR="00B24B7A" w:rsidRDefault="00B24B7A" w:rsidP="00717027">
      <w:pPr>
        <w:jc w:val="center"/>
        <w:rPr>
          <w:b/>
          <w:szCs w:val="28"/>
        </w:rPr>
      </w:pPr>
    </w:p>
    <w:p w14:paraId="1D34B938" w14:textId="77777777" w:rsidR="00B24B7A" w:rsidRDefault="00B24B7A" w:rsidP="00B24B7A">
      <w:pPr>
        <w:rPr>
          <w:b/>
          <w:szCs w:val="28"/>
        </w:rPr>
      </w:pPr>
    </w:p>
    <w:p w14:paraId="0AB25657" w14:textId="77777777" w:rsidR="00B24B7A" w:rsidRDefault="00B24B7A" w:rsidP="00B24B7A">
      <w:pPr>
        <w:rPr>
          <w:b/>
          <w:szCs w:val="28"/>
        </w:rPr>
      </w:pPr>
    </w:p>
    <w:p w14:paraId="76A6F589" w14:textId="77777777" w:rsidR="00B24B7A" w:rsidRDefault="00B24B7A" w:rsidP="00B24B7A">
      <w:pPr>
        <w:rPr>
          <w:b/>
          <w:szCs w:val="28"/>
        </w:rPr>
      </w:pPr>
    </w:p>
    <w:p w14:paraId="7E266FDE" w14:textId="77777777" w:rsidR="00B24B7A" w:rsidRDefault="00B24B7A" w:rsidP="00B24B7A">
      <w:pPr>
        <w:rPr>
          <w:b/>
          <w:szCs w:val="28"/>
        </w:rPr>
      </w:pPr>
    </w:p>
    <w:p w14:paraId="239E9575" w14:textId="77777777" w:rsidR="00B24B7A" w:rsidRPr="00980A7D" w:rsidRDefault="00B24B7A" w:rsidP="00B24B7A">
      <w:pPr>
        <w:jc w:val="center"/>
        <w:rPr>
          <w:b/>
          <w:sz w:val="32"/>
          <w:szCs w:val="32"/>
        </w:rPr>
      </w:pPr>
      <w:r w:rsidRPr="00980A7D">
        <w:rPr>
          <w:b/>
          <w:sz w:val="32"/>
          <w:szCs w:val="32"/>
        </w:rPr>
        <w:t xml:space="preserve">ĐỒ ÁN TỐT NGHIỆP </w:t>
      </w:r>
    </w:p>
    <w:p w14:paraId="15D85C15" w14:textId="77777777" w:rsidR="00B24B7A" w:rsidRPr="00980A7D" w:rsidRDefault="00B24B7A" w:rsidP="00B24B7A">
      <w:pPr>
        <w:jc w:val="center"/>
        <w:rPr>
          <w:b/>
          <w:sz w:val="32"/>
          <w:szCs w:val="32"/>
        </w:rPr>
      </w:pPr>
      <w:r w:rsidRPr="00980A7D">
        <w:rPr>
          <w:b/>
          <w:sz w:val="32"/>
          <w:szCs w:val="32"/>
        </w:rPr>
        <w:t>NGÀNH CÔNG NGHỆ THÔNG TIN</w:t>
      </w:r>
    </w:p>
    <w:p w14:paraId="28515C69" w14:textId="77777777" w:rsidR="00B24B7A" w:rsidRDefault="00B24B7A" w:rsidP="00B24B7A">
      <w:pPr>
        <w:rPr>
          <w:b/>
          <w:sz w:val="32"/>
          <w:szCs w:val="32"/>
        </w:rPr>
      </w:pPr>
    </w:p>
    <w:p w14:paraId="5452E642" w14:textId="77777777" w:rsidR="00B24B7A" w:rsidRDefault="00B24B7A" w:rsidP="00B24B7A">
      <w:pPr>
        <w:jc w:val="center"/>
        <w:rPr>
          <w:b/>
          <w:sz w:val="32"/>
          <w:szCs w:val="32"/>
        </w:rPr>
      </w:pPr>
    </w:p>
    <w:p w14:paraId="0B586213" w14:textId="77777777" w:rsidR="00B24B7A" w:rsidRDefault="00B24B7A" w:rsidP="00B24B7A">
      <w:pPr>
        <w:jc w:val="center"/>
        <w:rPr>
          <w:b/>
          <w:sz w:val="32"/>
          <w:szCs w:val="32"/>
        </w:rPr>
      </w:pPr>
    </w:p>
    <w:p w14:paraId="58B71C30" w14:textId="77777777" w:rsidR="00B24B7A" w:rsidRDefault="00B24B7A" w:rsidP="00B24B7A">
      <w:pPr>
        <w:rPr>
          <w:b/>
          <w:sz w:val="40"/>
          <w:szCs w:val="40"/>
        </w:rPr>
      </w:pPr>
    </w:p>
    <w:p w14:paraId="03C13A81" w14:textId="77777777" w:rsidR="00B24B7A" w:rsidRDefault="00B24B7A" w:rsidP="00B24B7A">
      <w:pPr>
        <w:rPr>
          <w:b/>
          <w:sz w:val="40"/>
          <w:szCs w:val="40"/>
        </w:rPr>
      </w:pPr>
    </w:p>
    <w:p w14:paraId="26EE0AE8" w14:textId="408268DB" w:rsidR="00B24B7A" w:rsidRPr="003A3218" w:rsidRDefault="00F033EE" w:rsidP="00B24B7A">
      <w:pPr>
        <w:spacing w:line="276" w:lineRule="auto"/>
        <w:ind w:left="720"/>
        <w:rPr>
          <w:bCs/>
          <w:sz w:val="32"/>
          <w:szCs w:val="32"/>
        </w:rPr>
      </w:pPr>
      <w:r>
        <w:rPr>
          <w:b/>
          <w:sz w:val="32"/>
          <w:szCs w:val="32"/>
        </w:rPr>
        <w:t xml:space="preserve"> </w:t>
      </w:r>
      <w:r w:rsidR="00B24B7A" w:rsidRPr="003A3218">
        <w:rPr>
          <w:bCs/>
          <w:sz w:val="32"/>
          <w:szCs w:val="32"/>
        </w:rPr>
        <w:t xml:space="preserve">Sinh viên: </w:t>
      </w:r>
      <w:r w:rsidR="00ED3ABA">
        <w:rPr>
          <w:b/>
          <w:sz w:val="32"/>
          <w:szCs w:val="32"/>
        </w:rPr>
        <w:t>Huỳnh Hữu Hiếu</w:t>
      </w:r>
    </w:p>
    <w:p w14:paraId="152527EC" w14:textId="444723FF" w:rsidR="00B24B7A" w:rsidRPr="003A3218" w:rsidRDefault="00F033EE" w:rsidP="00B24B7A">
      <w:pPr>
        <w:spacing w:line="276" w:lineRule="auto"/>
        <w:ind w:left="720"/>
        <w:rPr>
          <w:bCs/>
          <w:sz w:val="32"/>
          <w:szCs w:val="32"/>
        </w:rPr>
      </w:pPr>
      <w:r>
        <w:rPr>
          <w:bCs/>
          <w:sz w:val="32"/>
          <w:szCs w:val="32"/>
        </w:rPr>
        <w:t xml:space="preserve"> </w:t>
      </w:r>
      <w:r w:rsidR="00B24B7A" w:rsidRPr="003A3218">
        <w:rPr>
          <w:bCs/>
          <w:sz w:val="32"/>
          <w:szCs w:val="32"/>
        </w:rPr>
        <w:t xml:space="preserve">Lớp: </w:t>
      </w:r>
      <w:r w:rsidR="00B24B7A" w:rsidRPr="00B24B7A">
        <w:rPr>
          <w:b/>
          <w:sz w:val="32"/>
          <w:szCs w:val="32"/>
        </w:rPr>
        <w:t>DA</w:t>
      </w:r>
      <w:r w:rsidR="006F3C54">
        <w:rPr>
          <w:b/>
          <w:sz w:val="32"/>
          <w:szCs w:val="32"/>
        </w:rPr>
        <w:t>20TT</w:t>
      </w:r>
      <w:r w:rsidR="00AB04EF">
        <w:rPr>
          <w:b/>
          <w:sz w:val="32"/>
          <w:szCs w:val="32"/>
        </w:rPr>
        <w:t>A</w:t>
      </w:r>
    </w:p>
    <w:p w14:paraId="4D7940B5" w14:textId="515B26DC" w:rsidR="00B24B7A" w:rsidRPr="003A3218" w:rsidRDefault="00F033EE" w:rsidP="00B24B7A">
      <w:pPr>
        <w:spacing w:line="276" w:lineRule="auto"/>
        <w:ind w:left="720"/>
        <w:rPr>
          <w:bCs/>
          <w:sz w:val="32"/>
          <w:szCs w:val="32"/>
        </w:rPr>
      </w:pPr>
      <w:r>
        <w:rPr>
          <w:bCs/>
          <w:sz w:val="32"/>
          <w:szCs w:val="32"/>
        </w:rPr>
        <w:t xml:space="preserve"> </w:t>
      </w:r>
      <w:r w:rsidR="00B24B7A" w:rsidRPr="003A3218">
        <w:rPr>
          <w:bCs/>
          <w:sz w:val="32"/>
          <w:szCs w:val="32"/>
        </w:rPr>
        <w:t xml:space="preserve">MSSV: </w:t>
      </w:r>
      <w:r w:rsidR="00B24B7A" w:rsidRPr="00B24B7A">
        <w:rPr>
          <w:b/>
          <w:sz w:val="32"/>
          <w:szCs w:val="32"/>
        </w:rPr>
        <w:t>1101</w:t>
      </w:r>
      <w:r w:rsidR="006F3C54">
        <w:rPr>
          <w:b/>
          <w:sz w:val="32"/>
          <w:szCs w:val="32"/>
        </w:rPr>
        <w:t>20</w:t>
      </w:r>
      <w:r w:rsidR="00AB04EF">
        <w:rPr>
          <w:b/>
          <w:sz w:val="32"/>
          <w:szCs w:val="32"/>
        </w:rPr>
        <w:t>0</w:t>
      </w:r>
      <w:r w:rsidR="00ED3ABA">
        <w:rPr>
          <w:b/>
          <w:sz w:val="32"/>
          <w:szCs w:val="32"/>
        </w:rPr>
        <w:t>29</w:t>
      </w:r>
    </w:p>
    <w:p w14:paraId="3FB42D88" w14:textId="4D3A5019" w:rsidR="00B24B7A" w:rsidRPr="003A3218" w:rsidRDefault="00F033EE" w:rsidP="00B24B7A">
      <w:pPr>
        <w:spacing w:line="276" w:lineRule="auto"/>
        <w:ind w:left="720"/>
        <w:rPr>
          <w:bCs/>
          <w:sz w:val="32"/>
          <w:szCs w:val="32"/>
        </w:rPr>
      </w:pPr>
      <w:r>
        <w:rPr>
          <w:bCs/>
          <w:sz w:val="32"/>
          <w:szCs w:val="32"/>
        </w:rPr>
        <w:t xml:space="preserve"> </w:t>
      </w:r>
      <w:r w:rsidR="00B24B7A" w:rsidRPr="003A3218">
        <w:rPr>
          <w:bCs/>
          <w:sz w:val="32"/>
          <w:szCs w:val="32"/>
        </w:rPr>
        <w:t xml:space="preserve">GVHD: </w:t>
      </w:r>
      <w:r w:rsidR="00B24B7A" w:rsidRPr="00B24B7A">
        <w:rPr>
          <w:b/>
          <w:sz w:val="32"/>
          <w:szCs w:val="32"/>
        </w:rPr>
        <w:t>T</w:t>
      </w:r>
      <w:r w:rsidR="00CD7314">
        <w:rPr>
          <w:b/>
          <w:sz w:val="32"/>
          <w:szCs w:val="32"/>
        </w:rPr>
        <w:t>hs</w:t>
      </w:r>
      <w:r w:rsidR="006F3C54">
        <w:rPr>
          <w:b/>
          <w:sz w:val="32"/>
          <w:szCs w:val="32"/>
        </w:rPr>
        <w:t xml:space="preserve">. </w:t>
      </w:r>
      <w:r w:rsidR="00AB04EF">
        <w:rPr>
          <w:b/>
          <w:sz w:val="32"/>
          <w:szCs w:val="32"/>
        </w:rPr>
        <w:t xml:space="preserve">Nguyễn </w:t>
      </w:r>
      <w:r w:rsidR="00ED3ABA">
        <w:rPr>
          <w:b/>
          <w:sz w:val="32"/>
          <w:szCs w:val="32"/>
        </w:rPr>
        <w:t>Khắc Quốc</w:t>
      </w:r>
    </w:p>
    <w:p w14:paraId="7E4382B5" w14:textId="77777777" w:rsidR="00B24B7A" w:rsidRDefault="00B24B7A" w:rsidP="00B24B7A">
      <w:pPr>
        <w:jc w:val="both"/>
        <w:rPr>
          <w:b/>
        </w:rPr>
      </w:pPr>
    </w:p>
    <w:p w14:paraId="7EFA64D1" w14:textId="77777777" w:rsidR="00B24B7A" w:rsidRDefault="00B24B7A" w:rsidP="00B24B7A">
      <w:pPr>
        <w:jc w:val="both"/>
        <w:rPr>
          <w:b/>
        </w:rPr>
      </w:pPr>
    </w:p>
    <w:p w14:paraId="66FAAAEC" w14:textId="77777777" w:rsidR="00B24B7A" w:rsidRDefault="00B24B7A" w:rsidP="00B24B7A">
      <w:pPr>
        <w:jc w:val="both"/>
        <w:rPr>
          <w:b/>
        </w:rPr>
      </w:pPr>
    </w:p>
    <w:p w14:paraId="397C0975" w14:textId="77777777" w:rsidR="00B24B7A" w:rsidRDefault="00B24B7A" w:rsidP="00B24B7A">
      <w:pPr>
        <w:jc w:val="both"/>
        <w:rPr>
          <w:b/>
        </w:rPr>
      </w:pPr>
    </w:p>
    <w:p w14:paraId="6683B2A8" w14:textId="77777777" w:rsidR="00B24B7A" w:rsidRDefault="00B24B7A" w:rsidP="00B24B7A">
      <w:pPr>
        <w:jc w:val="both"/>
        <w:rPr>
          <w:b/>
        </w:rPr>
      </w:pPr>
    </w:p>
    <w:p w14:paraId="6569B91C" w14:textId="77777777" w:rsidR="00B24B7A" w:rsidRDefault="00B24B7A" w:rsidP="00B24B7A">
      <w:pPr>
        <w:rPr>
          <w:b/>
          <w:szCs w:val="28"/>
        </w:rPr>
      </w:pPr>
    </w:p>
    <w:p w14:paraId="23EF5E76" w14:textId="77777777" w:rsidR="00B24B7A" w:rsidRDefault="00B24B7A" w:rsidP="00B24B7A">
      <w:pPr>
        <w:rPr>
          <w:b/>
          <w:sz w:val="28"/>
          <w:szCs w:val="28"/>
        </w:rPr>
      </w:pPr>
    </w:p>
    <w:p w14:paraId="31078EF0" w14:textId="77777777" w:rsidR="006D33F5" w:rsidRDefault="006D33F5" w:rsidP="00B24B7A">
      <w:pPr>
        <w:rPr>
          <w:b/>
          <w:sz w:val="28"/>
          <w:szCs w:val="28"/>
        </w:rPr>
      </w:pPr>
    </w:p>
    <w:p w14:paraId="1D55A638" w14:textId="77777777" w:rsidR="00AE6190" w:rsidRDefault="00AE6190" w:rsidP="00B24B7A">
      <w:pPr>
        <w:rPr>
          <w:b/>
          <w:sz w:val="28"/>
          <w:szCs w:val="28"/>
        </w:rPr>
      </w:pPr>
    </w:p>
    <w:p w14:paraId="0A035E43" w14:textId="77777777" w:rsidR="00B24B7A" w:rsidRDefault="00B24B7A" w:rsidP="00B24B7A">
      <w:pPr>
        <w:rPr>
          <w:b/>
          <w:sz w:val="28"/>
          <w:szCs w:val="28"/>
        </w:rPr>
      </w:pPr>
    </w:p>
    <w:p w14:paraId="3E43F859" w14:textId="77777777" w:rsidR="00B24B7A" w:rsidRPr="00B24B7A" w:rsidRDefault="006F3C54" w:rsidP="00B24B7A">
      <w:pPr>
        <w:jc w:val="center"/>
        <w:rPr>
          <w:b/>
          <w:sz w:val="28"/>
          <w:szCs w:val="28"/>
        </w:rPr>
        <w:sectPr w:rsidR="00B24B7A" w:rsidRPr="00B24B7A" w:rsidSect="00165EB3">
          <w:footerReference w:type="default" r:id="rId9"/>
          <w:pgSz w:w="11907" w:h="16840" w:code="9"/>
          <w:pgMar w:top="1134" w:right="1134" w:bottom="1134" w:left="1985"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Pr>
          <w:b/>
          <w:sz w:val="28"/>
          <w:szCs w:val="28"/>
        </w:rPr>
        <w:t>TRÀ VINH, NĂM 2024</w:t>
      </w:r>
    </w:p>
    <w:p w14:paraId="509B3729" w14:textId="77777777" w:rsidR="00AF4014" w:rsidRDefault="00AF4014" w:rsidP="00B24B7A">
      <w:pPr>
        <w:spacing w:before="120" w:after="120" w:line="360" w:lineRule="auto"/>
        <w:jc w:val="center"/>
        <w:rPr>
          <w:b/>
          <w:sz w:val="28"/>
          <w:szCs w:val="28"/>
        </w:rPr>
      </w:pPr>
      <w:r>
        <w:rPr>
          <w:b/>
          <w:sz w:val="28"/>
          <w:szCs w:val="28"/>
        </w:rPr>
        <w:lastRenderedPageBreak/>
        <w:t>LỜI MỞ ĐẦU</w:t>
      </w:r>
    </w:p>
    <w:p w14:paraId="5DA73525" w14:textId="3632D141" w:rsidR="006F4B19" w:rsidRPr="006F4B19" w:rsidRDefault="006F4B19" w:rsidP="00D27F51">
      <w:pPr>
        <w:pStyle w:val="BodyText"/>
        <w:rPr>
          <w:lang w:val="en-US"/>
        </w:rPr>
      </w:pPr>
      <w:r w:rsidRPr="006F4B19">
        <w:rPr>
          <w:lang w:val="en-US"/>
        </w:rPr>
        <w:t xml:space="preserve">Trong quá trình nghiên cứu, đề tài tập trung vào việc phân tích các khía cạnh chính của hệ thống đánh giá dựa trên KPI, bao gồm việc xác định các chỉ số KPI phù hợp với từng vị trí công việc, thiết lập quy trình đánh giá định kỳ, phân tích dữ liệu và đưa ra kết luận chính xác về </w:t>
      </w:r>
      <w:r w:rsidRPr="00D27F51">
        <w:t>hiệu</w:t>
      </w:r>
      <w:r w:rsidRPr="006F4B19">
        <w:rPr>
          <w:lang w:val="en-US"/>
        </w:rPr>
        <w:t xml:space="preserve"> suất làm việc.</w:t>
      </w:r>
    </w:p>
    <w:p w14:paraId="72AEAD8C" w14:textId="609C54B9" w:rsidR="006F4B19" w:rsidRPr="006F4B19" w:rsidRDefault="006F4B19" w:rsidP="00D27F51">
      <w:pPr>
        <w:pStyle w:val="BodyText"/>
        <w:rPr>
          <w:lang w:val="en-US"/>
        </w:rPr>
      </w:pPr>
      <w:r w:rsidRPr="006F4B19">
        <w:rPr>
          <w:lang w:val="en-US"/>
        </w:rPr>
        <w:t>Trong bối cảnh cạnh tranh ngày càng khốc liệt và yêu cầu về hiệu quả công việc ngày càng cao, việc đánh giá năng lực nhân viên trở thành một yếu tố then chốt đối với sự phát triển bển vững của mỗi tổ chức, hệ thống đánh giá năng lực dựa trên chỉ số KPI không chỉ giúp doanh nghiệp nhận diện chính xác hiệu suất làm việc của từng cá nhân mà còn tạo nền tảng cho việc phát triển năng lực, đào tạo và xây dựng lộ trình nghề nghiệp rõ ràng cho nhân viên.</w:t>
      </w:r>
    </w:p>
    <w:p w14:paraId="440AB599" w14:textId="5B54BD37" w:rsidR="00AF4014" w:rsidRPr="00D525A0" w:rsidRDefault="006F4B19" w:rsidP="00D27F51">
      <w:pPr>
        <w:pStyle w:val="BodyText"/>
      </w:pPr>
      <w:r w:rsidRPr="006F4B19">
        <w:rPr>
          <w:lang w:val="en-US"/>
        </w:rPr>
        <w:t xml:space="preserve">Tóm lại, đề tài “Xây dựng hệ thống đánh giá năng lực nhân viên dựa trên chỉ số KPI” nhằm mục tiêu nghiên cứu và phát triển một hệ thống đánh giá công bằng, minh bạch và hiệu quả, góp phần nâng cao năng lực cạnh tranh của doanh nghiệp và thúc đẩy sự phát triển toàn diện của </w:t>
      </w:r>
      <w:r w:rsidRPr="00D27F51">
        <w:t>nguồn</w:t>
      </w:r>
      <w:r w:rsidRPr="006F4B19">
        <w:rPr>
          <w:lang w:val="en-US"/>
        </w:rPr>
        <w:t xml:space="preserve"> nhân lực.</w:t>
      </w:r>
      <w:r w:rsidR="00AF4014">
        <w:br w:type="page"/>
      </w:r>
    </w:p>
    <w:p w14:paraId="69E595C2" w14:textId="77777777" w:rsidR="00AF4014" w:rsidRDefault="00AF4014" w:rsidP="00AF4014">
      <w:pPr>
        <w:jc w:val="center"/>
        <w:rPr>
          <w:b/>
          <w:sz w:val="28"/>
          <w:szCs w:val="28"/>
        </w:rPr>
      </w:pPr>
      <w:r>
        <w:rPr>
          <w:b/>
          <w:sz w:val="28"/>
          <w:szCs w:val="28"/>
        </w:rPr>
        <w:lastRenderedPageBreak/>
        <w:t>LỜI CẢM ƠN</w:t>
      </w:r>
    </w:p>
    <w:p w14:paraId="67FC0D2A" w14:textId="77777777" w:rsidR="009B419E" w:rsidRDefault="009B419E" w:rsidP="004B4464">
      <w:pPr>
        <w:pStyle w:val="BodyText"/>
        <w:rPr>
          <w:noProof/>
        </w:rPr>
      </w:pPr>
      <w:r w:rsidRPr="00303973">
        <w:rPr>
          <w:noProof/>
        </w:rPr>
        <w:t xml:space="preserve">Em xin gửi lời cảm ơn chân thành và sự tri ân sâu sắc đến thầy </w:t>
      </w:r>
      <w:r>
        <w:rPr>
          <w:noProof/>
        </w:rPr>
        <w:t>Nguyễn Khắc Quốc</w:t>
      </w:r>
      <w:r w:rsidRPr="00303973">
        <w:rPr>
          <w:noProof/>
        </w:rPr>
        <w:t xml:space="preserve"> về sự hương dẫn và hỗ trợ tận tình trong thời gian thực hiện </w:t>
      </w:r>
      <w:r>
        <w:rPr>
          <w:noProof/>
        </w:rPr>
        <w:t>đồ án tốt nghiệp</w:t>
      </w:r>
      <w:r w:rsidRPr="00303973">
        <w:rPr>
          <w:noProof/>
        </w:rPr>
        <w:t>. Với vốn kiến thức đã được tiếp thu trong quá trình học không chỉ là nền tảng cho quá trình nghiên cứu bài báo cáo mà nó còn là hành trang quý báu để giúp em áp dụng vào thực tế một cách vững chắc và tự tin.</w:t>
      </w:r>
    </w:p>
    <w:p w14:paraId="4B91F76C" w14:textId="77777777" w:rsidR="009B419E" w:rsidRDefault="009B419E" w:rsidP="004B4464">
      <w:pPr>
        <w:pStyle w:val="BodyText"/>
        <w:rPr>
          <w:noProof/>
        </w:rPr>
      </w:pPr>
      <w:r w:rsidRPr="00303973">
        <w:rPr>
          <w:noProof/>
        </w:rPr>
        <w:t xml:space="preserve">Thầy đã không ngần ngại chia sẻ kiến thức sâu rộng, đưa ra những góp ý chi tiết và quý báu, giúp em hiểu rõ hơn về đề tài và phương pháp nghiên cứu. Sự nhiệt tình và tận tâm của </w:t>
      </w:r>
      <w:r>
        <w:rPr>
          <w:noProof/>
        </w:rPr>
        <w:t>t</w:t>
      </w:r>
      <w:r w:rsidRPr="00303973">
        <w:rPr>
          <w:noProof/>
        </w:rPr>
        <w:t>hầy đã là nguồn động viên lớn, giúp em vượt qua những khó khăn và phát triển khả năng nghiên cứu của mình.</w:t>
      </w:r>
    </w:p>
    <w:p w14:paraId="39CDCB0B" w14:textId="77777777" w:rsidR="009B419E" w:rsidRPr="00303973" w:rsidRDefault="009B419E" w:rsidP="004B4464">
      <w:pPr>
        <w:pStyle w:val="BodyText"/>
        <w:rPr>
          <w:noProof/>
        </w:rPr>
      </w:pPr>
      <w:r w:rsidRPr="00303973">
        <w:rPr>
          <w:noProof/>
        </w:rPr>
        <w:t xml:space="preserve">Em cảm ơn </w:t>
      </w:r>
      <w:r>
        <w:rPr>
          <w:noProof/>
        </w:rPr>
        <w:t>t</w:t>
      </w:r>
      <w:r w:rsidRPr="00303973">
        <w:rPr>
          <w:noProof/>
        </w:rPr>
        <w:t>hầy không chỉ về vai trò là giảng viên mà còn về tinh thần đồng hành và sự tận tâm dành cho sự phát triển của em. Hy vọng sẽ tiếp tục nhận được sự</w:t>
      </w:r>
      <w:r>
        <w:rPr>
          <w:noProof/>
        </w:rPr>
        <w:t xml:space="preserve"> </w:t>
      </w:r>
      <w:r w:rsidRPr="00303973">
        <w:rPr>
          <w:noProof/>
        </w:rPr>
        <w:t xml:space="preserve">hướng dẫn từ </w:t>
      </w:r>
      <w:r>
        <w:rPr>
          <w:noProof/>
        </w:rPr>
        <w:t>t</w:t>
      </w:r>
      <w:r w:rsidRPr="00303973">
        <w:rPr>
          <w:noProof/>
        </w:rPr>
        <w:t>hầy trong các hành trình nghiên cứu và học tập trong tương lai.</w:t>
      </w:r>
    </w:p>
    <w:p w14:paraId="26F3328C" w14:textId="77777777" w:rsidR="009B419E" w:rsidRPr="00FB5FCA" w:rsidRDefault="009B419E" w:rsidP="004B4464">
      <w:pPr>
        <w:pStyle w:val="BodyText"/>
        <w:rPr>
          <w:noProof/>
          <w:lang w:val="en-US"/>
        </w:rPr>
      </w:pPr>
      <w:r w:rsidRPr="00303973">
        <w:rPr>
          <w:noProof/>
        </w:rPr>
        <w:t>Em xin chân thành cảm ơ</w:t>
      </w:r>
      <w:r>
        <w:rPr>
          <w:noProof/>
        </w:rPr>
        <w:t>n!</w:t>
      </w:r>
    </w:p>
    <w:p w14:paraId="0A10D2A6" w14:textId="1A454754" w:rsidR="00980A7D" w:rsidRPr="00D525A0" w:rsidRDefault="00980A7D" w:rsidP="00980A7D">
      <w:pPr>
        <w:spacing w:before="120" w:after="120" w:line="360" w:lineRule="auto"/>
        <w:ind w:right="394"/>
        <w:jc w:val="right"/>
        <w:rPr>
          <w:i/>
          <w:szCs w:val="22"/>
        </w:rPr>
      </w:pPr>
      <w:r w:rsidRPr="00D525A0">
        <w:rPr>
          <w:i/>
        </w:rPr>
        <w:t>Trà Vinh</w:t>
      </w:r>
      <w:r w:rsidRPr="00D525A0">
        <w:rPr>
          <w:i/>
          <w:lang w:val="vi-VN"/>
        </w:rPr>
        <w:t>, ngày</w:t>
      </w:r>
      <w:r w:rsidRPr="00D525A0">
        <w:rPr>
          <w:i/>
        </w:rPr>
        <w:t xml:space="preserve"> </w:t>
      </w:r>
      <w:r w:rsidR="003C09B0">
        <w:rPr>
          <w:i/>
        </w:rPr>
        <w:t>…</w:t>
      </w:r>
      <w:r w:rsidRPr="00D525A0">
        <w:rPr>
          <w:i/>
          <w:lang w:val="vi-VN"/>
        </w:rPr>
        <w:t xml:space="preserve"> tháng</w:t>
      </w:r>
      <w:r w:rsidRPr="00D525A0">
        <w:rPr>
          <w:i/>
        </w:rPr>
        <w:t xml:space="preserve"> </w:t>
      </w:r>
      <w:r w:rsidR="00D525A0" w:rsidRPr="00D525A0">
        <w:rPr>
          <w:i/>
        </w:rPr>
        <w:t>6</w:t>
      </w:r>
      <w:r w:rsidRPr="00D525A0">
        <w:rPr>
          <w:i/>
          <w:lang w:val="vi-VN"/>
        </w:rPr>
        <w:t xml:space="preserve"> năm 202</w:t>
      </w:r>
      <w:r w:rsidR="00D525A0" w:rsidRPr="00D525A0">
        <w:rPr>
          <w:i/>
        </w:rPr>
        <w:t>4</w:t>
      </w:r>
    </w:p>
    <w:p w14:paraId="426DE9C5" w14:textId="77777777" w:rsidR="00980A7D" w:rsidRDefault="00980A7D" w:rsidP="00242F90">
      <w:pPr>
        <w:pStyle w:val="BodyText"/>
        <w:ind w:left="4860" w:right="394"/>
        <w:rPr>
          <w:lang w:val="vi-VN"/>
        </w:rPr>
      </w:pPr>
      <w:r>
        <w:t>Sinh viên</w:t>
      </w:r>
      <w:r>
        <w:rPr>
          <w:lang w:val="vi-VN"/>
        </w:rPr>
        <w:t xml:space="preserve"> thực hiện</w:t>
      </w:r>
    </w:p>
    <w:p w14:paraId="0DADFEA4" w14:textId="77777777" w:rsidR="00980A7D" w:rsidRDefault="00980A7D" w:rsidP="00980A7D">
      <w:pPr>
        <w:pStyle w:val="BodyText"/>
        <w:rPr>
          <w:sz w:val="28"/>
          <w:lang w:val="vi-VN"/>
        </w:rPr>
      </w:pPr>
    </w:p>
    <w:p w14:paraId="670E8569" w14:textId="77777777" w:rsidR="00980A7D" w:rsidRDefault="00980A7D" w:rsidP="00980A7D">
      <w:pPr>
        <w:pStyle w:val="BodyText"/>
        <w:rPr>
          <w:sz w:val="31"/>
          <w:lang w:val="vi-VN"/>
        </w:rPr>
      </w:pPr>
    </w:p>
    <w:p w14:paraId="3320F0F3" w14:textId="1F300D82" w:rsidR="00980A7D" w:rsidRPr="00D525A0" w:rsidRDefault="00242F90" w:rsidP="00242F90">
      <w:pPr>
        <w:pStyle w:val="BodyText"/>
        <w:ind w:left="4860" w:right="394"/>
        <w:rPr>
          <w:b/>
          <w:lang w:val="en-US"/>
        </w:rPr>
      </w:pPr>
      <w:r>
        <w:rPr>
          <w:b/>
          <w:lang w:val="en-US"/>
        </w:rPr>
        <w:t>Huỳnh Hữu Hiếu</w:t>
      </w:r>
    </w:p>
    <w:p w14:paraId="11C87206" w14:textId="77777777" w:rsidR="00AF4014" w:rsidRDefault="00AF4014" w:rsidP="00980A7D">
      <w:pPr>
        <w:spacing w:before="120" w:after="120" w:line="360" w:lineRule="auto"/>
        <w:rPr>
          <w:b/>
          <w:sz w:val="32"/>
          <w:szCs w:val="32"/>
        </w:rPr>
      </w:pPr>
    </w:p>
    <w:p w14:paraId="51CAF831" w14:textId="77777777" w:rsidR="00AF4014" w:rsidRDefault="00AF4014" w:rsidP="00AF4014">
      <w:pPr>
        <w:rPr>
          <w:b/>
          <w:sz w:val="32"/>
          <w:szCs w:val="32"/>
        </w:rPr>
      </w:pPr>
    </w:p>
    <w:p w14:paraId="72A0497D" w14:textId="77777777" w:rsidR="00AF4014" w:rsidRDefault="00AF4014" w:rsidP="00AF4014">
      <w:pPr>
        <w:rPr>
          <w:b/>
          <w:sz w:val="32"/>
          <w:szCs w:val="32"/>
        </w:rPr>
      </w:pPr>
    </w:p>
    <w:p w14:paraId="0A302A83" w14:textId="77777777" w:rsidR="00AF4014" w:rsidRDefault="00AF4014" w:rsidP="00AF4014">
      <w:pPr>
        <w:spacing w:after="160" w:line="259" w:lineRule="auto"/>
        <w:rPr>
          <w:b/>
          <w:sz w:val="28"/>
          <w:szCs w:val="28"/>
        </w:rPr>
      </w:pPr>
      <w:r>
        <w:br w:type="page"/>
      </w:r>
    </w:p>
    <w:p w14:paraId="74DB9EDB" w14:textId="77777777" w:rsidR="00AF4014" w:rsidRDefault="00AF4014" w:rsidP="00AF4014">
      <w:pPr>
        <w:jc w:val="center"/>
        <w:rPr>
          <w:b/>
          <w:sz w:val="28"/>
          <w:szCs w:val="28"/>
        </w:rPr>
      </w:pPr>
      <w:r>
        <w:rPr>
          <w:b/>
          <w:sz w:val="28"/>
          <w:szCs w:val="28"/>
        </w:rPr>
        <w:lastRenderedPageBreak/>
        <w:t xml:space="preserve">NHẬN XÉT </w:t>
      </w:r>
    </w:p>
    <w:p w14:paraId="0C0FBB01" w14:textId="77777777" w:rsidR="00AF4014" w:rsidRDefault="00AF4014" w:rsidP="00AF4014">
      <w:pPr>
        <w:jc w:val="center"/>
        <w:rPr>
          <w:sz w:val="28"/>
          <w:szCs w:val="28"/>
        </w:rPr>
      </w:pPr>
    </w:p>
    <w:p w14:paraId="71E6CCBB" w14:textId="4424EB34" w:rsidR="00AF4014" w:rsidRDefault="00AF4014" w:rsidP="00CD3EBF">
      <w:pPr>
        <w:spacing w:line="300" w:lineRule="auto"/>
        <w:jc w:val="both"/>
        <w:rPr>
          <w:b/>
        </w:rPr>
      </w:pPr>
      <w:r>
        <w:rPr>
          <w:bCs/>
        </w:rPr>
        <w:t>…………………………………………………………………………………………………………………………………………………………………………………………………………………………………………………………………………………………………………………………………………………………………………………………………………………………………………………………………………………………………………………………………………………………………………………………………………………………………………………………………………………………………………………………………………………………………………………………………………………………………………………………………………………………………………………………………………………………………………………………………………………………………………………………………………………………………………………………………………………………………………………………………………………………………………………………………………………………………………………………………………………………………………………………………………………………………………………………………………………………………………………………………………………………………………………………………………………………………………………………………………………………………………………………………………………………………………………………………………………………………………………………………………………………………………………………………………………………………………………………………………………………………………………………………………………………………………………………………………………………………………………………………………………………………………………………………………………………………………………………………………………………………………………………………………………………………………………………………………………………………………………………………………</w:t>
      </w:r>
      <w:r w:rsidR="00CD3EBF">
        <w:rPr>
          <w:bCs/>
        </w:rPr>
        <w:t>……………………</w:t>
      </w:r>
    </w:p>
    <w:p w14:paraId="3E491A6B" w14:textId="77777777" w:rsidR="00AF4014" w:rsidRDefault="00AF4014" w:rsidP="00165EB3">
      <w:pPr>
        <w:ind w:left="4253"/>
        <w:jc w:val="center"/>
        <w:rPr>
          <w:b/>
        </w:rPr>
      </w:pPr>
      <w:r>
        <w:rPr>
          <w:b/>
        </w:rPr>
        <w:t>Giảng viên hướng dẫn</w:t>
      </w:r>
    </w:p>
    <w:p w14:paraId="158757B6" w14:textId="77777777" w:rsidR="00AF4014" w:rsidRDefault="00AF4014" w:rsidP="00165EB3">
      <w:pPr>
        <w:ind w:left="4253"/>
        <w:jc w:val="center"/>
      </w:pPr>
      <w:r>
        <w:t>(ký và ghi rõ họ tên)</w:t>
      </w:r>
    </w:p>
    <w:p w14:paraId="043C969F" w14:textId="77777777" w:rsidR="00AF4014" w:rsidRDefault="00AF4014" w:rsidP="00AF4014">
      <w:pPr>
        <w:jc w:val="right"/>
      </w:pPr>
    </w:p>
    <w:p w14:paraId="236AF967" w14:textId="77777777" w:rsidR="00AF4014" w:rsidRDefault="00AF4014" w:rsidP="00AF4014">
      <w:pPr>
        <w:spacing w:after="160" w:line="259" w:lineRule="auto"/>
        <w:rPr>
          <w:b/>
          <w:sz w:val="28"/>
          <w:szCs w:val="28"/>
        </w:rPr>
      </w:pPr>
    </w:p>
    <w:p w14:paraId="59EE9B44" w14:textId="77777777" w:rsidR="00AF4014" w:rsidRDefault="00AF4014" w:rsidP="00AF4014">
      <w:pPr>
        <w:spacing w:after="160" w:line="259" w:lineRule="auto"/>
        <w:rPr>
          <w:b/>
          <w:sz w:val="28"/>
          <w:szCs w:val="28"/>
        </w:rPr>
      </w:pPr>
    </w:p>
    <w:p w14:paraId="31C7580B" w14:textId="77777777" w:rsidR="00AF4014" w:rsidRDefault="00AF4014" w:rsidP="00AF4014">
      <w:pPr>
        <w:jc w:val="center"/>
        <w:rPr>
          <w:b/>
          <w:sz w:val="28"/>
          <w:szCs w:val="28"/>
        </w:rPr>
      </w:pPr>
    </w:p>
    <w:p w14:paraId="47897DC1" w14:textId="77777777" w:rsidR="00AF4014" w:rsidRDefault="00AF4014" w:rsidP="00AF4014">
      <w:pPr>
        <w:spacing w:after="160" w:line="259" w:lineRule="auto"/>
        <w:rPr>
          <w:b/>
          <w:sz w:val="28"/>
          <w:szCs w:val="28"/>
        </w:rPr>
      </w:pPr>
      <w:r>
        <w:rPr>
          <w:b/>
          <w:sz w:val="28"/>
          <w:szCs w:val="28"/>
        </w:rPr>
        <w:br w:type="page"/>
      </w:r>
    </w:p>
    <w:p w14:paraId="00AA3434" w14:textId="77777777" w:rsidR="00AF4014" w:rsidRDefault="00AF4014" w:rsidP="00AF4014">
      <w:pPr>
        <w:jc w:val="both"/>
      </w:pPr>
    </w:p>
    <w:p w14:paraId="1CA14F43" w14:textId="77777777" w:rsidR="00AF4014" w:rsidRDefault="00AF4014" w:rsidP="00AF4014">
      <w:pPr>
        <w:tabs>
          <w:tab w:val="center" w:pos="2160"/>
          <w:tab w:val="center" w:pos="7020"/>
        </w:tabs>
        <w:rPr>
          <w:sz w:val="22"/>
          <w:szCs w:val="22"/>
        </w:rPr>
      </w:pPr>
      <w:r>
        <w:rPr>
          <w:sz w:val="22"/>
          <w:szCs w:val="22"/>
        </w:rPr>
        <w:tab/>
        <w:t>UBND TỈNH TRÀ VINH</w:t>
      </w:r>
      <w:r>
        <w:rPr>
          <w:sz w:val="22"/>
          <w:szCs w:val="22"/>
        </w:rPr>
        <w:tab/>
      </w:r>
      <w:r>
        <w:rPr>
          <w:b/>
          <w:sz w:val="22"/>
          <w:szCs w:val="22"/>
        </w:rPr>
        <w:t>CỘNG HOÀ XÃ HỘI CHỦ NGHĨA VIỆT NAM</w:t>
      </w:r>
    </w:p>
    <w:p w14:paraId="736A82CC" w14:textId="15972B81" w:rsidR="00AF4014" w:rsidRDefault="00F033EE" w:rsidP="00AF4014">
      <w:pPr>
        <w:tabs>
          <w:tab w:val="center" w:pos="7020"/>
        </w:tabs>
        <w:rPr>
          <w:b/>
          <w:sz w:val="22"/>
          <w:szCs w:val="22"/>
        </w:rPr>
      </w:pPr>
      <w:r>
        <w:rPr>
          <w:sz w:val="22"/>
          <w:szCs w:val="22"/>
        </w:rPr>
        <w:t xml:space="preserve">     </w:t>
      </w:r>
      <w:r w:rsidR="00AF4014">
        <w:rPr>
          <w:sz w:val="22"/>
          <w:szCs w:val="22"/>
        </w:rPr>
        <w:t xml:space="preserve"> </w:t>
      </w:r>
      <w:r w:rsidR="00AF4014">
        <w:rPr>
          <w:b/>
          <w:sz w:val="22"/>
          <w:szCs w:val="22"/>
        </w:rPr>
        <w:t>TRƯỜNG ĐẠI HỌC TRÀ VINH</w:t>
      </w:r>
      <w:r>
        <w:rPr>
          <w:b/>
          <w:sz w:val="22"/>
          <w:szCs w:val="22"/>
        </w:rPr>
        <w:t xml:space="preserve"> </w:t>
      </w:r>
      <w:r w:rsidR="00AF4014">
        <w:rPr>
          <w:b/>
          <w:sz w:val="22"/>
          <w:szCs w:val="22"/>
        </w:rPr>
        <w:t xml:space="preserve"> </w:t>
      </w:r>
      <w:r w:rsidR="00AF4014">
        <w:rPr>
          <w:b/>
          <w:sz w:val="22"/>
          <w:szCs w:val="22"/>
        </w:rPr>
        <w:tab/>
        <w:t>Độc lập – Tự do – Hạnh Phúc</w:t>
      </w:r>
    </w:p>
    <w:p w14:paraId="5828C00F" w14:textId="77777777" w:rsidR="00AF4014" w:rsidRDefault="00AF4014" w:rsidP="00AF4014">
      <w:pPr>
        <w:tabs>
          <w:tab w:val="center" w:pos="2160"/>
        </w:tabs>
        <w:rPr>
          <w:szCs w:val="26"/>
        </w:rPr>
      </w:pPr>
      <w:r>
        <w:rPr>
          <w:noProof/>
          <w:szCs w:val="26"/>
        </w:rPr>
        <mc:AlternateContent>
          <mc:Choice Requires="wps">
            <w:drawing>
              <wp:anchor distT="0" distB="0" distL="0" distR="0" simplePos="0" relativeHeight="251667456" behindDoc="0" locked="0" layoutInCell="1" allowOverlap="1" wp14:anchorId="58E4FE4E" wp14:editId="63FCED05">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1DC9946"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Pr>
          <w:noProof/>
          <w:sz w:val="22"/>
          <w:szCs w:val="22"/>
        </w:rPr>
        <mc:AlternateContent>
          <mc:Choice Requires="wps">
            <w:drawing>
              <wp:anchor distT="0" distB="0" distL="0" distR="0" simplePos="0" relativeHeight="251668480" behindDoc="0" locked="0" layoutInCell="1" allowOverlap="1" wp14:anchorId="791DCE3A" wp14:editId="077D791D">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5B90AAC"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Pr>
          <w:b/>
          <w:sz w:val="22"/>
          <w:szCs w:val="22"/>
        </w:rPr>
        <w:tab/>
      </w:r>
    </w:p>
    <w:p w14:paraId="2E5CEFEB" w14:textId="77777777" w:rsidR="00AF4014" w:rsidRDefault="00AF4014" w:rsidP="00AF4014">
      <w:pPr>
        <w:tabs>
          <w:tab w:val="left" w:pos="2340"/>
        </w:tabs>
        <w:jc w:val="center"/>
        <w:rPr>
          <w:b/>
          <w:sz w:val="32"/>
          <w:szCs w:val="32"/>
          <w:lang w:eastAsia="zh-CN"/>
        </w:rPr>
      </w:pPr>
      <w:r>
        <w:rPr>
          <w:b/>
          <w:sz w:val="32"/>
          <w:szCs w:val="32"/>
        </w:rPr>
        <w:t>BẢN NHẬN XÉT ĐỒ ÁN, KHÓA LUẬN TỐT NGHIỆP</w:t>
      </w:r>
    </w:p>
    <w:p w14:paraId="3E6CD680" w14:textId="77777777" w:rsidR="00AF4014" w:rsidRDefault="00AF4014" w:rsidP="00AF4014">
      <w:pPr>
        <w:tabs>
          <w:tab w:val="left" w:pos="2340"/>
        </w:tabs>
        <w:jc w:val="center"/>
        <w:rPr>
          <w:i/>
          <w:sz w:val="32"/>
          <w:szCs w:val="32"/>
          <w:lang w:eastAsia="zh-CN"/>
        </w:rPr>
      </w:pPr>
      <w:r>
        <w:rPr>
          <w:i/>
        </w:rPr>
        <w:t>(Của giảng viên hướng dẫn)</w:t>
      </w:r>
    </w:p>
    <w:p w14:paraId="706DB4F4" w14:textId="77777777" w:rsidR="00AF4014" w:rsidRDefault="00AF4014" w:rsidP="00AF4014">
      <w:pPr>
        <w:tabs>
          <w:tab w:val="left" w:pos="2340"/>
        </w:tabs>
        <w:rPr>
          <w:b/>
          <w:sz w:val="32"/>
          <w:szCs w:val="32"/>
          <w:lang w:eastAsia="zh-CN"/>
        </w:rPr>
      </w:pPr>
    </w:p>
    <w:p w14:paraId="3BC3E748" w14:textId="77777777" w:rsidR="00AF4014" w:rsidRDefault="00AF4014" w:rsidP="00AF4014">
      <w:pPr>
        <w:tabs>
          <w:tab w:val="left" w:pos="2340"/>
        </w:tabs>
        <w:rPr>
          <w:szCs w:val="26"/>
        </w:rPr>
      </w:pPr>
    </w:p>
    <w:p w14:paraId="658C8BB2" w14:textId="72CD77D4" w:rsidR="00AF4014" w:rsidRDefault="00AF4014" w:rsidP="00AF4014">
      <w:pPr>
        <w:tabs>
          <w:tab w:val="left" w:leader="dot" w:pos="5940"/>
          <w:tab w:val="right" w:leader="dot" w:pos="9360"/>
        </w:tabs>
        <w:spacing w:line="300" w:lineRule="auto"/>
        <w:rPr>
          <w:szCs w:val="26"/>
        </w:rPr>
      </w:pPr>
      <w:r>
        <w:rPr>
          <w:szCs w:val="26"/>
        </w:rPr>
        <w:t xml:space="preserve">Họ và tên sinh viên: </w:t>
      </w:r>
      <w:r w:rsidR="00452B4D">
        <w:rPr>
          <w:szCs w:val="26"/>
        </w:rPr>
        <w:t>Huỳnh Hữu Hiếu</w:t>
      </w:r>
      <w:r w:rsidR="00F033EE">
        <w:rPr>
          <w:szCs w:val="26"/>
        </w:rPr>
        <w:t xml:space="preserve">                </w:t>
      </w:r>
      <w:r w:rsidR="00783A7B">
        <w:rPr>
          <w:szCs w:val="26"/>
        </w:rPr>
        <w:t xml:space="preserve"> </w:t>
      </w:r>
      <w:r>
        <w:rPr>
          <w:szCs w:val="26"/>
        </w:rPr>
        <w:t xml:space="preserve">MSSV: </w:t>
      </w:r>
      <w:r w:rsidR="00783A7B">
        <w:rPr>
          <w:szCs w:val="26"/>
        </w:rPr>
        <w:t>1101200</w:t>
      </w:r>
      <w:r w:rsidR="00452B4D">
        <w:rPr>
          <w:szCs w:val="26"/>
        </w:rPr>
        <w:t>29</w:t>
      </w:r>
    </w:p>
    <w:p w14:paraId="5BD823FF" w14:textId="599D05FE" w:rsidR="00AF4014" w:rsidRDefault="00AF4014" w:rsidP="00AF4014">
      <w:pPr>
        <w:tabs>
          <w:tab w:val="left" w:leader="dot" w:pos="5940"/>
          <w:tab w:val="right" w:leader="dot" w:pos="9360"/>
        </w:tabs>
        <w:spacing w:line="300" w:lineRule="auto"/>
        <w:rPr>
          <w:szCs w:val="26"/>
        </w:rPr>
      </w:pPr>
      <w:r>
        <w:rPr>
          <w:szCs w:val="26"/>
        </w:rPr>
        <w:t>Ngành:</w:t>
      </w:r>
      <w:r w:rsidR="00783A7B">
        <w:rPr>
          <w:szCs w:val="26"/>
        </w:rPr>
        <w:t xml:space="preserve"> Công nghệ </w:t>
      </w:r>
      <w:r w:rsidR="007670C5">
        <w:rPr>
          <w:szCs w:val="26"/>
        </w:rPr>
        <w:t>t</w:t>
      </w:r>
      <w:r w:rsidR="00783A7B">
        <w:rPr>
          <w:szCs w:val="26"/>
        </w:rPr>
        <w:t>hông tin</w:t>
      </w:r>
      <w:r w:rsidR="00F033EE">
        <w:rPr>
          <w:szCs w:val="26"/>
        </w:rPr>
        <w:t xml:space="preserve">                      </w:t>
      </w:r>
      <w:r w:rsidR="007670C5">
        <w:rPr>
          <w:szCs w:val="26"/>
        </w:rPr>
        <w:t xml:space="preserve"> </w:t>
      </w:r>
      <w:r>
        <w:rPr>
          <w:szCs w:val="26"/>
        </w:rPr>
        <w:t xml:space="preserve">Khóa: </w:t>
      </w:r>
      <w:r w:rsidR="007670C5">
        <w:rPr>
          <w:szCs w:val="26"/>
        </w:rPr>
        <w:t>2020-2024</w:t>
      </w:r>
    </w:p>
    <w:p w14:paraId="0DE9E2E7" w14:textId="6812D2FE" w:rsidR="00A903CF" w:rsidRDefault="00AF4014" w:rsidP="00A903CF">
      <w:pPr>
        <w:tabs>
          <w:tab w:val="right" w:leader="dot" w:pos="9360"/>
        </w:tabs>
        <w:spacing w:line="300" w:lineRule="auto"/>
        <w:rPr>
          <w:szCs w:val="26"/>
        </w:rPr>
      </w:pPr>
      <w:r>
        <w:rPr>
          <w:szCs w:val="26"/>
        </w:rPr>
        <w:t>Tên đề tài:</w:t>
      </w:r>
      <w:r w:rsidR="00452B4D">
        <w:rPr>
          <w:szCs w:val="26"/>
        </w:rPr>
        <w:t xml:space="preserve"> Xây dựng hệ thống đánh giá năng lực nhân viên dựa trên chỉ số KPI</w:t>
      </w:r>
      <w:r w:rsidR="009A1E3A">
        <w:rPr>
          <w:szCs w:val="26"/>
        </w:rPr>
        <w:t>.</w:t>
      </w:r>
    </w:p>
    <w:p w14:paraId="183E1B33" w14:textId="77777777" w:rsidR="00AF4014" w:rsidRDefault="00AF4014" w:rsidP="00AF4014">
      <w:pPr>
        <w:tabs>
          <w:tab w:val="right" w:leader="dot" w:pos="9360"/>
        </w:tabs>
        <w:spacing w:line="300" w:lineRule="auto"/>
        <w:rPr>
          <w:szCs w:val="26"/>
          <w:lang w:eastAsia="zh-CN"/>
        </w:rPr>
      </w:pPr>
      <w:r>
        <w:rPr>
          <w:szCs w:val="26"/>
        </w:rPr>
        <w:t>Họ và tên Giáo viên hướng dẫn:</w:t>
      </w:r>
      <w:r>
        <w:rPr>
          <w:szCs w:val="26"/>
        </w:rPr>
        <w:tab/>
      </w:r>
    </w:p>
    <w:p w14:paraId="21A6285B" w14:textId="109F09B1" w:rsidR="00AF4014" w:rsidRDefault="00AF4014" w:rsidP="00AF4014">
      <w:pPr>
        <w:tabs>
          <w:tab w:val="left" w:leader="dot" w:pos="5940"/>
          <w:tab w:val="right" w:leader="dot" w:pos="9360"/>
        </w:tabs>
        <w:spacing w:line="300" w:lineRule="auto"/>
        <w:rPr>
          <w:szCs w:val="26"/>
        </w:rPr>
      </w:pPr>
      <w:r>
        <w:rPr>
          <w:szCs w:val="26"/>
        </w:rPr>
        <w:t>Chức danh:</w:t>
      </w:r>
      <w:r w:rsidR="00F033EE">
        <w:rPr>
          <w:szCs w:val="26"/>
        </w:rPr>
        <w:t xml:space="preserve"> </w:t>
      </w:r>
      <w:r>
        <w:rPr>
          <w:szCs w:val="26"/>
        </w:rPr>
        <w:tab/>
        <w:t xml:space="preserve">Học vị: </w:t>
      </w:r>
      <w:r>
        <w:rPr>
          <w:szCs w:val="26"/>
        </w:rPr>
        <w:tab/>
      </w:r>
    </w:p>
    <w:p w14:paraId="7E66E0B4" w14:textId="77777777" w:rsidR="00AF4014" w:rsidRDefault="00AF4014" w:rsidP="00AF4014">
      <w:pPr>
        <w:tabs>
          <w:tab w:val="right" w:leader="dot" w:pos="9360"/>
        </w:tabs>
        <w:spacing w:line="300" w:lineRule="auto"/>
        <w:jc w:val="center"/>
        <w:rPr>
          <w:b/>
          <w:szCs w:val="26"/>
        </w:rPr>
      </w:pPr>
      <w:r>
        <w:rPr>
          <w:b/>
          <w:szCs w:val="26"/>
        </w:rPr>
        <w:t>NHẬN XÉT</w:t>
      </w:r>
    </w:p>
    <w:p w14:paraId="4BC75BB1" w14:textId="77777777" w:rsidR="00AF4014" w:rsidRDefault="00AF4014" w:rsidP="001E46CF">
      <w:pPr>
        <w:numPr>
          <w:ilvl w:val="0"/>
          <w:numId w:val="4"/>
        </w:numPr>
        <w:tabs>
          <w:tab w:val="right" w:pos="2880"/>
          <w:tab w:val="right" w:leader="dot" w:pos="9360"/>
          <w:tab w:val="left" w:pos="9540"/>
        </w:tabs>
        <w:spacing w:line="300" w:lineRule="auto"/>
        <w:rPr>
          <w:szCs w:val="26"/>
        </w:rPr>
      </w:pPr>
      <w:r>
        <w:rPr>
          <w:szCs w:val="26"/>
        </w:rPr>
        <w:t>Nội dung đề tài:</w:t>
      </w:r>
    </w:p>
    <w:p w14:paraId="3A156A58" w14:textId="77777777" w:rsidR="00AF4014" w:rsidRDefault="00AF4014" w:rsidP="00165EB3">
      <w:pPr>
        <w:tabs>
          <w:tab w:val="right" w:leader="dot" w:pos="8788"/>
        </w:tabs>
        <w:spacing w:line="300" w:lineRule="auto"/>
        <w:ind w:left="360"/>
        <w:rPr>
          <w:szCs w:val="26"/>
        </w:rPr>
      </w:pPr>
      <w:r>
        <w:rPr>
          <w:szCs w:val="26"/>
        </w:rPr>
        <w:tab/>
      </w:r>
    </w:p>
    <w:p w14:paraId="629D9206" w14:textId="77777777" w:rsidR="00AF4014" w:rsidRDefault="00AF4014" w:rsidP="00165EB3">
      <w:pPr>
        <w:tabs>
          <w:tab w:val="right" w:leader="dot" w:pos="8788"/>
        </w:tabs>
        <w:spacing w:line="300" w:lineRule="auto"/>
        <w:ind w:left="360"/>
        <w:rPr>
          <w:szCs w:val="26"/>
        </w:rPr>
      </w:pPr>
      <w:r>
        <w:rPr>
          <w:szCs w:val="26"/>
        </w:rPr>
        <w:tab/>
      </w:r>
    </w:p>
    <w:p w14:paraId="51F7EB23" w14:textId="77777777" w:rsidR="00AF4014" w:rsidRDefault="00AF4014" w:rsidP="00165EB3">
      <w:pPr>
        <w:tabs>
          <w:tab w:val="right" w:leader="dot" w:pos="8788"/>
        </w:tabs>
        <w:spacing w:line="300" w:lineRule="auto"/>
        <w:ind w:left="360"/>
        <w:rPr>
          <w:szCs w:val="26"/>
        </w:rPr>
      </w:pPr>
      <w:r>
        <w:rPr>
          <w:szCs w:val="26"/>
        </w:rPr>
        <w:tab/>
      </w:r>
    </w:p>
    <w:p w14:paraId="2F047A54" w14:textId="77777777" w:rsidR="00AF4014" w:rsidRDefault="00AF4014" w:rsidP="00165EB3">
      <w:pPr>
        <w:tabs>
          <w:tab w:val="right" w:leader="dot" w:pos="8788"/>
        </w:tabs>
        <w:spacing w:line="300" w:lineRule="auto"/>
        <w:ind w:left="360"/>
        <w:rPr>
          <w:szCs w:val="26"/>
        </w:rPr>
      </w:pPr>
      <w:r>
        <w:rPr>
          <w:szCs w:val="26"/>
        </w:rPr>
        <w:tab/>
      </w:r>
    </w:p>
    <w:p w14:paraId="59D5AF79" w14:textId="77777777" w:rsidR="00AF4014" w:rsidRDefault="00AF4014" w:rsidP="00165EB3">
      <w:pPr>
        <w:tabs>
          <w:tab w:val="right" w:leader="dot" w:pos="8788"/>
        </w:tabs>
        <w:spacing w:line="300" w:lineRule="auto"/>
        <w:ind w:left="360"/>
        <w:rPr>
          <w:szCs w:val="26"/>
        </w:rPr>
      </w:pPr>
      <w:r>
        <w:rPr>
          <w:szCs w:val="26"/>
        </w:rPr>
        <w:tab/>
      </w:r>
    </w:p>
    <w:p w14:paraId="75B98F51" w14:textId="77777777" w:rsidR="00AF4014" w:rsidRDefault="00AF4014" w:rsidP="00165EB3">
      <w:pPr>
        <w:tabs>
          <w:tab w:val="right" w:leader="dot" w:pos="8788"/>
        </w:tabs>
        <w:spacing w:line="300" w:lineRule="auto"/>
        <w:ind w:left="360"/>
        <w:rPr>
          <w:szCs w:val="26"/>
        </w:rPr>
      </w:pPr>
      <w:r>
        <w:rPr>
          <w:szCs w:val="26"/>
        </w:rPr>
        <w:tab/>
      </w:r>
    </w:p>
    <w:p w14:paraId="6ABC18E0" w14:textId="77777777" w:rsidR="00AF4014" w:rsidRDefault="00AF4014" w:rsidP="00165EB3">
      <w:pPr>
        <w:tabs>
          <w:tab w:val="right" w:leader="dot" w:pos="8788"/>
        </w:tabs>
        <w:spacing w:line="300" w:lineRule="auto"/>
        <w:ind w:left="360"/>
        <w:rPr>
          <w:szCs w:val="26"/>
        </w:rPr>
      </w:pPr>
      <w:r>
        <w:rPr>
          <w:szCs w:val="26"/>
        </w:rPr>
        <w:tab/>
      </w:r>
    </w:p>
    <w:p w14:paraId="4D132C5B" w14:textId="77777777" w:rsidR="00AF4014" w:rsidRDefault="00AF4014" w:rsidP="00165EB3">
      <w:pPr>
        <w:tabs>
          <w:tab w:val="right" w:leader="dot" w:pos="8788"/>
        </w:tabs>
        <w:spacing w:line="300" w:lineRule="auto"/>
        <w:ind w:left="360"/>
        <w:rPr>
          <w:szCs w:val="26"/>
        </w:rPr>
      </w:pPr>
      <w:r>
        <w:rPr>
          <w:szCs w:val="26"/>
        </w:rPr>
        <w:tab/>
      </w:r>
    </w:p>
    <w:p w14:paraId="739976DF" w14:textId="77777777" w:rsidR="00AF4014" w:rsidRDefault="00AF4014" w:rsidP="00165EB3">
      <w:pPr>
        <w:tabs>
          <w:tab w:val="right" w:leader="dot" w:pos="8788"/>
        </w:tabs>
        <w:spacing w:line="300" w:lineRule="auto"/>
        <w:ind w:left="360"/>
        <w:rPr>
          <w:szCs w:val="26"/>
        </w:rPr>
      </w:pPr>
      <w:r>
        <w:rPr>
          <w:szCs w:val="26"/>
        </w:rPr>
        <w:tab/>
      </w:r>
    </w:p>
    <w:p w14:paraId="617244B7" w14:textId="77777777" w:rsidR="00AF4014" w:rsidRDefault="00AF4014" w:rsidP="00165EB3">
      <w:pPr>
        <w:tabs>
          <w:tab w:val="right" w:leader="dot" w:pos="8788"/>
        </w:tabs>
        <w:spacing w:line="300" w:lineRule="auto"/>
        <w:ind w:left="360"/>
        <w:rPr>
          <w:szCs w:val="26"/>
        </w:rPr>
      </w:pPr>
      <w:r>
        <w:rPr>
          <w:szCs w:val="26"/>
        </w:rPr>
        <w:tab/>
      </w:r>
    </w:p>
    <w:p w14:paraId="77C31C7C" w14:textId="77777777" w:rsidR="00AF4014" w:rsidRDefault="00AF4014" w:rsidP="00165EB3">
      <w:pPr>
        <w:tabs>
          <w:tab w:val="right" w:leader="dot" w:pos="8788"/>
        </w:tabs>
        <w:spacing w:line="300" w:lineRule="auto"/>
        <w:ind w:left="360"/>
        <w:rPr>
          <w:szCs w:val="26"/>
        </w:rPr>
      </w:pPr>
      <w:r>
        <w:rPr>
          <w:szCs w:val="26"/>
        </w:rPr>
        <w:tab/>
      </w:r>
    </w:p>
    <w:p w14:paraId="1328B27E" w14:textId="77777777" w:rsidR="00AF4014" w:rsidRDefault="00AF4014" w:rsidP="00165EB3">
      <w:pPr>
        <w:tabs>
          <w:tab w:val="right" w:leader="dot" w:pos="8788"/>
        </w:tabs>
        <w:spacing w:line="300" w:lineRule="auto"/>
        <w:ind w:left="360"/>
        <w:rPr>
          <w:szCs w:val="26"/>
        </w:rPr>
      </w:pPr>
      <w:r>
        <w:rPr>
          <w:szCs w:val="26"/>
        </w:rPr>
        <w:tab/>
      </w:r>
    </w:p>
    <w:p w14:paraId="1B543F8D" w14:textId="77777777" w:rsidR="00AF4014" w:rsidRDefault="00AF4014" w:rsidP="00165EB3">
      <w:pPr>
        <w:numPr>
          <w:ilvl w:val="0"/>
          <w:numId w:val="4"/>
        </w:numPr>
        <w:tabs>
          <w:tab w:val="right" w:pos="2880"/>
          <w:tab w:val="right" w:leader="dot" w:pos="9360"/>
          <w:tab w:val="left" w:pos="9540"/>
        </w:tabs>
        <w:spacing w:line="300" w:lineRule="auto"/>
        <w:rPr>
          <w:szCs w:val="26"/>
        </w:rPr>
      </w:pPr>
      <w:r>
        <w:rPr>
          <w:szCs w:val="26"/>
        </w:rPr>
        <w:t>Ưu điểm:</w:t>
      </w:r>
    </w:p>
    <w:p w14:paraId="0A16CB68" w14:textId="77777777" w:rsidR="00AF4014" w:rsidRDefault="00AF4014" w:rsidP="00165EB3">
      <w:pPr>
        <w:tabs>
          <w:tab w:val="right" w:leader="dot" w:pos="8788"/>
        </w:tabs>
        <w:spacing w:line="300" w:lineRule="auto"/>
        <w:ind w:left="360"/>
        <w:rPr>
          <w:szCs w:val="26"/>
        </w:rPr>
      </w:pPr>
      <w:r>
        <w:rPr>
          <w:szCs w:val="26"/>
        </w:rPr>
        <w:tab/>
      </w:r>
    </w:p>
    <w:p w14:paraId="27861DB0" w14:textId="77777777" w:rsidR="00AF4014" w:rsidRDefault="00AF4014" w:rsidP="00165EB3">
      <w:pPr>
        <w:tabs>
          <w:tab w:val="right" w:leader="dot" w:pos="8788"/>
        </w:tabs>
        <w:spacing w:line="300" w:lineRule="auto"/>
        <w:ind w:left="360"/>
        <w:rPr>
          <w:szCs w:val="26"/>
        </w:rPr>
      </w:pPr>
      <w:r>
        <w:rPr>
          <w:szCs w:val="26"/>
        </w:rPr>
        <w:tab/>
      </w:r>
    </w:p>
    <w:p w14:paraId="5F2DB8A9" w14:textId="77777777" w:rsidR="00AF4014" w:rsidRDefault="00AF4014" w:rsidP="00165EB3">
      <w:pPr>
        <w:tabs>
          <w:tab w:val="right" w:leader="dot" w:pos="8788"/>
        </w:tabs>
        <w:spacing w:line="300" w:lineRule="auto"/>
        <w:ind w:left="360"/>
        <w:rPr>
          <w:szCs w:val="26"/>
        </w:rPr>
      </w:pPr>
      <w:r>
        <w:rPr>
          <w:szCs w:val="26"/>
        </w:rPr>
        <w:tab/>
      </w:r>
    </w:p>
    <w:p w14:paraId="78120F6C" w14:textId="77777777" w:rsidR="00AF4014" w:rsidRDefault="00AF4014" w:rsidP="00165EB3">
      <w:pPr>
        <w:tabs>
          <w:tab w:val="right" w:leader="dot" w:pos="8788"/>
        </w:tabs>
        <w:spacing w:line="300" w:lineRule="auto"/>
        <w:ind w:left="360"/>
        <w:rPr>
          <w:szCs w:val="26"/>
        </w:rPr>
      </w:pPr>
      <w:r>
        <w:rPr>
          <w:szCs w:val="26"/>
        </w:rPr>
        <w:tab/>
      </w:r>
    </w:p>
    <w:p w14:paraId="67E68EE1" w14:textId="77777777" w:rsidR="00AF4014" w:rsidRDefault="00AF4014" w:rsidP="001E46CF">
      <w:pPr>
        <w:numPr>
          <w:ilvl w:val="0"/>
          <w:numId w:val="4"/>
        </w:numPr>
        <w:tabs>
          <w:tab w:val="left" w:pos="2340"/>
          <w:tab w:val="right" w:leader="dot" w:pos="9360"/>
        </w:tabs>
        <w:spacing w:line="300" w:lineRule="auto"/>
        <w:rPr>
          <w:szCs w:val="26"/>
        </w:rPr>
      </w:pPr>
      <w:r>
        <w:rPr>
          <w:szCs w:val="26"/>
        </w:rPr>
        <w:t>Khuyết điểm:</w:t>
      </w:r>
    </w:p>
    <w:p w14:paraId="13043644" w14:textId="77777777" w:rsidR="00AF4014" w:rsidRDefault="00AF4014" w:rsidP="00165EB3">
      <w:pPr>
        <w:tabs>
          <w:tab w:val="right" w:leader="dot" w:pos="8788"/>
        </w:tabs>
        <w:spacing w:line="300" w:lineRule="auto"/>
        <w:ind w:left="360"/>
        <w:rPr>
          <w:szCs w:val="26"/>
        </w:rPr>
      </w:pPr>
      <w:r>
        <w:rPr>
          <w:szCs w:val="26"/>
        </w:rPr>
        <w:tab/>
      </w:r>
    </w:p>
    <w:p w14:paraId="23A29117" w14:textId="77777777" w:rsidR="00AF4014" w:rsidRDefault="00AF4014" w:rsidP="00165EB3">
      <w:pPr>
        <w:tabs>
          <w:tab w:val="right" w:leader="dot" w:pos="8788"/>
        </w:tabs>
        <w:spacing w:line="300" w:lineRule="auto"/>
        <w:ind w:left="360"/>
        <w:rPr>
          <w:szCs w:val="26"/>
        </w:rPr>
      </w:pPr>
      <w:r>
        <w:rPr>
          <w:szCs w:val="26"/>
        </w:rPr>
        <w:tab/>
      </w:r>
    </w:p>
    <w:p w14:paraId="2EA4F6A6" w14:textId="77777777" w:rsidR="00AF4014" w:rsidRDefault="00AF4014" w:rsidP="00165EB3">
      <w:pPr>
        <w:tabs>
          <w:tab w:val="right" w:leader="dot" w:pos="8788"/>
        </w:tabs>
        <w:spacing w:line="300" w:lineRule="auto"/>
        <w:ind w:left="360"/>
        <w:rPr>
          <w:szCs w:val="26"/>
        </w:rPr>
      </w:pPr>
      <w:r>
        <w:rPr>
          <w:szCs w:val="26"/>
        </w:rPr>
        <w:tab/>
      </w:r>
    </w:p>
    <w:p w14:paraId="0997093D" w14:textId="77777777" w:rsidR="00AF4014" w:rsidRDefault="00AF4014" w:rsidP="00165EB3">
      <w:pPr>
        <w:tabs>
          <w:tab w:val="right" w:leader="dot" w:pos="8788"/>
        </w:tabs>
        <w:spacing w:line="300" w:lineRule="auto"/>
        <w:ind w:left="360"/>
        <w:rPr>
          <w:szCs w:val="26"/>
        </w:rPr>
      </w:pPr>
      <w:r>
        <w:rPr>
          <w:szCs w:val="26"/>
        </w:rPr>
        <w:tab/>
      </w:r>
    </w:p>
    <w:p w14:paraId="024A0EDA" w14:textId="77777777" w:rsidR="00AF4014" w:rsidRDefault="00AF4014" w:rsidP="00165EB3">
      <w:pPr>
        <w:tabs>
          <w:tab w:val="right" w:leader="dot" w:pos="8788"/>
        </w:tabs>
        <w:spacing w:line="300" w:lineRule="auto"/>
        <w:ind w:left="360"/>
        <w:rPr>
          <w:szCs w:val="26"/>
        </w:rPr>
      </w:pPr>
      <w:r>
        <w:rPr>
          <w:szCs w:val="26"/>
        </w:rPr>
        <w:tab/>
      </w:r>
    </w:p>
    <w:p w14:paraId="6E2882AE" w14:textId="77777777" w:rsidR="00AF4014" w:rsidRDefault="00AF4014" w:rsidP="001E46CF">
      <w:pPr>
        <w:numPr>
          <w:ilvl w:val="0"/>
          <w:numId w:val="4"/>
        </w:numPr>
        <w:tabs>
          <w:tab w:val="left" w:pos="2340"/>
          <w:tab w:val="right" w:leader="dot" w:pos="9360"/>
        </w:tabs>
        <w:spacing w:line="300" w:lineRule="auto"/>
        <w:rPr>
          <w:szCs w:val="26"/>
        </w:rPr>
      </w:pPr>
      <w:r>
        <w:rPr>
          <w:szCs w:val="26"/>
        </w:rPr>
        <w:t>Điểm mới đề tài:</w:t>
      </w:r>
    </w:p>
    <w:p w14:paraId="232A43FA" w14:textId="77777777" w:rsidR="00AF4014" w:rsidRDefault="00AF4014" w:rsidP="00165EB3">
      <w:pPr>
        <w:tabs>
          <w:tab w:val="right" w:leader="dot" w:pos="8788"/>
        </w:tabs>
        <w:spacing w:line="300" w:lineRule="auto"/>
        <w:ind w:left="360"/>
        <w:rPr>
          <w:szCs w:val="26"/>
        </w:rPr>
      </w:pPr>
      <w:r>
        <w:rPr>
          <w:szCs w:val="26"/>
        </w:rPr>
        <w:tab/>
      </w:r>
    </w:p>
    <w:p w14:paraId="277E947B" w14:textId="77777777" w:rsidR="00AF4014" w:rsidRDefault="00AF4014" w:rsidP="00165EB3">
      <w:pPr>
        <w:tabs>
          <w:tab w:val="right" w:leader="dot" w:pos="8788"/>
        </w:tabs>
        <w:spacing w:line="300" w:lineRule="auto"/>
        <w:ind w:left="360"/>
        <w:rPr>
          <w:szCs w:val="26"/>
        </w:rPr>
      </w:pPr>
      <w:r>
        <w:rPr>
          <w:szCs w:val="26"/>
        </w:rPr>
        <w:lastRenderedPageBreak/>
        <w:tab/>
      </w:r>
    </w:p>
    <w:p w14:paraId="3E12F12D" w14:textId="77777777" w:rsidR="00AF4014" w:rsidRDefault="00AF4014" w:rsidP="00165EB3">
      <w:pPr>
        <w:tabs>
          <w:tab w:val="right" w:leader="dot" w:pos="8788"/>
        </w:tabs>
        <w:spacing w:line="300" w:lineRule="auto"/>
        <w:ind w:left="360"/>
        <w:rPr>
          <w:szCs w:val="26"/>
        </w:rPr>
      </w:pPr>
      <w:r>
        <w:rPr>
          <w:szCs w:val="26"/>
        </w:rPr>
        <w:tab/>
      </w:r>
    </w:p>
    <w:p w14:paraId="77BB118D" w14:textId="77777777" w:rsidR="00AF4014" w:rsidRDefault="00AF4014" w:rsidP="00165EB3">
      <w:pPr>
        <w:tabs>
          <w:tab w:val="right" w:leader="dot" w:pos="8788"/>
        </w:tabs>
        <w:spacing w:line="300" w:lineRule="auto"/>
        <w:ind w:left="360"/>
        <w:rPr>
          <w:szCs w:val="26"/>
        </w:rPr>
      </w:pPr>
      <w:r>
        <w:rPr>
          <w:szCs w:val="26"/>
        </w:rPr>
        <w:tab/>
      </w:r>
    </w:p>
    <w:p w14:paraId="5E9D55FE" w14:textId="77777777" w:rsidR="00AF4014" w:rsidRDefault="00AF4014" w:rsidP="00165EB3">
      <w:pPr>
        <w:tabs>
          <w:tab w:val="right" w:leader="dot" w:pos="8788"/>
        </w:tabs>
        <w:spacing w:line="300" w:lineRule="auto"/>
        <w:ind w:left="360"/>
        <w:rPr>
          <w:szCs w:val="26"/>
        </w:rPr>
      </w:pPr>
      <w:r>
        <w:rPr>
          <w:szCs w:val="26"/>
        </w:rPr>
        <w:tab/>
      </w:r>
    </w:p>
    <w:p w14:paraId="54F8D035" w14:textId="77777777" w:rsidR="00AF4014" w:rsidRDefault="00AF4014" w:rsidP="001E46CF">
      <w:pPr>
        <w:numPr>
          <w:ilvl w:val="0"/>
          <w:numId w:val="4"/>
        </w:numPr>
        <w:tabs>
          <w:tab w:val="left" w:pos="2340"/>
          <w:tab w:val="right" w:leader="dot" w:pos="9360"/>
        </w:tabs>
        <w:spacing w:line="300" w:lineRule="auto"/>
        <w:rPr>
          <w:szCs w:val="26"/>
        </w:rPr>
      </w:pPr>
      <w:r>
        <w:rPr>
          <w:szCs w:val="26"/>
        </w:rPr>
        <w:t>Giá trị thực trên đề tài:</w:t>
      </w:r>
    </w:p>
    <w:p w14:paraId="68586069" w14:textId="77777777" w:rsidR="00AF4014" w:rsidRDefault="00AF4014" w:rsidP="00165EB3">
      <w:pPr>
        <w:tabs>
          <w:tab w:val="right" w:leader="dot" w:pos="8788"/>
        </w:tabs>
        <w:spacing w:line="300" w:lineRule="auto"/>
        <w:ind w:left="360"/>
        <w:rPr>
          <w:szCs w:val="26"/>
        </w:rPr>
      </w:pPr>
      <w:r>
        <w:rPr>
          <w:szCs w:val="26"/>
        </w:rPr>
        <w:tab/>
      </w:r>
    </w:p>
    <w:p w14:paraId="21779036" w14:textId="77777777" w:rsidR="00AF4014" w:rsidRDefault="00AF4014" w:rsidP="00165EB3">
      <w:pPr>
        <w:tabs>
          <w:tab w:val="right" w:leader="dot" w:pos="8788"/>
        </w:tabs>
        <w:spacing w:line="300" w:lineRule="auto"/>
        <w:ind w:left="360"/>
        <w:rPr>
          <w:szCs w:val="26"/>
        </w:rPr>
      </w:pPr>
      <w:r>
        <w:rPr>
          <w:szCs w:val="26"/>
        </w:rPr>
        <w:tab/>
      </w:r>
    </w:p>
    <w:p w14:paraId="02E428F5" w14:textId="77777777" w:rsidR="00AF4014" w:rsidRDefault="00AF4014" w:rsidP="00165EB3">
      <w:pPr>
        <w:tabs>
          <w:tab w:val="right" w:leader="dot" w:pos="8788"/>
        </w:tabs>
        <w:spacing w:line="300" w:lineRule="auto"/>
        <w:ind w:left="360"/>
        <w:rPr>
          <w:szCs w:val="26"/>
        </w:rPr>
      </w:pPr>
      <w:r>
        <w:rPr>
          <w:szCs w:val="26"/>
        </w:rPr>
        <w:tab/>
      </w:r>
    </w:p>
    <w:p w14:paraId="06040178" w14:textId="77777777" w:rsidR="00AF4014" w:rsidRDefault="00AF4014" w:rsidP="00165EB3">
      <w:pPr>
        <w:tabs>
          <w:tab w:val="right" w:leader="dot" w:pos="8788"/>
        </w:tabs>
        <w:spacing w:line="300" w:lineRule="auto"/>
        <w:ind w:left="360"/>
        <w:rPr>
          <w:szCs w:val="26"/>
        </w:rPr>
      </w:pPr>
      <w:r>
        <w:rPr>
          <w:szCs w:val="26"/>
        </w:rPr>
        <w:tab/>
      </w:r>
    </w:p>
    <w:p w14:paraId="62B9107E" w14:textId="77777777" w:rsidR="00AF4014" w:rsidRDefault="00AF4014" w:rsidP="00165EB3">
      <w:pPr>
        <w:tabs>
          <w:tab w:val="right" w:leader="dot" w:pos="8788"/>
        </w:tabs>
        <w:spacing w:line="300" w:lineRule="auto"/>
        <w:ind w:left="360"/>
        <w:rPr>
          <w:szCs w:val="26"/>
        </w:rPr>
      </w:pPr>
      <w:r>
        <w:rPr>
          <w:szCs w:val="26"/>
        </w:rPr>
        <w:tab/>
      </w:r>
    </w:p>
    <w:p w14:paraId="70BA8F92" w14:textId="77777777" w:rsidR="00AF4014" w:rsidRDefault="00AF4014" w:rsidP="00165EB3">
      <w:pPr>
        <w:tabs>
          <w:tab w:val="right" w:leader="dot" w:pos="8788"/>
        </w:tabs>
        <w:spacing w:line="300" w:lineRule="auto"/>
        <w:ind w:left="360"/>
        <w:rPr>
          <w:szCs w:val="26"/>
        </w:rPr>
      </w:pPr>
      <w:r>
        <w:rPr>
          <w:szCs w:val="26"/>
        </w:rPr>
        <w:tab/>
      </w:r>
    </w:p>
    <w:p w14:paraId="4022D4D7" w14:textId="77777777" w:rsidR="00AF4014" w:rsidRDefault="00AF4014" w:rsidP="00165EB3">
      <w:pPr>
        <w:tabs>
          <w:tab w:val="right" w:leader="dot" w:pos="8788"/>
        </w:tabs>
        <w:spacing w:line="300" w:lineRule="auto"/>
        <w:ind w:left="360"/>
        <w:rPr>
          <w:szCs w:val="26"/>
        </w:rPr>
      </w:pPr>
      <w:r>
        <w:rPr>
          <w:szCs w:val="26"/>
        </w:rPr>
        <w:tab/>
      </w:r>
    </w:p>
    <w:p w14:paraId="134C1F3D" w14:textId="12B049CD" w:rsidR="00AF4014" w:rsidRDefault="00AF4014" w:rsidP="00165EB3">
      <w:pPr>
        <w:numPr>
          <w:ilvl w:val="0"/>
          <w:numId w:val="4"/>
        </w:numPr>
        <w:tabs>
          <w:tab w:val="left" w:pos="2340"/>
          <w:tab w:val="right" w:leader="dot" w:pos="9360"/>
        </w:tabs>
        <w:spacing w:line="300" w:lineRule="auto"/>
        <w:rPr>
          <w:szCs w:val="26"/>
        </w:rPr>
      </w:pPr>
      <w:r>
        <w:rPr>
          <w:szCs w:val="26"/>
        </w:rPr>
        <w:t>Đề nghị sửa chữa bổ sung:</w:t>
      </w:r>
    </w:p>
    <w:p w14:paraId="6A57268C" w14:textId="77777777" w:rsidR="00AF4014" w:rsidRDefault="00AF4014" w:rsidP="00165EB3">
      <w:pPr>
        <w:tabs>
          <w:tab w:val="right" w:leader="dot" w:pos="8788"/>
        </w:tabs>
        <w:spacing w:line="300" w:lineRule="auto"/>
        <w:ind w:left="360"/>
        <w:rPr>
          <w:szCs w:val="26"/>
        </w:rPr>
      </w:pPr>
      <w:r>
        <w:rPr>
          <w:szCs w:val="26"/>
        </w:rPr>
        <w:tab/>
      </w:r>
    </w:p>
    <w:p w14:paraId="2C6EBC53" w14:textId="77777777" w:rsidR="00AF4014" w:rsidRDefault="00AF4014" w:rsidP="00165EB3">
      <w:pPr>
        <w:tabs>
          <w:tab w:val="right" w:leader="dot" w:pos="8788"/>
        </w:tabs>
        <w:spacing w:line="300" w:lineRule="auto"/>
        <w:ind w:left="360"/>
        <w:rPr>
          <w:szCs w:val="26"/>
        </w:rPr>
      </w:pPr>
      <w:r>
        <w:rPr>
          <w:szCs w:val="26"/>
        </w:rPr>
        <w:tab/>
      </w:r>
    </w:p>
    <w:p w14:paraId="2F3B9279" w14:textId="77777777" w:rsidR="00AF4014" w:rsidRDefault="00AF4014" w:rsidP="00165EB3">
      <w:pPr>
        <w:tabs>
          <w:tab w:val="right" w:leader="dot" w:pos="8788"/>
        </w:tabs>
        <w:spacing w:line="300" w:lineRule="auto"/>
        <w:ind w:left="360"/>
        <w:rPr>
          <w:szCs w:val="26"/>
        </w:rPr>
      </w:pPr>
      <w:r>
        <w:rPr>
          <w:szCs w:val="26"/>
        </w:rPr>
        <w:tab/>
      </w:r>
    </w:p>
    <w:p w14:paraId="1B6EE907" w14:textId="77777777" w:rsidR="00AF4014" w:rsidRDefault="00AF4014" w:rsidP="00165EB3">
      <w:pPr>
        <w:tabs>
          <w:tab w:val="right" w:leader="dot" w:pos="8788"/>
        </w:tabs>
        <w:spacing w:line="300" w:lineRule="auto"/>
        <w:ind w:left="360"/>
        <w:rPr>
          <w:szCs w:val="26"/>
        </w:rPr>
      </w:pPr>
      <w:r>
        <w:rPr>
          <w:szCs w:val="26"/>
        </w:rPr>
        <w:tab/>
      </w:r>
    </w:p>
    <w:p w14:paraId="08EE6672" w14:textId="77777777" w:rsidR="00AF4014" w:rsidRDefault="00AF4014" w:rsidP="00165EB3">
      <w:pPr>
        <w:tabs>
          <w:tab w:val="right" w:leader="dot" w:pos="8788"/>
        </w:tabs>
        <w:spacing w:line="300" w:lineRule="auto"/>
        <w:ind w:left="360"/>
        <w:rPr>
          <w:szCs w:val="26"/>
        </w:rPr>
      </w:pPr>
      <w:r>
        <w:rPr>
          <w:szCs w:val="26"/>
        </w:rPr>
        <w:tab/>
      </w:r>
    </w:p>
    <w:p w14:paraId="3CDCE008" w14:textId="77777777" w:rsidR="00AF4014" w:rsidRDefault="00AF4014" w:rsidP="00165EB3">
      <w:pPr>
        <w:tabs>
          <w:tab w:val="right" w:leader="dot" w:pos="8788"/>
        </w:tabs>
        <w:spacing w:line="300" w:lineRule="auto"/>
        <w:ind w:left="360"/>
        <w:rPr>
          <w:szCs w:val="26"/>
        </w:rPr>
      </w:pPr>
      <w:r>
        <w:rPr>
          <w:szCs w:val="26"/>
        </w:rPr>
        <w:tab/>
      </w:r>
    </w:p>
    <w:p w14:paraId="008B6ABA" w14:textId="77777777" w:rsidR="00AF4014" w:rsidRDefault="00AF4014" w:rsidP="00165EB3">
      <w:pPr>
        <w:tabs>
          <w:tab w:val="right" w:leader="dot" w:pos="8788"/>
        </w:tabs>
        <w:spacing w:line="300" w:lineRule="auto"/>
        <w:ind w:left="360"/>
        <w:rPr>
          <w:szCs w:val="26"/>
        </w:rPr>
      </w:pPr>
      <w:r>
        <w:rPr>
          <w:szCs w:val="26"/>
        </w:rPr>
        <w:tab/>
      </w:r>
    </w:p>
    <w:p w14:paraId="7F8A108C" w14:textId="259CFD5B" w:rsidR="00AF4014" w:rsidRDefault="00AF4014" w:rsidP="00165EB3">
      <w:pPr>
        <w:numPr>
          <w:ilvl w:val="0"/>
          <w:numId w:val="4"/>
        </w:numPr>
        <w:tabs>
          <w:tab w:val="left" w:pos="2340"/>
          <w:tab w:val="right" w:leader="dot" w:pos="9360"/>
        </w:tabs>
        <w:spacing w:line="300" w:lineRule="auto"/>
        <w:rPr>
          <w:szCs w:val="26"/>
        </w:rPr>
      </w:pPr>
      <w:r>
        <w:rPr>
          <w:szCs w:val="26"/>
        </w:rPr>
        <w:t>Đánh giá:</w:t>
      </w:r>
    </w:p>
    <w:p w14:paraId="023C2966" w14:textId="77777777" w:rsidR="00AF4014" w:rsidRDefault="00AF4014" w:rsidP="00165EB3">
      <w:pPr>
        <w:tabs>
          <w:tab w:val="right" w:leader="dot" w:pos="8788"/>
        </w:tabs>
        <w:spacing w:line="300" w:lineRule="auto"/>
        <w:ind w:left="360"/>
        <w:rPr>
          <w:szCs w:val="26"/>
        </w:rPr>
      </w:pPr>
      <w:r>
        <w:rPr>
          <w:szCs w:val="26"/>
        </w:rPr>
        <w:tab/>
      </w:r>
    </w:p>
    <w:p w14:paraId="590CE4D3" w14:textId="77777777" w:rsidR="00AF4014" w:rsidRDefault="00AF4014" w:rsidP="00165EB3">
      <w:pPr>
        <w:tabs>
          <w:tab w:val="right" w:leader="dot" w:pos="8788"/>
        </w:tabs>
        <w:spacing w:line="300" w:lineRule="auto"/>
        <w:ind w:left="360"/>
        <w:rPr>
          <w:szCs w:val="26"/>
        </w:rPr>
      </w:pPr>
      <w:r>
        <w:rPr>
          <w:szCs w:val="26"/>
        </w:rPr>
        <w:tab/>
      </w:r>
    </w:p>
    <w:p w14:paraId="5EB36A63" w14:textId="77777777" w:rsidR="00AF4014" w:rsidRDefault="00AF4014" w:rsidP="00165EB3">
      <w:pPr>
        <w:tabs>
          <w:tab w:val="right" w:leader="dot" w:pos="8788"/>
        </w:tabs>
        <w:spacing w:line="300" w:lineRule="auto"/>
        <w:ind w:left="360"/>
        <w:rPr>
          <w:szCs w:val="26"/>
        </w:rPr>
      </w:pPr>
      <w:r>
        <w:rPr>
          <w:szCs w:val="26"/>
        </w:rPr>
        <w:tab/>
      </w:r>
    </w:p>
    <w:p w14:paraId="0FAC2953" w14:textId="5ABA1630" w:rsidR="00165EB3" w:rsidRDefault="00165EB3" w:rsidP="00165EB3">
      <w:pPr>
        <w:tabs>
          <w:tab w:val="right" w:leader="dot" w:pos="8788"/>
        </w:tabs>
        <w:spacing w:line="300" w:lineRule="auto"/>
        <w:ind w:left="360"/>
        <w:rPr>
          <w:szCs w:val="26"/>
        </w:rPr>
      </w:pPr>
      <w:r>
        <w:rPr>
          <w:szCs w:val="26"/>
        </w:rPr>
        <w:tab/>
      </w:r>
    </w:p>
    <w:p w14:paraId="772C0E7E" w14:textId="7034E371" w:rsidR="00165EB3" w:rsidRDefault="00165EB3" w:rsidP="00165EB3">
      <w:pPr>
        <w:tabs>
          <w:tab w:val="right" w:leader="dot" w:pos="8788"/>
        </w:tabs>
        <w:spacing w:line="300" w:lineRule="auto"/>
        <w:ind w:left="360"/>
        <w:rPr>
          <w:szCs w:val="26"/>
        </w:rPr>
      </w:pPr>
      <w:r>
        <w:rPr>
          <w:szCs w:val="26"/>
        </w:rPr>
        <w:tab/>
      </w:r>
    </w:p>
    <w:p w14:paraId="68AA5C11" w14:textId="6A9AD5AF" w:rsidR="00165EB3" w:rsidRDefault="00165EB3" w:rsidP="00165EB3">
      <w:pPr>
        <w:tabs>
          <w:tab w:val="right" w:leader="dot" w:pos="8788"/>
        </w:tabs>
        <w:spacing w:line="300" w:lineRule="auto"/>
        <w:ind w:left="360"/>
        <w:rPr>
          <w:szCs w:val="26"/>
        </w:rPr>
      </w:pPr>
      <w:r>
        <w:rPr>
          <w:szCs w:val="26"/>
        </w:rPr>
        <w:tab/>
      </w:r>
    </w:p>
    <w:p w14:paraId="36E6AAA8" w14:textId="4A2DCF9D" w:rsidR="00165EB3" w:rsidRDefault="00165EB3" w:rsidP="00165EB3">
      <w:pPr>
        <w:tabs>
          <w:tab w:val="right" w:leader="dot" w:pos="8788"/>
        </w:tabs>
        <w:spacing w:line="300" w:lineRule="auto"/>
        <w:ind w:left="360"/>
        <w:rPr>
          <w:szCs w:val="26"/>
        </w:rPr>
      </w:pPr>
      <w:r>
        <w:rPr>
          <w:szCs w:val="26"/>
        </w:rPr>
        <w:tab/>
      </w:r>
    </w:p>
    <w:p w14:paraId="240552D9" w14:textId="77777777" w:rsidR="00AF4014" w:rsidRDefault="00AF4014" w:rsidP="00AF4014">
      <w:pPr>
        <w:tabs>
          <w:tab w:val="center" w:pos="6840"/>
        </w:tabs>
        <w:spacing w:before="240"/>
        <w:ind w:left="357"/>
        <w:rPr>
          <w:szCs w:val="26"/>
        </w:rPr>
      </w:pPr>
      <w:r>
        <w:rPr>
          <w:szCs w:val="26"/>
        </w:rPr>
        <w:tab/>
        <w:t>Trà Vinh</w:t>
      </w:r>
      <w:r>
        <w:rPr>
          <w:i/>
          <w:szCs w:val="26"/>
        </w:rPr>
        <w:t xml:space="preserve">, ngày …… tháng …… năm </w:t>
      </w:r>
      <w:r w:rsidR="00F26458">
        <w:rPr>
          <w:i/>
          <w:szCs w:val="26"/>
        </w:rPr>
        <w:t>2024</w:t>
      </w:r>
    </w:p>
    <w:p w14:paraId="7B482479" w14:textId="77777777" w:rsidR="00AF4014" w:rsidRDefault="00AF4014" w:rsidP="00AF4014">
      <w:pPr>
        <w:tabs>
          <w:tab w:val="center" w:pos="6840"/>
        </w:tabs>
        <w:ind w:left="360"/>
        <w:rPr>
          <w:szCs w:val="26"/>
        </w:rPr>
      </w:pPr>
      <w:r>
        <w:rPr>
          <w:szCs w:val="26"/>
        </w:rPr>
        <w:tab/>
        <w:t xml:space="preserve">Giảng viên hướng dẫn </w:t>
      </w:r>
    </w:p>
    <w:p w14:paraId="19AC2767" w14:textId="77777777" w:rsidR="00AF4014" w:rsidRDefault="00AF4014" w:rsidP="00AF4014">
      <w:pPr>
        <w:tabs>
          <w:tab w:val="center" w:pos="6840"/>
        </w:tabs>
        <w:ind w:left="360"/>
        <w:rPr>
          <w:szCs w:val="26"/>
        </w:rPr>
      </w:pPr>
      <w:r>
        <w:rPr>
          <w:szCs w:val="26"/>
        </w:rPr>
        <w:tab/>
      </w:r>
      <w:r>
        <w:rPr>
          <w:i/>
          <w:szCs w:val="26"/>
        </w:rPr>
        <w:t>(Ký &amp; ghi rõ họ tên)</w:t>
      </w:r>
    </w:p>
    <w:p w14:paraId="7C704E31" w14:textId="0546EFB4" w:rsidR="00AF4014" w:rsidRDefault="00F033EE" w:rsidP="00AF4014">
      <w:pPr>
        <w:jc w:val="center"/>
        <w:rPr>
          <w:b/>
          <w:i/>
        </w:rPr>
      </w:pPr>
      <w:r>
        <w:rPr>
          <w:b/>
          <w:i/>
        </w:rPr>
        <w:t xml:space="preserve">     </w:t>
      </w:r>
    </w:p>
    <w:p w14:paraId="0CD4DFF9" w14:textId="23B6FA12" w:rsidR="00AF4014" w:rsidRDefault="00AF4014" w:rsidP="005170EE">
      <w:pPr>
        <w:spacing w:after="160" w:line="259" w:lineRule="auto"/>
        <w:rPr>
          <w:b/>
          <w:i/>
        </w:rPr>
      </w:pPr>
    </w:p>
    <w:p w14:paraId="6419342E" w14:textId="77777777" w:rsidR="005170EE" w:rsidRPr="005170EE" w:rsidRDefault="005170EE" w:rsidP="005170EE">
      <w:pPr>
        <w:spacing w:after="160" w:line="259" w:lineRule="auto"/>
        <w:rPr>
          <w:b/>
          <w:i/>
        </w:rPr>
      </w:pPr>
    </w:p>
    <w:p w14:paraId="5DA10A87" w14:textId="77777777" w:rsidR="00AF4014" w:rsidRDefault="00AF4014" w:rsidP="00AF4014">
      <w:pPr>
        <w:jc w:val="center"/>
        <w:rPr>
          <w:b/>
        </w:rPr>
      </w:pPr>
    </w:p>
    <w:p w14:paraId="061DCA4B" w14:textId="77777777" w:rsidR="00AF4014" w:rsidRDefault="00AF4014" w:rsidP="00AF4014">
      <w:pPr>
        <w:jc w:val="center"/>
        <w:rPr>
          <w:b/>
        </w:rPr>
      </w:pPr>
    </w:p>
    <w:p w14:paraId="3FE64C47" w14:textId="77777777" w:rsidR="00AF4014" w:rsidRDefault="00AF4014" w:rsidP="00AF4014">
      <w:pPr>
        <w:jc w:val="center"/>
        <w:rPr>
          <w:b/>
        </w:rPr>
      </w:pPr>
    </w:p>
    <w:p w14:paraId="01092001" w14:textId="77777777" w:rsidR="00AF4014" w:rsidRDefault="00AF4014" w:rsidP="00AF4014">
      <w:pPr>
        <w:jc w:val="center"/>
        <w:rPr>
          <w:b/>
        </w:rPr>
      </w:pPr>
    </w:p>
    <w:p w14:paraId="561D8288" w14:textId="77777777" w:rsidR="00AF4014" w:rsidRDefault="00AF4014" w:rsidP="00AF4014">
      <w:pPr>
        <w:spacing w:after="160" w:line="259" w:lineRule="auto"/>
        <w:rPr>
          <w:b/>
          <w:sz w:val="28"/>
          <w:szCs w:val="28"/>
        </w:rPr>
      </w:pPr>
    </w:p>
    <w:p w14:paraId="45256FC7" w14:textId="77777777" w:rsidR="00AF4014" w:rsidRPr="009E5D32" w:rsidRDefault="00AF4014" w:rsidP="009E5D32">
      <w:pPr>
        <w:spacing w:after="160" w:line="259" w:lineRule="auto"/>
        <w:jc w:val="center"/>
        <w:rPr>
          <w:b/>
          <w:sz w:val="28"/>
          <w:szCs w:val="28"/>
        </w:rPr>
      </w:pPr>
      <w:r>
        <w:rPr>
          <w:b/>
          <w:sz w:val="28"/>
          <w:szCs w:val="28"/>
        </w:rPr>
        <w:lastRenderedPageBreak/>
        <w:t>MỤC LỤC</w:t>
      </w:r>
    </w:p>
    <w:p w14:paraId="5EE295DD" w14:textId="4B7BAFA0" w:rsidR="00B62C01" w:rsidRDefault="00AF4014">
      <w:pPr>
        <w:pStyle w:val="TOC1"/>
        <w:rPr>
          <w:rFonts w:asciiTheme="minorHAnsi" w:eastAsiaTheme="minorEastAsia" w:hAnsiTheme="minorHAnsi" w:cstheme="minorBidi"/>
          <w:b w:val="0"/>
          <w:kern w:val="2"/>
          <w:sz w:val="22"/>
          <w:szCs w:val="22"/>
          <w14:ligatures w14:val="standardContextual"/>
        </w:rPr>
      </w:pPr>
      <w:r>
        <w:fldChar w:fldCharType="begin"/>
      </w:r>
      <w:r>
        <w:instrText xml:space="preserve"> TOC \o "1-3" \h \z \u </w:instrText>
      </w:r>
      <w:r>
        <w:fldChar w:fldCharType="separate"/>
      </w:r>
      <w:hyperlink w:anchor="_Toc170937650" w:history="1">
        <w:r w:rsidR="00B62C01" w:rsidRPr="006406A4">
          <w:rPr>
            <w:rStyle w:val="Hyperlink"/>
          </w:rPr>
          <w:t>CHƯƠNG 1. ĐẶT VẤN ĐỀ</w:t>
        </w:r>
        <w:r w:rsidR="00B62C01">
          <w:rPr>
            <w:webHidden/>
          </w:rPr>
          <w:tab/>
        </w:r>
        <w:r w:rsidR="00B62C01">
          <w:rPr>
            <w:webHidden/>
          </w:rPr>
          <w:fldChar w:fldCharType="begin"/>
        </w:r>
        <w:r w:rsidR="00B62C01">
          <w:rPr>
            <w:webHidden/>
          </w:rPr>
          <w:instrText xml:space="preserve"> PAGEREF _Toc170937650 \h </w:instrText>
        </w:r>
        <w:r w:rsidR="00B62C01">
          <w:rPr>
            <w:webHidden/>
          </w:rPr>
        </w:r>
        <w:r w:rsidR="00B62C01">
          <w:rPr>
            <w:webHidden/>
          </w:rPr>
          <w:fldChar w:fldCharType="separate"/>
        </w:r>
        <w:r w:rsidR="001D54DC">
          <w:rPr>
            <w:webHidden/>
          </w:rPr>
          <w:t>1</w:t>
        </w:r>
        <w:r w:rsidR="00B62C01">
          <w:rPr>
            <w:webHidden/>
          </w:rPr>
          <w:fldChar w:fldCharType="end"/>
        </w:r>
      </w:hyperlink>
    </w:p>
    <w:p w14:paraId="359C16F4" w14:textId="187A41B8" w:rsidR="00B62C01" w:rsidRDefault="00000000">
      <w:pPr>
        <w:pStyle w:val="TOC2"/>
        <w:rPr>
          <w:rFonts w:asciiTheme="minorHAnsi" w:eastAsiaTheme="minorEastAsia" w:hAnsiTheme="minorHAnsi" w:cstheme="minorBidi"/>
          <w:kern w:val="2"/>
          <w:sz w:val="22"/>
          <w:szCs w:val="22"/>
          <w14:ligatures w14:val="standardContextual"/>
        </w:rPr>
      </w:pPr>
      <w:hyperlink w:anchor="_Toc170937651" w:history="1">
        <w:r w:rsidR="00B62C01" w:rsidRPr="006406A4">
          <w:rPr>
            <w:rStyle w:val="Hyperlink"/>
          </w:rPr>
          <w:t>1.1. Lý do chọn đề tài</w:t>
        </w:r>
        <w:r w:rsidR="00B62C01">
          <w:rPr>
            <w:webHidden/>
          </w:rPr>
          <w:tab/>
        </w:r>
        <w:r w:rsidR="00B62C01">
          <w:rPr>
            <w:webHidden/>
          </w:rPr>
          <w:fldChar w:fldCharType="begin"/>
        </w:r>
        <w:r w:rsidR="00B62C01">
          <w:rPr>
            <w:webHidden/>
          </w:rPr>
          <w:instrText xml:space="preserve"> PAGEREF _Toc170937651 \h </w:instrText>
        </w:r>
        <w:r w:rsidR="00B62C01">
          <w:rPr>
            <w:webHidden/>
          </w:rPr>
        </w:r>
        <w:r w:rsidR="00B62C01">
          <w:rPr>
            <w:webHidden/>
          </w:rPr>
          <w:fldChar w:fldCharType="separate"/>
        </w:r>
        <w:r w:rsidR="001D54DC">
          <w:rPr>
            <w:webHidden/>
          </w:rPr>
          <w:t>1</w:t>
        </w:r>
        <w:r w:rsidR="00B62C01">
          <w:rPr>
            <w:webHidden/>
          </w:rPr>
          <w:fldChar w:fldCharType="end"/>
        </w:r>
      </w:hyperlink>
    </w:p>
    <w:p w14:paraId="4029560C" w14:textId="6C01937E" w:rsidR="00B62C01" w:rsidRDefault="00000000">
      <w:pPr>
        <w:pStyle w:val="TOC2"/>
        <w:rPr>
          <w:rFonts w:asciiTheme="minorHAnsi" w:eastAsiaTheme="minorEastAsia" w:hAnsiTheme="minorHAnsi" w:cstheme="minorBidi"/>
          <w:kern w:val="2"/>
          <w:sz w:val="22"/>
          <w:szCs w:val="22"/>
          <w14:ligatures w14:val="standardContextual"/>
        </w:rPr>
      </w:pPr>
      <w:hyperlink w:anchor="_Toc170937652" w:history="1">
        <w:r w:rsidR="00B62C01" w:rsidRPr="006406A4">
          <w:rPr>
            <w:rStyle w:val="Hyperlink"/>
          </w:rPr>
          <w:t>1.2. Mục tiêu</w:t>
        </w:r>
        <w:r w:rsidR="00B62C01">
          <w:rPr>
            <w:webHidden/>
          </w:rPr>
          <w:tab/>
        </w:r>
        <w:r w:rsidR="00B62C01">
          <w:rPr>
            <w:webHidden/>
          </w:rPr>
          <w:fldChar w:fldCharType="begin"/>
        </w:r>
        <w:r w:rsidR="00B62C01">
          <w:rPr>
            <w:webHidden/>
          </w:rPr>
          <w:instrText xml:space="preserve"> PAGEREF _Toc170937652 \h </w:instrText>
        </w:r>
        <w:r w:rsidR="00B62C01">
          <w:rPr>
            <w:webHidden/>
          </w:rPr>
        </w:r>
        <w:r w:rsidR="00B62C01">
          <w:rPr>
            <w:webHidden/>
          </w:rPr>
          <w:fldChar w:fldCharType="separate"/>
        </w:r>
        <w:r w:rsidR="001D54DC">
          <w:rPr>
            <w:webHidden/>
          </w:rPr>
          <w:t>1</w:t>
        </w:r>
        <w:r w:rsidR="00B62C01">
          <w:rPr>
            <w:webHidden/>
          </w:rPr>
          <w:fldChar w:fldCharType="end"/>
        </w:r>
      </w:hyperlink>
    </w:p>
    <w:p w14:paraId="0CD6E82C" w14:textId="54103AA7" w:rsidR="00B62C01" w:rsidRDefault="00000000">
      <w:pPr>
        <w:pStyle w:val="TOC2"/>
        <w:rPr>
          <w:rFonts w:asciiTheme="minorHAnsi" w:eastAsiaTheme="minorEastAsia" w:hAnsiTheme="minorHAnsi" w:cstheme="minorBidi"/>
          <w:kern w:val="2"/>
          <w:sz w:val="22"/>
          <w:szCs w:val="22"/>
          <w14:ligatures w14:val="standardContextual"/>
        </w:rPr>
      </w:pPr>
      <w:hyperlink w:anchor="_Toc170937653" w:history="1">
        <w:r w:rsidR="00B62C01" w:rsidRPr="006406A4">
          <w:rPr>
            <w:rStyle w:val="Hyperlink"/>
          </w:rPr>
          <w:t>1.3. Nội dung</w:t>
        </w:r>
        <w:r w:rsidR="00B62C01">
          <w:rPr>
            <w:webHidden/>
          </w:rPr>
          <w:tab/>
        </w:r>
        <w:r w:rsidR="00B62C01">
          <w:rPr>
            <w:webHidden/>
          </w:rPr>
          <w:fldChar w:fldCharType="begin"/>
        </w:r>
        <w:r w:rsidR="00B62C01">
          <w:rPr>
            <w:webHidden/>
          </w:rPr>
          <w:instrText xml:space="preserve"> PAGEREF _Toc170937653 \h </w:instrText>
        </w:r>
        <w:r w:rsidR="00B62C01">
          <w:rPr>
            <w:webHidden/>
          </w:rPr>
        </w:r>
        <w:r w:rsidR="00B62C01">
          <w:rPr>
            <w:webHidden/>
          </w:rPr>
          <w:fldChar w:fldCharType="separate"/>
        </w:r>
        <w:r w:rsidR="001D54DC">
          <w:rPr>
            <w:webHidden/>
          </w:rPr>
          <w:t>2</w:t>
        </w:r>
        <w:r w:rsidR="00B62C01">
          <w:rPr>
            <w:webHidden/>
          </w:rPr>
          <w:fldChar w:fldCharType="end"/>
        </w:r>
      </w:hyperlink>
    </w:p>
    <w:p w14:paraId="2B95A359" w14:textId="5BD9F28E" w:rsidR="00B62C01" w:rsidRDefault="00000000">
      <w:pPr>
        <w:pStyle w:val="TOC2"/>
        <w:rPr>
          <w:rFonts w:asciiTheme="minorHAnsi" w:eastAsiaTheme="minorEastAsia" w:hAnsiTheme="minorHAnsi" w:cstheme="minorBidi"/>
          <w:kern w:val="2"/>
          <w:sz w:val="22"/>
          <w:szCs w:val="22"/>
          <w14:ligatures w14:val="standardContextual"/>
        </w:rPr>
      </w:pPr>
      <w:hyperlink w:anchor="_Toc170937654" w:history="1">
        <w:r w:rsidR="00B62C01" w:rsidRPr="006406A4">
          <w:rPr>
            <w:rStyle w:val="Hyperlink"/>
          </w:rPr>
          <w:t>1.4. Đối tượng và phạm vi nghiên cứu</w:t>
        </w:r>
        <w:r w:rsidR="00B62C01">
          <w:rPr>
            <w:webHidden/>
          </w:rPr>
          <w:tab/>
        </w:r>
        <w:r w:rsidR="00B62C01">
          <w:rPr>
            <w:webHidden/>
          </w:rPr>
          <w:fldChar w:fldCharType="begin"/>
        </w:r>
        <w:r w:rsidR="00B62C01">
          <w:rPr>
            <w:webHidden/>
          </w:rPr>
          <w:instrText xml:space="preserve"> PAGEREF _Toc170937654 \h </w:instrText>
        </w:r>
        <w:r w:rsidR="00B62C01">
          <w:rPr>
            <w:webHidden/>
          </w:rPr>
        </w:r>
        <w:r w:rsidR="00B62C01">
          <w:rPr>
            <w:webHidden/>
          </w:rPr>
          <w:fldChar w:fldCharType="separate"/>
        </w:r>
        <w:r w:rsidR="001D54DC">
          <w:rPr>
            <w:webHidden/>
          </w:rPr>
          <w:t>2</w:t>
        </w:r>
        <w:r w:rsidR="00B62C01">
          <w:rPr>
            <w:webHidden/>
          </w:rPr>
          <w:fldChar w:fldCharType="end"/>
        </w:r>
      </w:hyperlink>
    </w:p>
    <w:p w14:paraId="26A84C20" w14:textId="1FCF911E" w:rsidR="00B62C01" w:rsidRDefault="00000000">
      <w:pPr>
        <w:pStyle w:val="TOC2"/>
        <w:rPr>
          <w:rFonts w:asciiTheme="minorHAnsi" w:eastAsiaTheme="minorEastAsia" w:hAnsiTheme="minorHAnsi" w:cstheme="minorBidi"/>
          <w:kern w:val="2"/>
          <w:sz w:val="22"/>
          <w:szCs w:val="22"/>
          <w14:ligatures w14:val="standardContextual"/>
        </w:rPr>
      </w:pPr>
      <w:hyperlink w:anchor="_Toc170937655" w:history="1">
        <w:r w:rsidR="00B62C01" w:rsidRPr="006406A4">
          <w:rPr>
            <w:rStyle w:val="Hyperlink"/>
          </w:rPr>
          <w:t>1.5. Phương pháp nghiên cứu</w:t>
        </w:r>
        <w:r w:rsidR="00B62C01">
          <w:rPr>
            <w:webHidden/>
          </w:rPr>
          <w:tab/>
        </w:r>
        <w:r w:rsidR="00B62C01">
          <w:rPr>
            <w:webHidden/>
          </w:rPr>
          <w:fldChar w:fldCharType="begin"/>
        </w:r>
        <w:r w:rsidR="00B62C01">
          <w:rPr>
            <w:webHidden/>
          </w:rPr>
          <w:instrText xml:space="preserve"> PAGEREF _Toc170937655 \h </w:instrText>
        </w:r>
        <w:r w:rsidR="00B62C01">
          <w:rPr>
            <w:webHidden/>
          </w:rPr>
        </w:r>
        <w:r w:rsidR="00B62C01">
          <w:rPr>
            <w:webHidden/>
          </w:rPr>
          <w:fldChar w:fldCharType="separate"/>
        </w:r>
        <w:r w:rsidR="001D54DC">
          <w:rPr>
            <w:webHidden/>
          </w:rPr>
          <w:t>3</w:t>
        </w:r>
        <w:r w:rsidR="00B62C01">
          <w:rPr>
            <w:webHidden/>
          </w:rPr>
          <w:fldChar w:fldCharType="end"/>
        </w:r>
      </w:hyperlink>
    </w:p>
    <w:p w14:paraId="217D2358" w14:textId="699D6010" w:rsidR="00B62C01" w:rsidRDefault="00000000">
      <w:pPr>
        <w:pStyle w:val="TOC1"/>
        <w:rPr>
          <w:rFonts w:asciiTheme="minorHAnsi" w:eastAsiaTheme="minorEastAsia" w:hAnsiTheme="minorHAnsi" w:cstheme="minorBidi"/>
          <w:b w:val="0"/>
          <w:kern w:val="2"/>
          <w:sz w:val="22"/>
          <w:szCs w:val="22"/>
          <w14:ligatures w14:val="standardContextual"/>
        </w:rPr>
      </w:pPr>
      <w:hyperlink w:anchor="_Toc170937656" w:history="1">
        <w:r w:rsidR="00B62C01" w:rsidRPr="006406A4">
          <w:rPr>
            <w:rStyle w:val="Hyperlink"/>
          </w:rPr>
          <w:t>CHƯƠNG 2. CƠ SỞ LÝ THUYẾT</w:t>
        </w:r>
        <w:r w:rsidR="00B62C01">
          <w:rPr>
            <w:webHidden/>
          </w:rPr>
          <w:tab/>
        </w:r>
        <w:r w:rsidR="00B62C01">
          <w:rPr>
            <w:webHidden/>
          </w:rPr>
          <w:fldChar w:fldCharType="begin"/>
        </w:r>
        <w:r w:rsidR="00B62C01">
          <w:rPr>
            <w:webHidden/>
          </w:rPr>
          <w:instrText xml:space="preserve"> PAGEREF _Toc170937656 \h </w:instrText>
        </w:r>
        <w:r w:rsidR="00B62C01">
          <w:rPr>
            <w:webHidden/>
          </w:rPr>
        </w:r>
        <w:r w:rsidR="00B62C01">
          <w:rPr>
            <w:webHidden/>
          </w:rPr>
          <w:fldChar w:fldCharType="separate"/>
        </w:r>
        <w:r w:rsidR="001D54DC">
          <w:rPr>
            <w:webHidden/>
          </w:rPr>
          <w:t>4</w:t>
        </w:r>
        <w:r w:rsidR="00B62C01">
          <w:rPr>
            <w:webHidden/>
          </w:rPr>
          <w:fldChar w:fldCharType="end"/>
        </w:r>
      </w:hyperlink>
    </w:p>
    <w:p w14:paraId="58C1B7E4" w14:textId="74AFDF54" w:rsidR="00B62C01" w:rsidRDefault="00000000">
      <w:pPr>
        <w:pStyle w:val="TOC2"/>
        <w:rPr>
          <w:rFonts w:asciiTheme="minorHAnsi" w:eastAsiaTheme="minorEastAsia" w:hAnsiTheme="minorHAnsi" w:cstheme="minorBidi"/>
          <w:kern w:val="2"/>
          <w:sz w:val="22"/>
          <w:szCs w:val="22"/>
          <w14:ligatures w14:val="standardContextual"/>
        </w:rPr>
      </w:pPr>
      <w:hyperlink w:anchor="_Toc170937657" w:history="1">
        <w:r w:rsidR="00B62C01" w:rsidRPr="006406A4">
          <w:rPr>
            <w:rStyle w:val="Hyperlink"/>
          </w:rPr>
          <w:t>2.1. Giới thiệu về ngôn ngữ PHP</w:t>
        </w:r>
        <w:r w:rsidR="00B62C01">
          <w:rPr>
            <w:webHidden/>
          </w:rPr>
          <w:tab/>
        </w:r>
        <w:r w:rsidR="00B62C01">
          <w:rPr>
            <w:webHidden/>
          </w:rPr>
          <w:fldChar w:fldCharType="begin"/>
        </w:r>
        <w:r w:rsidR="00B62C01">
          <w:rPr>
            <w:webHidden/>
          </w:rPr>
          <w:instrText xml:space="preserve"> PAGEREF _Toc170937657 \h </w:instrText>
        </w:r>
        <w:r w:rsidR="00B62C01">
          <w:rPr>
            <w:webHidden/>
          </w:rPr>
        </w:r>
        <w:r w:rsidR="00B62C01">
          <w:rPr>
            <w:webHidden/>
          </w:rPr>
          <w:fldChar w:fldCharType="separate"/>
        </w:r>
        <w:r w:rsidR="001D54DC">
          <w:rPr>
            <w:webHidden/>
          </w:rPr>
          <w:t>4</w:t>
        </w:r>
        <w:r w:rsidR="00B62C01">
          <w:rPr>
            <w:webHidden/>
          </w:rPr>
          <w:fldChar w:fldCharType="end"/>
        </w:r>
      </w:hyperlink>
    </w:p>
    <w:p w14:paraId="1AB88643" w14:textId="1745B006"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58" w:history="1">
        <w:r w:rsidR="00B62C01" w:rsidRPr="006406A4">
          <w:rPr>
            <w:rStyle w:val="Hyperlink"/>
            <w:iCs/>
            <w:noProof/>
          </w:rPr>
          <w:t>2.1.1.</w:t>
        </w:r>
        <w:r w:rsidR="00B62C01" w:rsidRPr="006406A4">
          <w:rPr>
            <w:rStyle w:val="Hyperlink"/>
            <w:noProof/>
          </w:rPr>
          <w:t xml:space="preserve"> Tổng quan về ngôn ngữ PHP</w:t>
        </w:r>
        <w:r w:rsidR="00B62C01">
          <w:rPr>
            <w:noProof/>
            <w:webHidden/>
          </w:rPr>
          <w:tab/>
        </w:r>
        <w:r w:rsidR="00B62C01">
          <w:rPr>
            <w:noProof/>
            <w:webHidden/>
          </w:rPr>
          <w:fldChar w:fldCharType="begin"/>
        </w:r>
        <w:r w:rsidR="00B62C01">
          <w:rPr>
            <w:noProof/>
            <w:webHidden/>
          </w:rPr>
          <w:instrText xml:space="preserve"> PAGEREF _Toc170937658 \h </w:instrText>
        </w:r>
        <w:r w:rsidR="00B62C01">
          <w:rPr>
            <w:noProof/>
            <w:webHidden/>
          </w:rPr>
        </w:r>
        <w:r w:rsidR="00B62C01">
          <w:rPr>
            <w:noProof/>
            <w:webHidden/>
          </w:rPr>
          <w:fldChar w:fldCharType="separate"/>
        </w:r>
        <w:r w:rsidR="001D54DC">
          <w:rPr>
            <w:noProof/>
            <w:webHidden/>
          </w:rPr>
          <w:t>4</w:t>
        </w:r>
        <w:r w:rsidR="00B62C01">
          <w:rPr>
            <w:noProof/>
            <w:webHidden/>
          </w:rPr>
          <w:fldChar w:fldCharType="end"/>
        </w:r>
      </w:hyperlink>
    </w:p>
    <w:p w14:paraId="3403896A" w14:textId="7DB89516"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59" w:history="1">
        <w:r w:rsidR="00B62C01" w:rsidRPr="006406A4">
          <w:rPr>
            <w:rStyle w:val="Hyperlink"/>
            <w:iCs/>
            <w:noProof/>
          </w:rPr>
          <w:t>2.1.2.</w:t>
        </w:r>
        <w:r w:rsidR="00B62C01" w:rsidRPr="006406A4">
          <w:rPr>
            <w:rStyle w:val="Hyperlink"/>
            <w:noProof/>
          </w:rPr>
          <w:t xml:space="preserve"> Các thành phần chính của ngôn ngữ PHP</w:t>
        </w:r>
        <w:r w:rsidR="00B62C01">
          <w:rPr>
            <w:noProof/>
            <w:webHidden/>
          </w:rPr>
          <w:tab/>
        </w:r>
        <w:r w:rsidR="00B62C01">
          <w:rPr>
            <w:noProof/>
            <w:webHidden/>
          </w:rPr>
          <w:fldChar w:fldCharType="begin"/>
        </w:r>
        <w:r w:rsidR="00B62C01">
          <w:rPr>
            <w:noProof/>
            <w:webHidden/>
          </w:rPr>
          <w:instrText xml:space="preserve"> PAGEREF _Toc170937659 \h </w:instrText>
        </w:r>
        <w:r w:rsidR="00B62C01">
          <w:rPr>
            <w:noProof/>
            <w:webHidden/>
          </w:rPr>
        </w:r>
        <w:r w:rsidR="00B62C01">
          <w:rPr>
            <w:noProof/>
            <w:webHidden/>
          </w:rPr>
          <w:fldChar w:fldCharType="separate"/>
        </w:r>
        <w:r w:rsidR="001D54DC">
          <w:rPr>
            <w:noProof/>
            <w:webHidden/>
          </w:rPr>
          <w:t>4</w:t>
        </w:r>
        <w:r w:rsidR="00B62C01">
          <w:rPr>
            <w:noProof/>
            <w:webHidden/>
          </w:rPr>
          <w:fldChar w:fldCharType="end"/>
        </w:r>
      </w:hyperlink>
    </w:p>
    <w:p w14:paraId="06BB6F85" w14:textId="015892F3"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60" w:history="1">
        <w:r w:rsidR="00B62C01" w:rsidRPr="006406A4">
          <w:rPr>
            <w:rStyle w:val="Hyperlink"/>
            <w:iCs/>
            <w:noProof/>
          </w:rPr>
          <w:t>2.1.3.</w:t>
        </w:r>
        <w:r w:rsidR="00B62C01" w:rsidRPr="006406A4">
          <w:rPr>
            <w:rStyle w:val="Hyperlink"/>
            <w:noProof/>
          </w:rPr>
          <w:t xml:space="preserve"> Ưu nhược điểm của ngôn ngữ lập trình PHP</w:t>
        </w:r>
        <w:r w:rsidR="00B62C01">
          <w:rPr>
            <w:noProof/>
            <w:webHidden/>
          </w:rPr>
          <w:tab/>
        </w:r>
        <w:r w:rsidR="00B62C01">
          <w:rPr>
            <w:noProof/>
            <w:webHidden/>
          </w:rPr>
          <w:fldChar w:fldCharType="begin"/>
        </w:r>
        <w:r w:rsidR="00B62C01">
          <w:rPr>
            <w:noProof/>
            <w:webHidden/>
          </w:rPr>
          <w:instrText xml:space="preserve"> PAGEREF _Toc170937660 \h </w:instrText>
        </w:r>
        <w:r w:rsidR="00B62C01">
          <w:rPr>
            <w:noProof/>
            <w:webHidden/>
          </w:rPr>
        </w:r>
        <w:r w:rsidR="00B62C01">
          <w:rPr>
            <w:noProof/>
            <w:webHidden/>
          </w:rPr>
          <w:fldChar w:fldCharType="separate"/>
        </w:r>
        <w:r w:rsidR="001D54DC">
          <w:rPr>
            <w:noProof/>
            <w:webHidden/>
          </w:rPr>
          <w:t>6</w:t>
        </w:r>
        <w:r w:rsidR="00B62C01">
          <w:rPr>
            <w:noProof/>
            <w:webHidden/>
          </w:rPr>
          <w:fldChar w:fldCharType="end"/>
        </w:r>
      </w:hyperlink>
    </w:p>
    <w:p w14:paraId="5FB1E3C8" w14:textId="247921C0"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61" w:history="1">
        <w:r w:rsidR="00B62C01" w:rsidRPr="006406A4">
          <w:rPr>
            <w:rStyle w:val="Hyperlink"/>
            <w:iCs/>
            <w:noProof/>
          </w:rPr>
          <w:t>2.1.4.</w:t>
        </w:r>
        <w:r w:rsidR="00B62C01" w:rsidRPr="006406A4">
          <w:rPr>
            <w:rStyle w:val="Hyperlink"/>
            <w:noProof/>
          </w:rPr>
          <w:t xml:space="preserve"> Ứng dụng của ngôn ngữ PHP trong lập trình</w:t>
        </w:r>
        <w:r w:rsidR="00B62C01">
          <w:rPr>
            <w:noProof/>
            <w:webHidden/>
          </w:rPr>
          <w:tab/>
        </w:r>
        <w:r w:rsidR="00B62C01">
          <w:rPr>
            <w:noProof/>
            <w:webHidden/>
          </w:rPr>
          <w:fldChar w:fldCharType="begin"/>
        </w:r>
        <w:r w:rsidR="00B62C01">
          <w:rPr>
            <w:noProof/>
            <w:webHidden/>
          </w:rPr>
          <w:instrText xml:space="preserve"> PAGEREF _Toc170937661 \h </w:instrText>
        </w:r>
        <w:r w:rsidR="00B62C01">
          <w:rPr>
            <w:noProof/>
            <w:webHidden/>
          </w:rPr>
        </w:r>
        <w:r w:rsidR="00B62C01">
          <w:rPr>
            <w:noProof/>
            <w:webHidden/>
          </w:rPr>
          <w:fldChar w:fldCharType="separate"/>
        </w:r>
        <w:r w:rsidR="001D54DC">
          <w:rPr>
            <w:noProof/>
            <w:webHidden/>
          </w:rPr>
          <w:t>7</w:t>
        </w:r>
        <w:r w:rsidR="00B62C01">
          <w:rPr>
            <w:noProof/>
            <w:webHidden/>
          </w:rPr>
          <w:fldChar w:fldCharType="end"/>
        </w:r>
      </w:hyperlink>
    </w:p>
    <w:p w14:paraId="467C5EC6" w14:textId="50B11F73"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62" w:history="1">
        <w:r w:rsidR="00B62C01" w:rsidRPr="006406A4">
          <w:rPr>
            <w:rStyle w:val="Hyperlink"/>
            <w:iCs/>
            <w:noProof/>
          </w:rPr>
          <w:t>2.1.5.</w:t>
        </w:r>
        <w:r w:rsidR="00B62C01" w:rsidRPr="006406A4">
          <w:rPr>
            <w:rStyle w:val="Hyperlink"/>
            <w:noProof/>
          </w:rPr>
          <w:t xml:space="preserve"> Sự khác biệt giữa PHP với các ngôn ngữ lập trình khác</w:t>
        </w:r>
        <w:r w:rsidR="00B62C01">
          <w:rPr>
            <w:noProof/>
            <w:webHidden/>
          </w:rPr>
          <w:tab/>
        </w:r>
        <w:r w:rsidR="00B62C01">
          <w:rPr>
            <w:noProof/>
            <w:webHidden/>
          </w:rPr>
          <w:fldChar w:fldCharType="begin"/>
        </w:r>
        <w:r w:rsidR="00B62C01">
          <w:rPr>
            <w:noProof/>
            <w:webHidden/>
          </w:rPr>
          <w:instrText xml:space="preserve"> PAGEREF _Toc170937662 \h </w:instrText>
        </w:r>
        <w:r w:rsidR="00B62C01">
          <w:rPr>
            <w:noProof/>
            <w:webHidden/>
          </w:rPr>
        </w:r>
        <w:r w:rsidR="00B62C01">
          <w:rPr>
            <w:noProof/>
            <w:webHidden/>
          </w:rPr>
          <w:fldChar w:fldCharType="separate"/>
        </w:r>
        <w:r w:rsidR="001D54DC">
          <w:rPr>
            <w:noProof/>
            <w:webHidden/>
          </w:rPr>
          <w:t>7</w:t>
        </w:r>
        <w:r w:rsidR="00B62C01">
          <w:rPr>
            <w:noProof/>
            <w:webHidden/>
          </w:rPr>
          <w:fldChar w:fldCharType="end"/>
        </w:r>
      </w:hyperlink>
    </w:p>
    <w:p w14:paraId="2C4CBA15" w14:textId="2BA5FCC3" w:rsidR="00B62C01" w:rsidRDefault="00000000">
      <w:pPr>
        <w:pStyle w:val="TOC2"/>
        <w:rPr>
          <w:rFonts w:asciiTheme="minorHAnsi" w:eastAsiaTheme="minorEastAsia" w:hAnsiTheme="minorHAnsi" w:cstheme="minorBidi"/>
          <w:kern w:val="2"/>
          <w:sz w:val="22"/>
          <w:szCs w:val="22"/>
          <w14:ligatures w14:val="standardContextual"/>
        </w:rPr>
      </w:pPr>
      <w:hyperlink w:anchor="_Toc170937663" w:history="1">
        <w:r w:rsidR="00B62C01" w:rsidRPr="006406A4">
          <w:rPr>
            <w:rStyle w:val="Hyperlink"/>
          </w:rPr>
          <w:t>2.2. Giới thiệu về MySQL</w:t>
        </w:r>
        <w:r w:rsidR="00B62C01">
          <w:rPr>
            <w:webHidden/>
          </w:rPr>
          <w:tab/>
        </w:r>
        <w:r w:rsidR="00B62C01">
          <w:rPr>
            <w:webHidden/>
          </w:rPr>
          <w:fldChar w:fldCharType="begin"/>
        </w:r>
        <w:r w:rsidR="00B62C01">
          <w:rPr>
            <w:webHidden/>
          </w:rPr>
          <w:instrText xml:space="preserve"> PAGEREF _Toc170937663 \h </w:instrText>
        </w:r>
        <w:r w:rsidR="00B62C01">
          <w:rPr>
            <w:webHidden/>
          </w:rPr>
        </w:r>
        <w:r w:rsidR="00B62C01">
          <w:rPr>
            <w:webHidden/>
          </w:rPr>
          <w:fldChar w:fldCharType="separate"/>
        </w:r>
        <w:r w:rsidR="001D54DC">
          <w:rPr>
            <w:webHidden/>
          </w:rPr>
          <w:t>8</w:t>
        </w:r>
        <w:r w:rsidR="00B62C01">
          <w:rPr>
            <w:webHidden/>
          </w:rPr>
          <w:fldChar w:fldCharType="end"/>
        </w:r>
      </w:hyperlink>
    </w:p>
    <w:p w14:paraId="168B7D8A" w14:textId="0AD69DC5"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64" w:history="1">
        <w:r w:rsidR="00B62C01" w:rsidRPr="006406A4">
          <w:rPr>
            <w:rStyle w:val="Hyperlink"/>
            <w:iCs/>
            <w:noProof/>
          </w:rPr>
          <w:t>2.2.1.</w:t>
        </w:r>
        <w:r w:rsidR="00B62C01" w:rsidRPr="006406A4">
          <w:rPr>
            <w:rStyle w:val="Hyperlink"/>
            <w:noProof/>
          </w:rPr>
          <w:t xml:space="preserve"> Tổng quan về MySQL</w:t>
        </w:r>
        <w:r w:rsidR="00B62C01">
          <w:rPr>
            <w:noProof/>
            <w:webHidden/>
          </w:rPr>
          <w:tab/>
        </w:r>
        <w:r w:rsidR="00B62C01">
          <w:rPr>
            <w:noProof/>
            <w:webHidden/>
          </w:rPr>
          <w:fldChar w:fldCharType="begin"/>
        </w:r>
        <w:r w:rsidR="00B62C01">
          <w:rPr>
            <w:noProof/>
            <w:webHidden/>
          </w:rPr>
          <w:instrText xml:space="preserve"> PAGEREF _Toc170937664 \h </w:instrText>
        </w:r>
        <w:r w:rsidR="00B62C01">
          <w:rPr>
            <w:noProof/>
            <w:webHidden/>
          </w:rPr>
        </w:r>
        <w:r w:rsidR="00B62C01">
          <w:rPr>
            <w:noProof/>
            <w:webHidden/>
          </w:rPr>
          <w:fldChar w:fldCharType="separate"/>
        </w:r>
        <w:r w:rsidR="001D54DC">
          <w:rPr>
            <w:noProof/>
            <w:webHidden/>
          </w:rPr>
          <w:t>8</w:t>
        </w:r>
        <w:r w:rsidR="00B62C01">
          <w:rPr>
            <w:noProof/>
            <w:webHidden/>
          </w:rPr>
          <w:fldChar w:fldCharType="end"/>
        </w:r>
      </w:hyperlink>
    </w:p>
    <w:p w14:paraId="005BDCAC" w14:textId="53628765"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65" w:history="1">
        <w:r w:rsidR="00B62C01" w:rsidRPr="006406A4">
          <w:rPr>
            <w:rStyle w:val="Hyperlink"/>
            <w:iCs/>
            <w:noProof/>
          </w:rPr>
          <w:t>2.2.2.</w:t>
        </w:r>
        <w:r w:rsidR="00B62C01" w:rsidRPr="006406A4">
          <w:rPr>
            <w:rStyle w:val="Hyperlink"/>
            <w:noProof/>
          </w:rPr>
          <w:t xml:space="preserve"> Các thành phần của MySQL</w:t>
        </w:r>
        <w:r w:rsidR="00B62C01">
          <w:rPr>
            <w:noProof/>
            <w:webHidden/>
          </w:rPr>
          <w:tab/>
        </w:r>
        <w:r w:rsidR="00B62C01">
          <w:rPr>
            <w:noProof/>
            <w:webHidden/>
          </w:rPr>
          <w:fldChar w:fldCharType="begin"/>
        </w:r>
        <w:r w:rsidR="00B62C01">
          <w:rPr>
            <w:noProof/>
            <w:webHidden/>
          </w:rPr>
          <w:instrText xml:space="preserve"> PAGEREF _Toc170937665 \h </w:instrText>
        </w:r>
        <w:r w:rsidR="00B62C01">
          <w:rPr>
            <w:noProof/>
            <w:webHidden/>
          </w:rPr>
        </w:r>
        <w:r w:rsidR="00B62C01">
          <w:rPr>
            <w:noProof/>
            <w:webHidden/>
          </w:rPr>
          <w:fldChar w:fldCharType="separate"/>
        </w:r>
        <w:r w:rsidR="001D54DC">
          <w:rPr>
            <w:noProof/>
            <w:webHidden/>
          </w:rPr>
          <w:t>9</w:t>
        </w:r>
        <w:r w:rsidR="00B62C01">
          <w:rPr>
            <w:noProof/>
            <w:webHidden/>
          </w:rPr>
          <w:fldChar w:fldCharType="end"/>
        </w:r>
      </w:hyperlink>
    </w:p>
    <w:p w14:paraId="5F2D552D" w14:textId="0AEE7BC1"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66" w:history="1">
        <w:r w:rsidR="00B62C01" w:rsidRPr="006406A4">
          <w:rPr>
            <w:rStyle w:val="Hyperlink"/>
            <w:iCs/>
            <w:noProof/>
          </w:rPr>
          <w:t>2.2.3.</w:t>
        </w:r>
        <w:r w:rsidR="00B62C01" w:rsidRPr="006406A4">
          <w:rPr>
            <w:rStyle w:val="Hyperlink"/>
            <w:noProof/>
          </w:rPr>
          <w:t xml:space="preserve"> Ưu nhược điểm của MySQL</w:t>
        </w:r>
        <w:r w:rsidR="00B62C01">
          <w:rPr>
            <w:noProof/>
            <w:webHidden/>
          </w:rPr>
          <w:tab/>
        </w:r>
        <w:r w:rsidR="00B62C01">
          <w:rPr>
            <w:noProof/>
            <w:webHidden/>
          </w:rPr>
          <w:fldChar w:fldCharType="begin"/>
        </w:r>
        <w:r w:rsidR="00B62C01">
          <w:rPr>
            <w:noProof/>
            <w:webHidden/>
          </w:rPr>
          <w:instrText xml:space="preserve"> PAGEREF _Toc170937666 \h </w:instrText>
        </w:r>
        <w:r w:rsidR="00B62C01">
          <w:rPr>
            <w:noProof/>
            <w:webHidden/>
          </w:rPr>
        </w:r>
        <w:r w:rsidR="00B62C01">
          <w:rPr>
            <w:noProof/>
            <w:webHidden/>
          </w:rPr>
          <w:fldChar w:fldCharType="separate"/>
        </w:r>
        <w:r w:rsidR="001D54DC">
          <w:rPr>
            <w:noProof/>
            <w:webHidden/>
          </w:rPr>
          <w:t>9</w:t>
        </w:r>
        <w:r w:rsidR="00B62C01">
          <w:rPr>
            <w:noProof/>
            <w:webHidden/>
          </w:rPr>
          <w:fldChar w:fldCharType="end"/>
        </w:r>
      </w:hyperlink>
    </w:p>
    <w:p w14:paraId="69297D02" w14:textId="123A44E9"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67" w:history="1">
        <w:r w:rsidR="00B62C01" w:rsidRPr="006406A4">
          <w:rPr>
            <w:rStyle w:val="Hyperlink"/>
            <w:iCs/>
            <w:noProof/>
          </w:rPr>
          <w:t>2.2.4.</w:t>
        </w:r>
        <w:r w:rsidR="00B62C01" w:rsidRPr="006406A4">
          <w:rPr>
            <w:rStyle w:val="Hyperlink"/>
            <w:noProof/>
          </w:rPr>
          <w:t xml:space="preserve"> Một số tính năng nổi bật của MySQL</w:t>
        </w:r>
        <w:r w:rsidR="00B62C01">
          <w:rPr>
            <w:noProof/>
            <w:webHidden/>
          </w:rPr>
          <w:tab/>
        </w:r>
        <w:r w:rsidR="00B62C01">
          <w:rPr>
            <w:noProof/>
            <w:webHidden/>
          </w:rPr>
          <w:fldChar w:fldCharType="begin"/>
        </w:r>
        <w:r w:rsidR="00B62C01">
          <w:rPr>
            <w:noProof/>
            <w:webHidden/>
          </w:rPr>
          <w:instrText xml:space="preserve"> PAGEREF _Toc170937667 \h </w:instrText>
        </w:r>
        <w:r w:rsidR="00B62C01">
          <w:rPr>
            <w:noProof/>
            <w:webHidden/>
          </w:rPr>
        </w:r>
        <w:r w:rsidR="00B62C01">
          <w:rPr>
            <w:noProof/>
            <w:webHidden/>
          </w:rPr>
          <w:fldChar w:fldCharType="separate"/>
        </w:r>
        <w:r w:rsidR="001D54DC">
          <w:rPr>
            <w:noProof/>
            <w:webHidden/>
          </w:rPr>
          <w:t>10</w:t>
        </w:r>
        <w:r w:rsidR="00B62C01">
          <w:rPr>
            <w:noProof/>
            <w:webHidden/>
          </w:rPr>
          <w:fldChar w:fldCharType="end"/>
        </w:r>
      </w:hyperlink>
    </w:p>
    <w:p w14:paraId="77AD9FE6" w14:textId="1CAE41F8"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68" w:history="1">
        <w:r w:rsidR="00B62C01" w:rsidRPr="006406A4">
          <w:rPr>
            <w:rStyle w:val="Hyperlink"/>
            <w:iCs/>
            <w:noProof/>
          </w:rPr>
          <w:t>2.2.5.</w:t>
        </w:r>
        <w:r w:rsidR="00B62C01" w:rsidRPr="006406A4">
          <w:rPr>
            <w:rStyle w:val="Hyperlink"/>
            <w:noProof/>
          </w:rPr>
          <w:t xml:space="preserve"> Những thuật ngữ thường sử dụng trong MySQL</w:t>
        </w:r>
        <w:r w:rsidR="00B62C01">
          <w:rPr>
            <w:noProof/>
            <w:webHidden/>
          </w:rPr>
          <w:tab/>
        </w:r>
        <w:r w:rsidR="00B62C01">
          <w:rPr>
            <w:noProof/>
            <w:webHidden/>
          </w:rPr>
          <w:fldChar w:fldCharType="begin"/>
        </w:r>
        <w:r w:rsidR="00B62C01">
          <w:rPr>
            <w:noProof/>
            <w:webHidden/>
          </w:rPr>
          <w:instrText xml:space="preserve"> PAGEREF _Toc170937668 \h </w:instrText>
        </w:r>
        <w:r w:rsidR="00B62C01">
          <w:rPr>
            <w:noProof/>
            <w:webHidden/>
          </w:rPr>
        </w:r>
        <w:r w:rsidR="00B62C01">
          <w:rPr>
            <w:noProof/>
            <w:webHidden/>
          </w:rPr>
          <w:fldChar w:fldCharType="separate"/>
        </w:r>
        <w:r w:rsidR="001D54DC">
          <w:rPr>
            <w:noProof/>
            <w:webHidden/>
          </w:rPr>
          <w:t>11</w:t>
        </w:r>
        <w:r w:rsidR="00B62C01">
          <w:rPr>
            <w:noProof/>
            <w:webHidden/>
          </w:rPr>
          <w:fldChar w:fldCharType="end"/>
        </w:r>
      </w:hyperlink>
    </w:p>
    <w:p w14:paraId="5ADC2327" w14:textId="11BB8C96" w:rsidR="00B62C01" w:rsidRDefault="00000000">
      <w:pPr>
        <w:pStyle w:val="TOC2"/>
        <w:rPr>
          <w:rFonts w:asciiTheme="minorHAnsi" w:eastAsiaTheme="minorEastAsia" w:hAnsiTheme="minorHAnsi" w:cstheme="minorBidi"/>
          <w:kern w:val="2"/>
          <w:sz w:val="22"/>
          <w:szCs w:val="22"/>
          <w14:ligatures w14:val="standardContextual"/>
        </w:rPr>
      </w:pPr>
      <w:hyperlink w:anchor="_Toc170937669" w:history="1">
        <w:r w:rsidR="00B62C01" w:rsidRPr="006406A4">
          <w:rPr>
            <w:rStyle w:val="Hyperlink"/>
          </w:rPr>
          <w:t>2.3. Tổng quan về HTML</w:t>
        </w:r>
        <w:r w:rsidR="00B62C01">
          <w:rPr>
            <w:webHidden/>
          </w:rPr>
          <w:tab/>
        </w:r>
        <w:r w:rsidR="00B62C01">
          <w:rPr>
            <w:webHidden/>
          </w:rPr>
          <w:fldChar w:fldCharType="begin"/>
        </w:r>
        <w:r w:rsidR="00B62C01">
          <w:rPr>
            <w:webHidden/>
          </w:rPr>
          <w:instrText xml:space="preserve"> PAGEREF _Toc170937669 \h </w:instrText>
        </w:r>
        <w:r w:rsidR="00B62C01">
          <w:rPr>
            <w:webHidden/>
          </w:rPr>
        </w:r>
        <w:r w:rsidR="00B62C01">
          <w:rPr>
            <w:webHidden/>
          </w:rPr>
          <w:fldChar w:fldCharType="separate"/>
        </w:r>
        <w:r w:rsidR="001D54DC">
          <w:rPr>
            <w:webHidden/>
          </w:rPr>
          <w:t>11</w:t>
        </w:r>
        <w:r w:rsidR="00B62C01">
          <w:rPr>
            <w:webHidden/>
          </w:rPr>
          <w:fldChar w:fldCharType="end"/>
        </w:r>
      </w:hyperlink>
    </w:p>
    <w:p w14:paraId="4A3D7EE3" w14:textId="0860A875"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70" w:history="1">
        <w:r w:rsidR="00B62C01" w:rsidRPr="006406A4">
          <w:rPr>
            <w:rStyle w:val="Hyperlink"/>
            <w:iCs/>
            <w:noProof/>
          </w:rPr>
          <w:t>2.3.1.</w:t>
        </w:r>
        <w:r w:rsidR="00B62C01" w:rsidRPr="006406A4">
          <w:rPr>
            <w:rStyle w:val="Hyperlink"/>
            <w:noProof/>
          </w:rPr>
          <w:t xml:space="preserve"> Tổng quan</w:t>
        </w:r>
        <w:r w:rsidR="00B62C01">
          <w:rPr>
            <w:noProof/>
            <w:webHidden/>
          </w:rPr>
          <w:tab/>
        </w:r>
        <w:r w:rsidR="00B62C01">
          <w:rPr>
            <w:noProof/>
            <w:webHidden/>
          </w:rPr>
          <w:fldChar w:fldCharType="begin"/>
        </w:r>
        <w:r w:rsidR="00B62C01">
          <w:rPr>
            <w:noProof/>
            <w:webHidden/>
          </w:rPr>
          <w:instrText xml:space="preserve"> PAGEREF _Toc170937670 \h </w:instrText>
        </w:r>
        <w:r w:rsidR="00B62C01">
          <w:rPr>
            <w:noProof/>
            <w:webHidden/>
          </w:rPr>
        </w:r>
        <w:r w:rsidR="00B62C01">
          <w:rPr>
            <w:noProof/>
            <w:webHidden/>
          </w:rPr>
          <w:fldChar w:fldCharType="separate"/>
        </w:r>
        <w:r w:rsidR="001D54DC">
          <w:rPr>
            <w:noProof/>
            <w:webHidden/>
          </w:rPr>
          <w:t>11</w:t>
        </w:r>
        <w:r w:rsidR="00B62C01">
          <w:rPr>
            <w:noProof/>
            <w:webHidden/>
          </w:rPr>
          <w:fldChar w:fldCharType="end"/>
        </w:r>
      </w:hyperlink>
    </w:p>
    <w:p w14:paraId="34399DA3" w14:textId="38AB1391"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71" w:history="1">
        <w:r w:rsidR="00B62C01" w:rsidRPr="006406A4">
          <w:rPr>
            <w:rStyle w:val="Hyperlink"/>
            <w:iCs/>
            <w:noProof/>
          </w:rPr>
          <w:t>2.3.2.</w:t>
        </w:r>
        <w:r w:rsidR="00B62C01" w:rsidRPr="006406A4">
          <w:rPr>
            <w:rStyle w:val="Hyperlink"/>
            <w:noProof/>
          </w:rPr>
          <w:t xml:space="preserve"> Lịch sử phát triển</w:t>
        </w:r>
        <w:r w:rsidR="00B62C01">
          <w:rPr>
            <w:noProof/>
            <w:webHidden/>
          </w:rPr>
          <w:tab/>
        </w:r>
        <w:r w:rsidR="00B62C01">
          <w:rPr>
            <w:noProof/>
            <w:webHidden/>
          </w:rPr>
          <w:fldChar w:fldCharType="begin"/>
        </w:r>
        <w:r w:rsidR="00B62C01">
          <w:rPr>
            <w:noProof/>
            <w:webHidden/>
          </w:rPr>
          <w:instrText xml:space="preserve"> PAGEREF _Toc170937671 \h </w:instrText>
        </w:r>
        <w:r w:rsidR="00B62C01">
          <w:rPr>
            <w:noProof/>
            <w:webHidden/>
          </w:rPr>
        </w:r>
        <w:r w:rsidR="00B62C01">
          <w:rPr>
            <w:noProof/>
            <w:webHidden/>
          </w:rPr>
          <w:fldChar w:fldCharType="separate"/>
        </w:r>
        <w:r w:rsidR="001D54DC">
          <w:rPr>
            <w:noProof/>
            <w:webHidden/>
          </w:rPr>
          <w:t>12</w:t>
        </w:r>
        <w:r w:rsidR="00B62C01">
          <w:rPr>
            <w:noProof/>
            <w:webHidden/>
          </w:rPr>
          <w:fldChar w:fldCharType="end"/>
        </w:r>
      </w:hyperlink>
    </w:p>
    <w:p w14:paraId="21614185" w14:textId="0D697203"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72" w:history="1">
        <w:r w:rsidR="00B62C01" w:rsidRPr="006406A4">
          <w:rPr>
            <w:rStyle w:val="Hyperlink"/>
            <w:iCs/>
            <w:noProof/>
          </w:rPr>
          <w:t>2.3.3.</w:t>
        </w:r>
        <w:r w:rsidR="00B62C01" w:rsidRPr="006406A4">
          <w:rPr>
            <w:rStyle w:val="Hyperlink"/>
            <w:noProof/>
          </w:rPr>
          <w:t xml:space="preserve"> Mối liên hệ giữa HTML, CSS và JavaScript</w:t>
        </w:r>
        <w:r w:rsidR="00B62C01">
          <w:rPr>
            <w:noProof/>
            <w:webHidden/>
          </w:rPr>
          <w:tab/>
        </w:r>
        <w:r w:rsidR="00B62C01">
          <w:rPr>
            <w:noProof/>
            <w:webHidden/>
          </w:rPr>
          <w:fldChar w:fldCharType="begin"/>
        </w:r>
        <w:r w:rsidR="00B62C01">
          <w:rPr>
            <w:noProof/>
            <w:webHidden/>
          </w:rPr>
          <w:instrText xml:space="preserve"> PAGEREF _Toc170937672 \h </w:instrText>
        </w:r>
        <w:r w:rsidR="00B62C01">
          <w:rPr>
            <w:noProof/>
            <w:webHidden/>
          </w:rPr>
        </w:r>
        <w:r w:rsidR="00B62C01">
          <w:rPr>
            <w:noProof/>
            <w:webHidden/>
          </w:rPr>
          <w:fldChar w:fldCharType="separate"/>
        </w:r>
        <w:r w:rsidR="001D54DC">
          <w:rPr>
            <w:noProof/>
            <w:webHidden/>
          </w:rPr>
          <w:t>13</w:t>
        </w:r>
        <w:r w:rsidR="00B62C01">
          <w:rPr>
            <w:noProof/>
            <w:webHidden/>
          </w:rPr>
          <w:fldChar w:fldCharType="end"/>
        </w:r>
      </w:hyperlink>
    </w:p>
    <w:p w14:paraId="2B1B53D9" w14:textId="5398844B"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73" w:history="1">
        <w:r w:rsidR="00B62C01" w:rsidRPr="006406A4">
          <w:rPr>
            <w:rStyle w:val="Hyperlink"/>
            <w:iCs/>
            <w:noProof/>
          </w:rPr>
          <w:t>2.3.4.</w:t>
        </w:r>
        <w:r w:rsidR="00B62C01" w:rsidRPr="006406A4">
          <w:rPr>
            <w:rStyle w:val="Hyperlink"/>
            <w:noProof/>
          </w:rPr>
          <w:t xml:space="preserve"> Ưu và nhược điểm của HTML</w:t>
        </w:r>
        <w:r w:rsidR="00B62C01">
          <w:rPr>
            <w:noProof/>
            <w:webHidden/>
          </w:rPr>
          <w:tab/>
        </w:r>
        <w:r w:rsidR="00B62C01">
          <w:rPr>
            <w:noProof/>
            <w:webHidden/>
          </w:rPr>
          <w:fldChar w:fldCharType="begin"/>
        </w:r>
        <w:r w:rsidR="00B62C01">
          <w:rPr>
            <w:noProof/>
            <w:webHidden/>
          </w:rPr>
          <w:instrText xml:space="preserve"> PAGEREF _Toc170937673 \h </w:instrText>
        </w:r>
        <w:r w:rsidR="00B62C01">
          <w:rPr>
            <w:noProof/>
            <w:webHidden/>
          </w:rPr>
        </w:r>
        <w:r w:rsidR="00B62C01">
          <w:rPr>
            <w:noProof/>
            <w:webHidden/>
          </w:rPr>
          <w:fldChar w:fldCharType="separate"/>
        </w:r>
        <w:r w:rsidR="001D54DC">
          <w:rPr>
            <w:noProof/>
            <w:webHidden/>
          </w:rPr>
          <w:t>14</w:t>
        </w:r>
        <w:r w:rsidR="00B62C01">
          <w:rPr>
            <w:noProof/>
            <w:webHidden/>
          </w:rPr>
          <w:fldChar w:fldCharType="end"/>
        </w:r>
      </w:hyperlink>
    </w:p>
    <w:p w14:paraId="526C7F14" w14:textId="3E799C26" w:rsidR="00B62C01" w:rsidRDefault="00000000">
      <w:pPr>
        <w:pStyle w:val="TOC2"/>
        <w:rPr>
          <w:rFonts w:asciiTheme="minorHAnsi" w:eastAsiaTheme="minorEastAsia" w:hAnsiTheme="minorHAnsi" w:cstheme="minorBidi"/>
          <w:kern w:val="2"/>
          <w:sz w:val="22"/>
          <w:szCs w:val="22"/>
          <w14:ligatures w14:val="standardContextual"/>
        </w:rPr>
      </w:pPr>
      <w:hyperlink w:anchor="_Toc170937674" w:history="1">
        <w:r w:rsidR="00B62C01" w:rsidRPr="006406A4">
          <w:rPr>
            <w:rStyle w:val="Hyperlink"/>
          </w:rPr>
          <w:t>2.4. Tổng quan về Javascript</w:t>
        </w:r>
        <w:r w:rsidR="00B62C01">
          <w:rPr>
            <w:webHidden/>
          </w:rPr>
          <w:tab/>
        </w:r>
        <w:r w:rsidR="00B62C01">
          <w:rPr>
            <w:webHidden/>
          </w:rPr>
          <w:fldChar w:fldCharType="begin"/>
        </w:r>
        <w:r w:rsidR="00B62C01">
          <w:rPr>
            <w:webHidden/>
          </w:rPr>
          <w:instrText xml:space="preserve"> PAGEREF _Toc170937674 \h </w:instrText>
        </w:r>
        <w:r w:rsidR="00B62C01">
          <w:rPr>
            <w:webHidden/>
          </w:rPr>
        </w:r>
        <w:r w:rsidR="00B62C01">
          <w:rPr>
            <w:webHidden/>
          </w:rPr>
          <w:fldChar w:fldCharType="separate"/>
        </w:r>
        <w:r w:rsidR="001D54DC">
          <w:rPr>
            <w:webHidden/>
          </w:rPr>
          <w:t>14</w:t>
        </w:r>
        <w:r w:rsidR="00B62C01">
          <w:rPr>
            <w:webHidden/>
          </w:rPr>
          <w:fldChar w:fldCharType="end"/>
        </w:r>
      </w:hyperlink>
    </w:p>
    <w:p w14:paraId="2753F48A" w14:textId="68A1E3D7"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75" w:history="1">
        <w:r w:rsidR="00B62C01" w:rsidRPr="006406A4">
          <w:rPr>
            <w:rStyle w:val="Hyperlink"/>
            <w:iCs/>
            <w:noProof/>
          </w:rPr>
          <w:t>2.4.1.</w:t>
        </w:r>
        <w:r w:rsidR="00B62C01" w:rsidRPr="006406A4">
          <w:rPr>
            <w:rStyle w:val="Hyperlink"/>
            <w:noProof/>
          </w:rPr>
          <w:t xml:space="preserve"> Javascript</w:t>
        </w:r>
        <w:r w:rsidR="00B62C01">
          <w:rPr>
            <w:noProof/>
            <w:webHidden/>
          </w:rPr>
          <w:tab/>
        </w:r>
        <w:r w:rsidR="00B62C01">
          <w:rPr>
            <w:noProof/>
            <w:webHidden/>
          </w:rPr>
          <w:fldChar w:fldCharType="begin"/>
        </w:r>
        <w:r w:rsidR="00B62C01">
          <w:rPr>
            <w:noProof/>
            <w:webHidden/>
          </w:rPr>
          <w:instrText xml:space="preserve"> PAGEREF _Toc170937675 \h </w:instrText>
        </w:r>
        <w:r w:rsidR="00B62C01">
          <w:rPr>
            <w:noProof/>
            <w:webHidden/>
          </w:rPr>
        </w:r>
        <w:r w:rsidR="00B62C01">
          <w:rPr>
            <w:noProof/>
            <w:webHidden/>
          </w:rPr>
          <w:fldChar w:fldCharType="separate"/>
        </w:r>
        <w:r w:rsidR="001D54DC">
          <w:rPr>
            <w:noProof/>
            <w:webHidden/>
          </w:rPr>
          <w:t>14</w:t>
        </w:r>
        <w:r w:rsidR="00B62C01">
          <w:rPr>
            <w:noProof/>
            <w:webHidden/>
          </w:rPr>
          <w:fldChar w:fldCharType="end"/>
        </w:r>
      </w:hyperlink>
    </w:p>
    <w:p w14:paraId="5AD9168B" w14:textId="354F6C00"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76" w:history="1">
        <w:r w:rsidR="00B62C01" w:rsidRPr="006406A4">
          <w:rPr>
            <w:rStyle w:val="Hyperlink"/>
            <w:iCs/>
            <w:noProof/>
          </w:rPr>
          <w:t>2.4.2.</w:t>
        </w:r>
        <w:r w:rsidR="00B62C01" w:rsidRPr="006406A4">
          <w:rPr>
            <w:rStyle w:val="Hyperlink"/>
            <w:noProof/>
          </w:rPr>
          <w:t xml:space="preserve"> Lịch sử phát triển của Javascript</w:t>
        </w:r>
        <w:r w:rsidR="00B62C01">
          <w:rPr>
            <w:noProof/>
            <w:webHidden/>
          </w:rPr>
          <w:tab/>
        </w:r>
        <w:r w:rsidR="00B62C01">
          <w:rPr>
            <w:noProof/>
            <w:webHidden/>
          </w:rPr>
          <w:fldChar w:fldCharType="begin"/>
        </w:r>
        <w:r w:rsidR="00B62C01">
          <w:rPr>
            <w:noProof/>
            <w:webHidden/>
          </w:rPr>
          <w:instrText xml:space="preserve"> PAGEREF _Toc170937676 \h </w:instrText>
        </w:r>
        <w:r w:rsidR="00B62C01">
          <w:rPr>
            <w:noProof/>
            <w:webHidden/>
          </w:rPr>
        </w:r>
        <w:r w:rsidR="00B62C01">
          <w:rPr>
            <w:noProof/>
            <w:webHidden/>
          </w:rPr>
          <w:fldChar w:fldCharType="separate"/>
        </w:r>
        <w:r w:rsidR="001D54DC">
          <w:rPr>
            <w:noProof/>
            <w:webHidden/>
          </w:rPr>
          <w:t>14</w:t>
        </w:r>
        <w:r w:rsidR="00B62C01">
          <w:rPr>
            <w:noProof/>
            <w:webHidden/>
          </w:rPr>
          <w:fldChar w:fldCharType="end"/>
        </w:r>
      </w:hyperlink>
    </w:p>
    <w:p w14:paraId="5542A61D" w14:textId="659393E7"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77" w:history="1">
        <w:r w:rsidR="00B62C01" w:rsidRPr="006406A4">
          <w:rPr>
            <w:rStyle w:val="Hyperlink"/>
            <w:iCs/>
            <w:noProof/>
          </w:rPr>
          <w:t>2.4.3.</w:t>
        </w:r>
        <w:r w:rsidR="00B62C01" w:rsidRPr="006406A4">
          <w:rPr>
            <w:rStyle w:val="Hyperlink"/>
            <w:noProof/>
          </w:rPr>
          <w:t xml:space="preserve"> Cách hoạt động và công dụng của Javascript</w:t>
        </w:r>
        <w:r w:rsidR="00B62C01">
          <w:rPr>
            <w:noProof/>
            <w:webHidden/>
          </w:rPr>
          <w:tab/>
        </w:r>
        <w:r w:rsidR="00B62C01">
          <w:rPr>
            <w:noProof/>
            <w:webHidden/>
          </w:rPr>
          <w:fldChar w:fldCharType="begin"/>
        </w:r>
        <w:r w:rsidR="00B62C01">
          <w:rPr>
            <w:noProof/>
            <w:webHidden/>
          </w:rPr>
          <w:instrText xml:space="preserve"> PAGEREF _Toc170937677 \h </w:instrText>
        </w:r>
        <w:r w:rsidR="00B62C01">
          <w:rPr>
            <w:noProof/>
            <w:webHidden/>
          </w:rPr>
        </w:r>
        <w:r w:rsidR="00B62C01">
          <w:rPr>
            <w:noProof/>
            <w:webHidden/>
          </w:rPr>
          <w:fldChar w:fldCharType="separate"/>
        </w:r>
        <w:r w:rsidR="001D54DC">
          <w:rPr>
            <w:noProof/>
            <w:webHidden/>
          </w:rPr>
          <w:t>15</w:t>
        </w:r>
        <w:r w:rsidR="00B62C01">
          <w:rPr>
            <w:noProof/>
            <w:webHidden/>
          </w:rPr>
          <w:fldChar w:fldCharType="end"/>
        </w:r>
      </w:hyperlink>
    </w:p>
    <w:p w14:paraId="78EB9BA5" w14:textId="69520051"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78" w:history="1">
        <w:r w:rsidR="00B62C01" w:rsidRPr="006406A4">
          <w:rPr>
            <w:rStyle w:val="Hyperlink"/>
            <w:iCs/>
            <w:noProof/>
          </w:rPr>
          <w:t>2.4.4.</w:t>
        </w:r>
        <w:r w:rsidR="00B62C01" w:rsidRPr="006406A4">
          <w:rPr>
            <w:rStyle w:val="Hyperlink"/>
            <w:noProof/>
          </w:rPr>
          <w:t xml:space="preserve"> Ưu nhược điểm của Javascript</w:t>
        </w:r>
        <w:r w:rsidR="00B62C01">
          <w:rPr>
            <w:noProof/>
            <w:webHidden/>
          </w:rPr>
          <w:tab/>
        </w:r>
        <w:r w:rsidR="00B62C01">
          <w:rPr>
            <w:noProof/>
            <w:webHidden/>
          </w:rPr>
          <w:fldChar w:fldCharType="begin"/>
        </w:r>
        <w:r w:rsidR="00B62C01">
          <w:rPr>
            <w:noProof/>
            <w:webHidden/>
          </w:rPr>
          <w:instrText xml:space="preserve"> PAGEREF _Toc170937678 \h </w:instrText>
        </w:r>
        <w:r w:rsidR="00B62C01">
          <w:rPr>
            <w:noProof/>
            <w:webHidden/>
          </w:rPr>
        </w:r>
        <w:r w:rsidR="00B62C01">
          <w:rPr>
            <w:noProof/>
            <w:webHidden/>
          </w:rPr>
          <w:fldChar w:fldCharType="separate"/>
        </w:r>
        <w:r w:rsidR="001D54DC">
          <w:rPr>
            <w:noProof/>
            <w:webHidden/>
          </w:rPr>
          <w:t>16</w:t>
        </w:r>
        <w:r w:rsidR="00B62C01">
          <w:rPr>
            <w:noProof/>
            <w:webHidden/>
          </w:rPr>
          <w:fldChar w:fldCharType="end"/>
        </w:r>
      </w:hyperlink>
    </w:p>
    <w:p w14:paraId="01BF057A" w14:textId="68D7F4CC" w:rsidR="00B62C01" w:rsidRDefault="00000000">
      <w:pPr>
        <w:pStyle w:val="TOC2"/>
        <w:rPr>
          <w:rFonts w:asciiTheme="minorHAnsi" w:eastAsiaTheme="minorEastAsia" w:hAnsiTheme="minorHAnsi" w:cstheme="minorBidi"/>
          <w:kern w:val="2"/>
          <w:sz w:val="22"/>
          <w:szCs w:val="22"/>
          <w14:ligatures w14:val="standardContextual"/>
        </w:rPr>
      </w:pPr>
      <w:hyperlink w:anchor="_Toc170937679" w:history="1">
        <w:r w:rsidR="00B62C01" w:rsidRPr="006406A4">
          <w:rPr>
            <w:rStyle w:val="Hyperlink"/>
          </w:rPr>
          <w:t>2.5. Tổng quan về Bootstrap</w:t>
        </w:r>
        <w:r w:rsidR="00B62C01">
          <w:rPr>
            <w:webHidden/>
          </w:rPr>
          <w:tab/>
        </w:r>
        <w:r w:rsidR="00B62C01">
          <w:rPr>
            <w:webHidden/>
          </w:rPr>
          <w:fldChar w:fldCharType="begin"/>
        </w:r>
        <w:r w:rsidR="00B62C01">
          <w:rPr>
            <w:webHidden/>
          </w:rPr>
          <w:instrText xml:space="preserve"> PAGEREF _Toc170937679 \h </w:instrText>
        </w:r>
        <w:r w:rsidR="00B62C01">
          <w:rPr>
            <w:webHidden/>
          </w:rPr>
        </w:r>
        <w:r w:rsidR="00B62C01">
          <w:rPr>
            <w:webHidden/>
          </w:rPr>
          <w:fldChar w:fldCharType="separate"/>
        </w:r>
        <w:r w:rsidR="001D54DC">
          <w:rPr>
            <w:webHidden/>
          </w:rPr>
          <w:t>17</w:t>
        </w:r>
        <w:r w:rsidR="00B62C01">
          <w:rPr>
            <w:webHidden/>
          </w:rPr>
          <w:fldChar w:fldCharType="end"/>
        </w:r>
      </w:hyperlink>
    </w:p>
    <w:p w14:paraId="1841C89A" w14:textId="3C51837F"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80" w:history="1">
        <w:r w:rsidR="00B62C01" w:rsidRPr="006406A4">
          <w:rPr>
            <w:rStyle w:val="Hyperlink"/>
            <w:iCs/>
            <w:noProof/>
          </w:rPr>
          <w:t>2.5.1.</w:t>
        </w:r>
        <w:r w:rsidR="00B62C01" w:rsidRPr="006406A4">
          <w:rPr>
            <w:rStyle w:val="Hyperlink"/>
            <w:noProof/>
          </w:rPr>
          <w:t xml:space="preserve"> Bootstrap</w:t>
        </w:r>
        <w:r w:rsidR="00B62C01">
          <w:rPr>
            <w:noProof/>
            <w:webHidden/>
          </w:rPr>
          <w:tab/>
        </w:r>
        <w:r w:rsidR="00B62C01">
          <w:rPr>
            <w:noProof/>
            <w:webHidden/>
          </w:rPr>
          <w:fldChar w:fldCharType="begin"/>
        </w:r>
        <w:r w:rsidR="00B62C01">
          <w:rPr>
            <w:noProof/>
            <w:webHidden/>
          </w:rPr>
          <w:instrText xml:space="preserve"> PAGEREF _Toc170937680 \h </w:instrText>
        </w:r>
        <w:r w:rsidR="00B62C01">
          <w:rPr>
            <w:noProof/>
            <w:webHidden/>
          </w:rPr>
        </w:r>
        <w:r w:rsidR="00B62C01">
          <w:rPr>
            <w:noProof/>
            <w:webHidden/>
          </w:rPr>
          <w:fldChar w:fldCharType="separate"/>
        </w:r>
        <w:r w:rsidR="001D54DC">
          <w:rPr>
            <w:noProof/>
            <w:webHidden/>
          </w:rPr>
          <w:t>17</w:t>
        </w:r>
        <w:r w:rsidR="00B62C01">
          <w:rPr>
            <w:noProof/>
            <w:webHidden/>
          </w:rPr>
          <w:fldChar w:fldCharType="end"/>
        </w:r>
      </w:hyperlink>
    </w:p>
    <w:p w14:paraId="2EB98707" w14:textId="7748A779"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81" w:history="1">
        <w:r w:rsidR="00B62C01" w:rsidRPr="006406A4">
          <w:rPr>
            <w:rStyle w:val="Hyperlink"/>
            <w:iCs/>
            <w:noProof/>
          </w:rPr>
          <w:t>2.5.2.</w:t>
        </w:r>
        <w:r w:rsidR="00B62C01" w:rsidRPr="006406A4">
          <w:rPr>
            <w:rStyle w:val="Hyperlink"/>
            <w:noProof/>
          </w:rPr>
          <w:t xml:space="preserve"> Lịch sử về Bootstrap</w:t>
        </w:r>
        <w:r w:rsidR="00B62C01">
          <w:rPr>
            <w:noProof/>
            <w:webHidden/>
          </w:rPr>
          <w:tab/>
        </w:r>
        <w:r w:rsidR="00B62C01">
          <w:rPr>
            <w:noProof/>
            <w:webHidden/>
          </w:rPr>
          <w:fldChar w:fldCharType="begin"/>
        </w:r>
        <w:r w:rsidR="00B62C01">
          <w:rPr>
            <w:noProof/>
            <w:webHidden/>
          </w:rPr>
          <w:instrText xml:space="preserve"> PAGEREF _Toc170937681 \h </w:instrText>
        </w:r>
        <w:r w:rsidR="00B62C01">
          <w:rPr>
            <w:noProof/>
            <w:webHidden/>
          </w:rPr>
        </w:r>
        <w:r w:rsidR="00B62C01">
          <w:rPr>
            <w:noProof/>
            <w:webHidden/>
          </w:rPr>
          <w:fldChar w:fldCharType="separate"/>
        </w:r>
        <w:r w:rsidR="001D54DC">
          <w:rPr>
            <w:noProof/>
            <w:webHidden/>
          </w:rPr>
          <w:t>17</w:t>
        </w:r>
        <w:r w:rsidR="00B62C01">
          <w:rPr>
            <w:noProof/>
            <w:webHidden/>
          </w:rPr>
          <w:fldChar w:fldCharType="end"/>
        </w:r>
      </w:hyperlink>
    </w:p>
    <w:p w14:paraId="1E7DE22D" w14:textId="778DFD9B"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82" w:history="1">
        <w:r w:rsidR="00B62C01" w:rsidRPr="006406A4">
          <w:rPr>
            <w:rStyle w:val="Hyperlink"/>
            <w:iCs/>
            <w:noProof/>
          </w:rPr>
          <w:t>2.5.3.</w:t>
        </w:r>
        <w:r w:rsidR="00B62C01" w:rsidRPr="006406A4">
          <w:rPr>
            <w:rStyle w:val="Hyperlink"/>
            <w:noProof/>
          </w:rPr>
          <w:t xml:space="preserve"> Tính năng và thành phần chính của Bootstrap</w:t>
        </w:r>
        <w:r w:rsidR="00B62C01">
          <w:rPr>
            <w:noProof/>
            <w:webHidden/>
          </w:rPr>
          <w:tab/>
        </w:r>
        <w:r w:rsidR="00B62C01">
          <w:rPr>
            <w:noProof/>
            <w:webHidden/>
          </w:rPr>
          <w:fldChar w:fldCharType="begin"/>
        </w:r>
        <w:r w:rsidR="00B62C01">
          <w:rPr>
            <w:noProof/>
            <w:webHidden/>
          </w:rPr>
          <w:instrText xml:space="preserve"> PAGEREF _Toc170937682 \h </w:instrText>
        </w:r>
        <w:r w:rsidR="00B62C01">
          <w:rPr>
            <w:noProof/>
            <w:webHidden/>
          </w:rPr>
        </w:r>
        <w:r w:rsidR="00B62C01">
          <w:rPr>
            <w:noProof/>
            <w:webHidden/>
          </w:rPr>
          <w:fldChar w:fldCharType="separate"/>
        </w:r>
        <w:r w:rsidR="001D54DC">
          <w:rPr>
            <w:noProof/>
            <w:webHidden/>
          </w:rPr>
          <w:t>18</w:t>
        </w:r>
        <w:r w:rsidR="00B62C01">
          <w:rPr>
            <w:noProof/>
            <w:webHidden/>
          </w:rPr>
          <w:fldChar w:fldCharType="end"/>
        </w:r>
      </w:hyperlink>
    </w:p>
    <w:p w14:paraId="5E5A8886" w14:textId="4BD9D98B"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83" w:history="1">
        <w:r w:rsidR="00B62C01" w:rsidRPr="006406A4">
          <w:rPr>
            <w:rStyle w:val="Hyperlink"/>
            <w:iCs/>
            <w:noProof/>
          </w:rPr>
          <w:t>2.5.4.</w:t>
        </w:r>
        <w:r w:rsidR="00B62C01" w:rsidRPr="006406A4">
          <w:rPr>
            <w:rStyle w:val="Hyperlink"/>
            <w:noProof/>
          </w:rPr>
          <w:t xml:space="preserve"> Ưu nhược điểm của Bootstrap</w:t>
        </w:r>
        <w:r w:rsidR="00B62C01">
          <w:rPr>
            <w:noProof/>
            <w:webHidden/>
          </w:rPr>
          <w:tab/>
        </w:r>
        <w:r w:rsidR="00B62C01">
          <w:rPr>
            <w:noProof/>
            <w:webHidden/>
          </w:rPr>
          <w:fldChar w:fldCharType="begin"/>
        </w:r>
        <w:r w:rsidR="00B62C01">
          <w:rPr>
            <w:noProof/>
            <w:webHidden/>
          </w:rPr>
          <w:instrText xml:space="preserve"> PAGEREF _Toc170937683 \h </w:instrText>
        </w:r>
        <w:r w:rsidR="00B62C01">
          <w:rPr>
            <w:noProof/>
            <w:webHidden/>
          </w:rPr>
        </w:r>
        <w:r w:rsidR="00B62C01">
          <w:rPr>
            <w:noProof/>
            <w:webHidden/>
          </w:rPr>
          <w:fldChar w:fldCharType="separate"/>
        </w:r>
        <w:r w:rsidR="001D54DC">
          <w:rPr>
            <w:noProof/>
            <w:webHidden/>
          </w:rPr>
          <w:t>19</w:t>
        </w:r>
        <w:r w:rsidR="00B62C01">
          <w:rPr>
            <w:noProof/>
            <w:webHidden/>
          </w:rPr>
          <w:fldChar w:fldCharType="end"/>
        </w:r>
      </w:hyperlink>
    </w:p>
    <w:p w14:paraId="52347504" w14:textId="3FF47137" w:rsidR="00B62C01" w:rsidRDefault="00000000">
      <w:pPr>
        <w:pStyle w:val="TOC2"/>
        <w:rPr>
          <w:rFonts w:asciiTheme="minorHAnsi" w:eastAsiaTheme="minorEastAsia" w:hAnsiTheme="minorHAnsi" w:cstheme="minorBidi"/>
          <w:kern w:val="2"/>
          <w:sz w:val="22"/>
          <w:szCs w:val="22"/>
          <w14:ligatures w14:val="standardContextual"/>
        </w:rPr>
      </w:pPr>
      <w:hyperlink w:anchor="_Toc170937684" w:history="1">
        <w:r w:rsidR="00B62C01" w:rsidRPr="006406A4">
          <w:rPr>
            <w:rStyle w:val="Hyperlink"/>
          </w:rPr>
          <w:t>2.6. Một số thư viện được sử dụng</w:t>
        </w:r>
        <w:r w:rsidR="00B62C01">
          <w:rPr>
            <w:webHidden/>
          </w:rPr>
          <w:tab/>
        </w:r>
        <w:r w:rsidR="00B62C01">
          <w:rPr>
            <w:webHidden/>
          </w:rPr>
          <w:fldChar w:fldCharType="begin"/>
        </w:r>
        <w:r w:rsidR="00B62C01">
          <w:rPr>
            <w:webHidden/>
          </w:rPr>
          <w:instrText xml:space="preserve"> PAGEREF _Toc170937684 \h </w:instrText>
        </w:r>
        <w:r w:rsidR="00B62C01">
          <w:rPr>
            <w:webHidden/>
          </w:rPr>
        </w:r>
        <w:r w:rsidR="00B62C01">
          <w:rPr>
            <w:webHidden/>
          </w:rPr>
          <w:fldChar w:fldCharType="separate"/>
        </w:r>
        <w:r w:rsidR="001D54DC">
          <w:rPr>
            <w:webHidden/>
          </w:rPr>
          <w:t>21</w:t>
        </w:r>
        <w:r w:rsidR="00B62C01">
          <w:rPr>
            <w:webHidden/>
          </w:rPr>
          <w:fldChar w:fldCharType="end"/>
        </w:r>
      </w:hyperlink>
    </w:p>
    <w:p w14:paraId="4179E95A" w14:textId="12DE03D7"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85" w:history="1">
        <w:r w:rsidR="00B62C01" w:rsidRPr="006406A4">
          <w:rPr>
            <w:rStyle w:val="Hyperlink"/>
            <w:iCs/>
            <w:noProof/>
          </w:rPr>
          <w:t>2.6.1.</w:t>
        </w:r>
        <w:r w:rsidR="00B62C01" w:rsidRPr="006406A4">
          <w:rPr>
            <w:rStyle w:val="Hyperlink"/>
            <w:noProof/>
          </w:rPr>
          <w:t xml:space="preserve"> Tổng quan về jQuery</w:t>
        </w:r>
        <w:r w:rsidR="00B62C01">
          <w:rPr>
            <w:noProof/>
            <w:webHidden/>
          </w:rPr>
          <w:tab/>
        </w:r>
        <w:r w:rsidR="00B62C01">
          <w:rPr>
            <w:noProof/>
            <w:webHidden/>
          </w:rPr>
          <w:fldChar w:fldCharType="begin"/>
        </w:r>
        <w:r w:rsidR="00B62C01">
          <w:rPr>
            <w:noProof/>
            <w:webHidden/>
          </w:rPr>
          <w:instrText xml:space="preserve"> PAGEREF _Toc170937685 \h </w:instrText>
        </w:r>
        <w:r w:rsidR="00B62C01">
          <w:rPr>
            <w:noProof/>
            <w:webHidden/>
          </w:rPr>
        </w:r>
        <w:r w:rsidR="00B62C01">
          <w:rPr>
            <w:noProof/>
            <w:webHidden/>
          </w:rPr>
          <w:fldChar w:fldCharType="separate"/>
        </w:r>
        <w:r w:rsidR="001D54DC">
          <w:rPr>
            <w:noProof/>
            <w:webHidden/>
          </w:rPr>
          <w:t>21</w:t>
        </w:r>
        <w:r w:rsidR="00B62C01">
          <w:rPr>
            <w:noProof/>
            <w:webHidden/>
          </w:rPr>
          <w:fldChar w:fldCharType="end"/>
        </w:r>
      </w:hyperlink>
    </w:p>
    <w:p w14:paraId="7CFA05CC" w14:textId="1C874CAA"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86" w:history="1">
        <w:r w:rsidR="00B62C01" w:rsidRPr="006406A4">
          <w:rPr>
            <w:rStyle w:val="Hyperlink"/>
            <w:iCs/>
            <w:noProof/>
          </w:rPr>
          <w:t>2.6.2.</w:t>
        </w:r>
        <w:r w:rsidR="00B62C01" w:rsidRPr="006406A4">
          <w:rPr>
            <w:rStyle w:val="Hyperlink"/>
            <w:noProof/>
          </w:rPr>
          <w:t xml:space="preserve"> Tổng quan về Chart.js</w:t>
        </w:r>
        <w:r w:rsidR="00B62C01">
          <w:rPr>
            <w:noProof/>
            <w:webHidden/>
          </w:rPr>
          <w:tab/>
        </w:r>
        <w:r w:rsidR="00B62C01">
          <w:rPr>
            <w:noProof/>
            <w:webHidden/>
          </w:rPr>
          <w:fldChar w:fldCharType="begin"/>
        </w:r>
        <w:r w:rsidR="00B62C01">
          <w:rPr>
            <w:noProof/>
            <w:webHidden/>
          </w:rPr>
          <w:instrText xml:space="preserve"> PAGEREF _Toc170937686 \h </w:instrText>
        </w:r>
        <w:r w:rsidR="00B62C01">
          <w:rPr>
            <w:noProof/>
            <w:webHidden/>
          </w:rPr>
        </w:r>
        <w:r w:rsidR="00B62C01">
          <w:rPr>
            <w:noProof/>
            <w:webHidden/>
          </w:rPr>
          <w:fldChar w:fldCharType="separate"/>
        </w:r>
        <w:r w:rsidR="001D54DC">
          <w:rPr>
            <w:noProof/>
            <w:webHidden/>
          </w:rPr>
          <w:t>23</w:t>
        </w:r>
        <w:r w:rsidR="00B62C01">
          <w:rPr>
            <w:noProof/>
            <w:webHidden/>
          </w:rPr>
          <w:fldChar w:fldCharType="end"/>
        </w:r>
      </w:hyperlink>
    </w:p>
    <w:p w14:paraId="1EBD56BA" w14:textId="207D0E86"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87" w:history="1">
        <w:r w:rsidR="00B62C01" w:rsidRPr="006406A4">
          <w:rPr>
            <w:rStyle w:val="Hyperlink"/>
            <w:iCs/>
            <w:noProof/>
          </w:rPr>
          <w:t>2.6.3.</w:t>
        </w:r>
        <w:r w:rsidR="00B62C01" w:rsidRPr="006406A4">
          <w:rPr>
            <w:rStyle w:val="Hyperlink"/>
            <w:noProof/>
          </w:rPr>
          <w:t xml:space="preserve"> Tổng quan về Simple DataTables</w:t>
        </w:r>
        <w:r w:rsidR="00B62C01">
          <w:rPr>
            <w:noProof/>
            <w:webHidden/>
          </w:rPr>
          <w:tab/>
        </w:r>
        <w:r w:rsidR="00B62C01">
          <w:rPr>
            <w:noProof/>
            <w:webHidden/>
          </w:rPr>
          <w:fldChar w:fldCharType="begin"/>
        </w:r>
        <w:r w:rsidR="00B62C01">
          <w:rPr>
            <w:noProof/>
            <w:webHidden/>
          </w:rPr>
          <w:instrText xml:space="preserve"> PAGEREF _Toc170937687 \h </w:instrText>
        </w:r>
        <w:r w:rsidR="00B62C01">
          <w:rPr>
            <w:noProof/>
            <w:webHidden/>
          </w:rPr>
        </w:r>
        <w:r w:rsidR="00B62C01">
          <w:rPr>
            <w:noProof/>
            <w:webHidden/>
          </w:rPr>
          <w:fldChar w:fldCharType="separate"/>
        </w:r>
        <w:r w:rsidR="001D54DC">
          <w:rPr>
            <w:noProof/>
            <w:webHidden/>
          </w:rPr>
          <w:t>24</w:t>
        </w:r>
        <w:r w:rsidR="00B62C01">
          <w:rPr>
            <w:noProof/>
            <w:webHidden/>
          </w:rPr>
          <w:fldChar w:fldCharType="end"/>
        </w:r>
      </w:hyperlink>
    </w:p>
    <w:p w14:paraId="60B4DB89" w14:textId="1B76731A"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88" w:history="1">
        <w:r w:rsidR="00B62C01" w:rsidRPr="006406A4">
          <w:rPr>
            <w:rStyle w:val="Hyperlink"/>
            <w:iCs/>
            <w:noProof/>
          </w:rPr>
          <w:t>2.6.4.</w:t>
        </w:r>
        <w:r w:rsidR="00B62C01" w:rsidRPr="006406A4">
          <w:rPr>
            <w:rStyle w:val="Hyperlink"/>
            <w:noProof/>
          </w:rPr>
          <w:t xml:space="preserve"> Tổng quan về Font Awesome</w:t>
        </w:r>
        <w:r w:rsidR="00B62C01">
          <w:rPr>
            <w:noProof/>
            <w:webHidden/>
          </w:rPr>
          <w:tab/>
        </w:r>
        <w:r w:rsidR="00B62C01">
          <w:rPr>
            <w:noProof/>
            <w:webHidden/>
          </w:rPr>
          <w:fldChar w:fldCharType="begin"/>
        </w:r>
        <w:r w:rsidR="00B62C01">
          <w:rPr>
            <w:noProof/>
            <w:webHidden/>
          </w:rPr>
          <w:instrText xml:space="preserve"> PAGEREF _Toc170937688 \h </w:instrText>
        </w:r>
        <w:r w:rsidR="00B62C01">
          <w:rPr>
            <w:noProof/>
            <w:webHidden/>
          </w:rPr>
        </w:r>
        <w:r w:rsidR="00B62C01">
          <w:rPr>
            <w:noProof/>
            <w:webHidden/>
          </w:rPr>
          <w:fldChar w:fldCharType="separate"/>
        </w:r>
        <w:r w:rsidR="001D54DC">
          <w:rPr>
            <w:noProof/>
            <w:webHidden/>
          </w:rPr>
          <w:t>24</w:t>
        </w:r>
        <w:r w:rsidR="00B62C01">
          <w:rPr>
            <w:noProof/>
            <w:webHidden/>
          </w:rPr>
          <w:fldChar w:fldCharType="end"/>
        </w:r>
      </w:hyperlink>
    </w:p>
    <w:p w14:paraId="1556F8EE" w14:textId="391016FD" w:rsidR="00B62C01" w:rsidRDefault="00000000">
      <w:pPr>
        <w:pStyle w:val="TOC1"/>
        <w:rPr>
          <w:rFonts w:asciiTheme="minorHAnsi" w:eastAsiaTheme="minorEastAsia" w:hAnsiTheme="minorHAnsi" w:cstheme="minorBidi"/>
          <w:b w:val="0"/>
          <w:kern w:val="2"/>
          <w:sz w:val="22"/>
          <w:szCs w:val="22"/>
          <w14:ligatures w14:val="standardContextual"/>
        </w:rPr>
      </w:pPr>
      <w:hyperlink w:anchor="_Toc170937689" w:history="1">
        <w:r w:rsidR="00B62C01" w:rsidRPr="006406A4">
          <w:rPr>
            <w:rStyle w:val="Hyperlink"/>
          </w:rPr>
          <w:t>CHƯƠNG 3. HIỆN THỰC HÓA NGHIÊN CỨU</w:t>
        </w:r>
        <w:r w:rsidR="00B62C01">
          <w:rPr>
            <w:webHidden/>
          </w:rPr>
          <w:tab/>
        </w:r>
        <w:r w:rsidR="00B62C01">
          <w:rPr>
            <w:webHidden/>
          </w:rPr>
          <w:fldChar w:fldCharType="begin"/>
        </w:r>
        <w:r w:rsidR="00B62C01">
          <w:rPr>
            <w:webHidden/>
          </w:rPr>
          <w:instrText xml:space="preserve"> PAGEREF _Toc170937689 \h </w:instrText>
        </w:r>
        <w:r w:rsidR="00B62C01">
          <w:rPr>
            <w:webHidden/>
          </w:rPr>
        </w:r>
        <w:r w:rsidR="00B62C01">
          <w:rPr>
            <w:webHidden/>
          </w:rPr>
          <w:fldChar w:fldCharType="separate"/>
        </w:r>
        <w:r w:rsidR="001D54DC">
          <w:rPr>
            <w:webHidden/>
          </w:rPr>
          <w:t>26</w:t>
        </w:r>
        <w:r w:rsidR="00B62C01">
          <w:rPr>
            <w:webHidden/>
          </w:rPr>
          <w:fldChar w:fldCharType="end"/>
        </w:r>
      </w:hyperlink>
    </w:p>
    <w:p w14:paraId="449873FD" w14:textId="1EA7E633" w:rsidR="00B62C01" w:rsidRDefault="00000000">
      <w:pPr>
        <w:pStyle w:val="TOC2"/>
        <w:rPr>
          <w:rFonts w:asciiTheme="minorHAnsi" w:eastAsiaTheme="minorEastAsia" w:hAnsiTheme="minorHAnsi" w:cstheme="minorBidi"/>
          <w:kern w:val="2"/>
          <w:sz w:val="22"/>
          <w:szCs w:val="22"/>
          <w14:ligatures w14:val="standardContextual"/>
        </w:rPr>
      </w:pPr>
      <w:hyperlink w:anchor="_Toc170937690" w:history="1">
        <w:r w:rsidR="00B62C01" w:rsidRPr="006406A4">
          <w:rPr>
            <w:rStyle w:val="Hyperlink"/>
          </w:rPr>
          <w:t>3.1. Mô tả đề tài</w:t>
        </w:r>
        <w:r w:rsidR="00B62C01">
          <w:rPr>
            <w:webHidden/>
          </w:rPr>
          <w:tab/>
        </w:r>
        <w:r w:rsidR="00B62C01">
          <w:rPr>
            <w:webHidden/>
          </w:rPr>
          <w:fldChar w:fldCharType="begin"/>
        </w:r>
        <w:r w:rsidR="00B62C01">
          <w:rPr>
            <w:webHidden/>
          </w:rPr>
          <w:instrText xml:space="preserve"> PAGEREF _Toc170937690 \h </w:instrText>
        </w:r>
        <w:r w:rsidR="00B62C01">
          <w:rPr>
            <w:webHidden/>
          </w:rPr>
        </w:r>
        <w:r w:rsidR="00B62C01">
          <w:rPr>
            <w:webHidden/>
          </w:rPr>
          <w:fldChar w:fldCharType="separate"/>
        </w:r>
        <w:r w:rsidR="001D54DC">
          <w:rPr>
            <w:webHidden/>
          </w:rPr>
          <w:t>26</w:t>
        </w:r>
        <w:r w:rsidR="00B62C01">
          <w:rPr>
            <w:webHidden/>
          </w:rPr>
          <w:fldChar w:fldCharType="end"/>
        </w:r>
      </w:hyperlink>
    </w:p>
    <w:p w14:paraId="27A68D39" w14:textId="181F7AA8" w:rsidR="00B62C01" w:rsidRDefault="00000000">
      <w:pPr>
        <w:pStyle w:val="TOC2"/>
        <w:rPr>
          <w:rFonts w:asciiTheme="minorHAnsi" w:eastAsiaTheme="minorEastAsia" w:hAnsiTheme="minorHAnsi" w:cstheme="minorBidi"/>
          <w:kern w:val="2"/>
          <w:sz w:val="22"/>
          <w:szCs w:val="22"/>
          <w14:ligatures w14:val="standardContextual"/>
        </w:rPr>
      </w:pPr>
      <w:hyperlink w:anchor="_Toc170937691" w:history="1">
        <w:r w:rsidR="00B62C01" w:rsidRPr="006406A4">
          <w:rPr>
            <w:rStyle w:val="Hyperlink"/>
          </w:rPr>
          <w:t>3.2. Đặc tả yêu cầu hệ thống</w:t>
        </w:r>
        <w:r w:rsidR="00B62C01">
          <w:rPr>
            <w:webHidden/>
          </w:rPr>
          <w:tab/>
        </w:r>
        <w:r w:rsidR="00B62C01">
          <w:rPr>
            <w:webHidden/>
          </w:rPr>
          <w:fldChar w:fldCharType="begin"/>
        </w:r>
        <w:r w:rsidR="00B62C01">
          <w:rPr>
            <w:webHidden/>
          </w:rPr>
          <w:instrText xml:space="preserve"> PAGEREF _Toc170937691 \h </w:instrText>
        </w:r>
        <w:r w:rsidR="00B62C01">
          <w:rPr>
            <w:webHidden/>
          </w:rPr>
        </w:r>
        <w:r w:rsidR="00B62C01">
          <w:rPr>
            <w:webHidden/>
          </w:rPr>
          <w:fldChar w:fldCharType="separate"/>
        </w:r>
        <w:r w:rsidR="001D54DC">
          <w:rPr>
            <w:webHidden/>
          </w:rPr>
          <w:t>26</w:t>
        </w:r>
        <w:r w:rsidR="00B62C01">
          <w:rPr>
            <w:webHidden/>
          </w:rPr>
          <w:fldChar w:fldCharType="end"/>
        </w:r>
      </w:hyperlink>
    </w:p>
    <w:p w14:paraId="3B849528" w14:textId="4DFF1376"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92" w:history="1">
        <w:r w:rsidR="00B62C01" w:rsidRPr="006406A4">
          <w:rPr>
            <w:rStyle w:val="Hyperlink"/>
            <w:iCs/>
            <w:noProof/>
          </w:rPr>
          <w:t>3.2.1.</w:t>
        </w:r>
        <w:r w:rsidR="00B62C01" w:rsidRPr="006406A4">
          <w:rPr>
            <w:rStyle w:val="Hyperlink"/>
            <w:noProof/>
          </w:rPr>
          <w:t xml:space="preserve"> Yêu cầu chức năng</w:t>
        </w:r>
        <w:r w:rsidR="00B62C01">
          <w:rPr>
            <w:noProof/>
            <w:webHidden/>
          </w:rPr>
          <w:tab/>
        </w:r>
        <w:r w:rsidR="00B62C01">
          <w:rPr>
            <w:noProof/>
            <w:webHidden/>
          </w:rPr>
          <w:fldChar w:fldCharType="begin"/>
        </w:r>
        <w:r w:rsidR="00B62C01">
          <w:rPr>
            <w:noProof/>
            <w:webHidden/>
          </w:rPr>
          <w:instrText xml:space="preserve"> PAGEREF _Toc170937692 \h </w:instrText>
        </w:r>
        <w:r w:rsidR="00B62C01">
          <w:rPr>
            <w:noProof/>
            <w:webHidden/>
          </w:rPr>
        </w:r>
        <w:r w:rsidR="00B62C01">
          <w:rPr>
            <w:noProof/>
            <w:webHidden/>
          </w:rPr>
          <w:fldChar w:fldCharType="separate"/>
        </w:r>
        <w:r w:rsidR="001D54DC">
          <w:rPr>
            <w:noProof/>
            <w:webHidden/>
          </w:rPr>
          <w:t>26</w:t>
        </w:r>
        <w:r w:rsidR="00B62C01">
          <w:rPr>
            <w:noProof/>
            <w:webHidden/>
          </w:rPr>
          <w:fldChar w:fldCharType="end"/>
        </w:r>
      </w:hyperlink>
    </w:p>
    <w:p w14:paraId="685AE403" w14:textId="3BEC9FB3"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93" w:history="1">
        <w:r w:rsidR="00B62C01" w:rsidRPr="006406A4">
          <w:rPr>
            <w:rStyle w:val="Hyperlink"/>
            <w:iCs/>
            <w:noProof/>
          </w:rPr>
          <w:t>3.2.2.</w:t>
        </w:r>
        <w:r w:rsidR="00B62C01" w:rsidRPr="006406A4">
          <w:rPr>
            <w:rStyle w:val="Hyperlink"/>
            <w:noProof/>
          </w:rPr>
          <w:t xml:space="preserve"> Yêu cầu phi chức năng</w:t>
        </w:r>
        <w:r w:rsidR="00B62C01">
          <w:rPr>
            <w:noProof/>
            <w:webHidden/>
          </w:rPr>
          <w:tab/>
        </w:r>
        <w:r w:rsidR="00B62C01">
          <w:rPr>
            <w:noProof/>
            <w:webHidden/>
          </w:rPr>
          <w:fldChar w:fldCharType="begin"/>
        </w:r>
        <w:r w:rsidR="00B62C01">
          <w:rPr>
            <w:noProof/>
            <w:webHidden/>
          </w:rPr>
          <w:instrText xml:space="preserve"> PAGEREF _Toc170937693 \h </w:instrText>
        </w:r>
        <w:r w:rsidR="00B62C01">
          <w:rPr>
            <w:noProof/>
            <w:webHidden/>
          </w:rPr>
        </w:r>
        <w:r w:rsidR="00B62C01">
          <w:rPr>
            <w:noProof/>
            <w:webHidden/>
          </w:rPr>
          <w:fldChar w:fldCharType="separate"/>
        </w:r>
        <w:r w:rsidR="001D54DC">
          <w:rPr>
            <w:noProof/>
            <w:webHidden/>
          </w:rPr>
          <w:t>27</w:t>
        </w:r>
        <w:r w:rsidR="00B62C01">
          <w:rPr>
            <w:noProof/>
            <w:webHidden/>
          </w:rPr>
          <w:fldChar w:fldCharType="end"/>
        </w:r>
      </w:hyperlink>
    </w:p>
    <w:p w14:paraId="01EA480C" w14:textId="384ECBB9" w:rsidR="00B62C01" w:rsidRDefault="00000000">
      <w:pPr>
        <w:pStyle w:val="TOC2"/>
        <w:rPr>
          <w:rFonts w:asciiTheme="minorHAnsi" w:eastAsiaTheme="minorEastAsia" w:hAnsiTheme="minorHAnsi" w:cstheme="minorBidi"/>
          <w:kern w:val="2"/>
          <w:sz w:val="22"/>
          <w:szCs w:val="22"/>
          <w14:ligatures w14:val="standardContextual"/>
        </w:rPr>
      </w:pPr>
      <w:hyperlink w:anchor="_Toc170937694" w:history="1">
        <w:r w:rsidR="00B62C01" w:rsidRPr="006406A4">
          <w:rPr>
            <w:rStyle w:val="Hyperlink"/>
          </w:rPr>
          <w:t>3.3. Thiết kế dữ liệu</w:t>
        </w:r>
        <w:r w:rsidR="00B62C01">
          <w:rPr>
            <w:webHidden/>
          </w:rPr>
          <w:tab/>
        </w:r>
        <w:r w:rsidR="00B62C01">
          <w:rPr>
            <w:webHidden/>
          </w:rPr>
          <w:fldChar w:fldCharType="begin"/>
        </w:r>
        <w:r w:rsidR="00B62C01">
          <w:rPr>
            <w:webHidden/>
          </w:rPr>
          <w:instrText xml:space="preserve"> PAGEREF _Toc170937694 \h </w:instrText>
        </w:r>
        <w:r w:rsidR="00B62C01">
          <w:rPr>
            <w:webHidden/>
          </w:rPr>
        </w:r>
        <w:r w:rsidR="00B62C01">
          <w:rPr>
            <w:webHidden/>
          </w:rPr>
          <w:fldChar w:fldCharType="separate"/>
        </w:r>
        <w:r w:rsidR="001D54DC">
          <w:rPr>
            <w:webHidden/>
          </w:rPr>
          <w:t>28</w:t>
        </w:r>
        <w:r w:rsidR="00B62C01">
          <w:rPr>
            <w:webHidden/>
          </w:rPr>
          <w:fldChar w:fldCharType="end"/>
        </w:r>
      </w:hyperlink>
    </w:p>
    <w:p w14:paraId="13DA98A1" w14:textId="52D68500"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95" w:history="1">
        <w:r w:rsidR="00B62C01" w:rsidRPr="006406A4">
          <w:rPr>
            <w:rStyle w:val="Hyperlink"/>
            <w:iCs/>
            <w:noProof/>
          </w:rPr>
          <w:t>3.3.1.</w:t>
        </w:r>
        <w:r w:rsidR="00B62C01" w:rsidRPr="006406A4">
          <w:rPr>
            <w:rStyle w:val="Hyperlink"/>
            <w:noProof/>
          </w:rPr>
          <w:t xml:space="preserve"> Lược đồ use case</w:t>
        </w:r>
        <w:r w:rsidR="00B62C01">
          <w:rPr>
            <w:noProof/>
            <w:webHidden/>
          </w:rPr>
          <w:tab/>
        </w:r>
        <w:r w:rsidR="00B62C01">
          <w:rPr>
            <w:noProof/>
            <w:webHidden/>
          </w:rPr>
          <w:fldChar w:fldCharType="begin"/>
        </w:r>
        <w:r w:rsidR="00B62C01">
          <w:rPr>
            <w:noProof/>
            <w:webHidden/>
          </w:rPr>
          <w:instrText xml:space="preserve"> PAGEREF _Toc170937695 \h </w:instrText>
        </w:r>
        <w:r w:rsidR="00B62C01">
          <w:rPr>
            <w:noProof/>
            <w:webHidden/>
          </w:rPr>
        </w:r>
        <w:r w:rsidR="00B62C01">
          <w:rPr>
            <w:noProof/>
            <w:webHidden/>
          </w:rPr>
          <w:fldChar w:fldCharType="separate"/>
        </w:r>
        <w:r w:rsidR="001D54DC">
          <w:rPr>
            <w:noProof/>
            <w:webHidden/>
          </w:rPr>
          <w:t>28</w:t>
        </w:r>
        <w:r w:rsidR="00B62C01">
          <w:rPr>
            <w:noProof/>
            <w:webHidden/>
          </w:rPr>
          <w:fldChar w:fldCharType="end"/>
        </w:r>
      </w:hyperlink>
    </w:p>
    <w:p w14:paraId="441E08AB" w14:textId="7CF80869"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96" w:history="1">
        <w:r w:rsidR="00B62C01" w:rsidRPr="006406A4">
          <w:rPr>
            <w:rStyle w:val="Hyperlink"/>
            <w:iCs/>
            <w:noProof/>
          </w:rPr>
          <w:t>3.3.2.</w:t>
        </w:r>
        <w:r w:rsidR="00B62C01" w:rsidRPr="006406A4">
          <w:rPr>
            <w:rStyle w:val="Hyperlink"/>
            <w:noProof/>
          </w:rPr>
          <w:t xml:space="preserve"> Mô tả các use case</w:t>
        </w:r>
        <w:r w:rsidR="00B62C01">
          <w:rPr>
            <w:noProof/>
            <w:webHidden/>
          </w:rPr>
          <w:tab/>
        </w:r>
        <w:r w:rsidR="00B62C01">
          <w:rPr>
            <w:noProof/>
            <w:webHidden/>
          </w:rPr>
          <w:fldChar w:fldCharType="begin"/>
        </w:r>
        <w:r w:rsidR="00B62C01">
          <w:rPr>
            <w:noProof/>
            <w:webHidden/>
          </w:rPr>
          <w:instrText xml:space="preserve"> PAGEREF _Toc170937696 \h </w:instrText>
        </w:r>
        <w:r w:rsidR="00B62C01">
          <w:rPr>
            <w:noProof/>
            <w:webHidden/>
          </w:rPr>
        </w:r>
        <w:r w:rsidR="00B62C01">
          <w:rPr>
            <w:noProof/>
            <w:webHidden/>
          </w:rPr>
          <w:fldChar w:fldCharType="separate"/>
        </w:r>
        <w:r w:rsidR="001D54DC">
          <w:rPr>
            <w:noProof/>
            <w:webHidden/>
          </w:rPr>
          <w:t>29</w:t>
        </w:r>
        <w:r w:rsidR="00B62C01">
          <w:rPr>
            <w:noProof/>
            <w:webHidden/>
          </w:rPr>
          <w:fldChar w:fldCharType="end"/>
        </w:r>
      </w:hyperlink>
    </w:p>
    <w:p w14:paraId="4F3F7118" w14:textId="6E382F25"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97" w:history="1">
        <w:r w:rsidR="00B62C01" w:rsidRPr="006406A4">
          <w:rPr>
            <w:rStyle w:val="Hyperlink"/>
            <w:iCs/>
            <w:noProof/>
          </w:rPr>
          <w:t>3.3.3.</w:t>
        </w:r>
        <w:r w:rsidR="00B62C01" w:rsidRPr="006406A4">
          <w:rPr>
            <w:rStyle w:val="Hyperlink"/>
            <w:noProof/>
          </w:rPr>
          <w:t xml:space="preserve"> Mô hình thực thể kết hợp</w:t>
        </w:r>
        <w:r w:rsidR="00B62C01">
          <w:rPr>
            <w:noProof/>
            <w:webHidden/>
          </w:rPr>
          <w:tab/>
        </w:r>
        <w:r w:rsidR="00B62C01">
          <w:rPr>
            <w:noProof/>
            <w:webHidden/>
          </w:rPr>
          <w:fldChar w:fldCharType="begin"/>
        </w:r>
        <w:r w:rsidR="00B62C01">
          <w:rPr>
            <w:noProof/>
            <w:webHidden/>
          </w:rPr>
          <w:instrText xml:space="preserve"> PAGEREF _Toc170937697 \h </w:instrText>
        </w:r>
        <w:r w:rsidR="00B62C01">
          <w:rPr>
            <w:noProof/>
            <w:webHidden/>
          </w:rPr>
        </w:r>
        <w:r w:rsidR="00B62C01">
          <w:rPr>
            <w:noProof/>
            <w:webHidden/>
          </w:rPr>
          <w:fldChar w:fldCharType="separate"/>
        </w:r>
        <w:r w:rsidR="001D54DC">
          <w:rPr>
            <w:noProof/>
            <w:webHidden/>
          </w:rPr>
          <w:t>34</w:t>
        </w:r>
        <w:r w:rsidR="00B62C01">
          <w:rPr>
            <w:noProof/>
            <w:webHidden/>
          </w:rPr>
          <w:fldChar w:fldCharType="end"/>
        </w:r>
      </w:hyperlink>
    </w:p>
    <w:p w14:paraId="4FE291EA" w14:textId="4409B7A8"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98" w:history="1">
        <w:r w:rsidR="00B62C01" w:rsidRPr="006406A4">
          <w:rPr>
            <w:rStyle w:val="Hyperlink"/>
            <w:iCs/>
            <w:noProof/>
          </w:rPr>
          <w:t>3.3.4.</w:t>
        </w:r>
        <w:r w:rsidR="00B62C01" w:rsidRPr="006406A4">
          <w:rPr>
            <w:rStyle w:val="Hyperlink"/>
            <w:noProof/>
          </w:rPr>
          <w:t xml:space="preserve"> Mô hình vật lý</w:t>
        </w:r>
        <w:r w:rsidR="00B62C01">
          <w:rPr>
            <w:noProof/>
            <w:webHidden/>
          </w:rPr>
          <w:tab/>
        </w:r>
        <w:r w:rsidR="00B62C01">
          <w:rPr>
            <w:noProof/>
            <w:webHidden/>
          </w:rPr>
          <w:fldChar w:fldCharType="begin"/>
        </w:r>
        <w:r w:rsidR="00B62C01">
          <w:rPr>
            <w:noProof/>
            <w:webHidden/>
          </w:rPr>
          <w:instrText xml:space="preserve"> PAGEREF _Toc170937698 \h </w:instrText>
        </w:r>
        <w:r w:rsidR="00B62C01">
          <w:rPr>
            <w:noProof/>
            <w:webHidden/>
          </w:rPr>
        </w:r>
        <w:r w:rsidR="00B62C01">
          <w:rPr>
            <w:noProof/>
            <w:webHidden/>
          </w:rPr>
          <w:fldChar w:fldCharType="separate"/>
        </w:r>
        <w:r w:rsidR="001D54DC">
          <w:rPr>
            <w:noProof/>
            <w:webHidden/>
          </w:rPr>
          <w:t>35</w:t>
        </w:r>
        <w:r w:rsidR="00B62C01">
          <w:rPr>
            <w:noProof/>
            <w:webHidden/>
          </w:rPr>
          <w:fldChar w:fldCharType="end"/>
        </w:r>
      </w:hyperlink>
    </w:p>
    <w:p w14:paraId="4204A2F0" w14:textId="3CA12511"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699" w:history="1">
        <w:r w:rsidR="00B62C01" w:rsidRPr="006406A4">
          <w:rPr>
            <w:rStyle w:val="Hyperlink"/>
            <w:iCs/>
            <w:noProof/>
          </w:rPr>
          <w:t>3.3.5. Lược đồ cơ sở dữ liệu</w:t>
        </w:r>
        <w:r w:rsidR="00B62C01">
          <w:rPr>
            <w:noProof/>
            <w:webHidden/>
          </w:rPr>
          <w:tab/>
        </w:r>
        <w:r w:rsidR="00B62C01">
          <w:rPr>
            <w:noProof/>
            <w:webHidden/>
          </w:rPr>
          <w:fldChar w:fldCharType="begin"/>
        </w:r>
        <w:r w:rsidR="00B62C01">
          <w:rPr>
            <w:noProof/>
            <w:webHidden/>
          </w:rPr>
          <w:instrText xml:space="preserve"> PAGEREF _Toc170937699 \h </w:instrText>
        </w:r>
        <w:r w:rsidR="00B62C01">
          <w:rPr>
            <w:noProof/>
            <w:webHidden/>
          </w:rPr>
        </w:r>
        <w:r w:rsidR="00B62C01">
          <w:rPr>
            <w:noProof/>
            <w:webHidden/>
          </w:rPr>
          <w:fldChar w:fldCharType="separate"/>
        </w:r>
        <w:r w:rsidR="001D54DC">
          <w:rPr>
            <w:noProof/>
            <w:webHidden/>
          </w:rPr>
          <w:t>36</w:t>
        </w:r>
        <w:r w:rsidR="00B62C01">
          <w:rPr>
            <w:noProof/>
            <w:webHidden/>
          </w:rPr>
          <w:fldChar w:fldCharType="end"/>
        </w:r>
      </w:hyperlink>
    </w:p>
    <w:p w14:paraId="46EB9E5D" w14:textId="636A6B1C"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700" w:history="1">
        <w:r w:rsidR="00B62C01" w:rsidRPr="006406A4">
          <w:rPr>
            <w:rStyle w:val="Hyperlink"/>
            <w:iCs/>
            <w:noProof/>
          </w:rPr>
          <w:t>3.3.6. Mô tả các thực thể</w:t>
        </w:r>
        <w:r w:rsidR="00B62C01">
          <w:rPr>
            <w:noProof/>
            <w:webHidden/>
          </w:rPr>
          <w:tab/>
        </w:r>
        <w:r w:rsidR="00B62C01">
          <w:rPr>
            <w:noProof/>
            <w:webHidden/>
          </w:rPr>
          <w:fldChar w:fldCharType="begin"/>
        </w:r>
        <w:r w:rsidR="00B62C01">
          <w:rPr>
            <w:noProof/>
            <w:webHidden/>
          </w:rPr>
          <w:instrText xml:space="preserve"> PAGEREF _Toc170937700 \h </w:instrText>
        </w:r>
        <w:r w:rsidR="00B62C01">
          <w:rPr>
            <w:noProof/>
            <w:webHidden/>
          </w:rPr>
        </w:r>
        <w:r w:rsidR="00B62C01">
          <w:rPr>
            <w:noProof/>
            <w:webHidden/>
          </w:rPr>
          <w:fldChar w:fldCharType="separate"/>
        </w:r>
        <w:r w:rsidR="001D54DC">
          <w:rPr>
            <w:noProof/>
            <w:webHidden/>
          </w:rPr>
          <w:t>36</w:t>
        </w:r>
        <w:r w:rsidR="00B62C01">
          <w:rPr>
            <w:noProof/>
            <w:webHidden/>
          </w:rPr>
          <w:fldChar w:fldCharType="end"/>
        </w:r>
      </w:hyperlink>
    </w:p>
    <w:p w14:paraId="58273312" w14:textId="70A9F4AF" w:rsidR="00B62C01" w:rsidRDefault="00000000">
      <w:pPr>
        <w:pStyle w:val="TOC2"/>
        <w:rPr>
          <w:rFonts w:asciiTheme="minorHAnsi" w:eastAsiaTheme="minorEastAsia" w:hAnsiTheme="minorHAnsi" w:cstheme="minorBidi"/>
          <w:kern w:val="2"/>
          <w:sz w:val="22"/>
          <w:szCs w:val="22"/>
          <w14:ligatures w14:val="standardContextual"/>
        </w:rPr>
      </w:pPr>
      <w:hyperlink w:anchor="_Toc170937701" w:history="1">
        <w:r w:rsidR="00B62C01" w:rsidRPr="006406A4">
          <w:rPr>
            <w:rStyle w:val="Hyperlink"/>
          </w:rPr>
          <w:t>3.4. Thiết kế mô hình xử lý</w:t>
        </w:r>
        <w:r w:rsidR="00B62C01">
          <w:rPr>
            <w:webHidden/>
          </w:rPr>
          <w:tab/>
        </w:r>
        <w:r w:rsidR="00B62C01">
          <w:rPr>
            <w:webHidden/>
          </w:rPr>
          <w:fldChar w:fldCharType="begin"/>
        </w:r>
        <w:r w:rsidR="00B62C01">
          <w:rPr>
            <w:webHidden/>
          </w:rPr>
          <w:instrText xml:space="preserve"> PAGEREF _Toc170937701 \h </w:instrText>
        </w:r>
        <w:r w:rsidR="00B62C01">
          <w:rPr>
            <w:webHidden/>
          </w:rPr>
        </w:r>
        <w:r w:rsidR="00B62C01">
          <w:rPr>
            <w:webHidden/>
          </w:rPr>
          <w:fldChar w:fldCharType="separate"/>
        </w:r>
        <w:r w:rsidR="001D54DC">
          <w:rPr>
            <w:webHidden/>
          </w:rPr>
          <w:t>40</w:t>
        </w:r>
        <w:r w:rsidR="00B62C01">
          <w:rPr>
            <w:webHidden/>
          </w:rPr>
          <w:fldChar w:fldCharType="end"/>
        </w:r>
      </w:hyperlink>
    </w:p>
    <w:p w14:paraId="72DF18D8" w14:textId="44CE348A"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702" w:history="1">
        <w:r w:rsidR="00B62C01" w:rsidRPr="006406A4">
          <w:rPr>
            <w:rStyle w:val="Hyperlink"/>
            <w:iCs/>
            <w:noProof/>
          </w:rPr>
          <w:t>3.4.1.</w:t>
        </w:r>
        <w:r w:rsidR="00B62C01" w:rsidRPr="006406A4">
          <w:rPr>
            <w:rStyle w:val="Hyperlink"/>
            <w:noProof/>
          </w:rPr>
          <w:t xml:space="preserve"> Mô hình DFD mức ngữ cảnh</w:t>
        </w:r>
        <w:r w:rsidR="00B62C01">
          <w:rPr>
            <w:noProof/>
            <w:webHidden/>
          </w:rPr>
          <w:tab/>
        </w:r>
        <w:r w:rsidR="00B62C01">
          <w:rPr>
            <w:noProof/>
            <w:webHidden/>
          </w:rPr>
          <w:fldChar w:fldCharType="begin"/>
        </w:r>
        <w:r w:rsidR="00B62C01">
          <w:rPr>
            <w:noProof/>
            <w:webHidden/>
          </w:rPr>
          <w:instrText xml:space="preserve"> PAGEREF _Toc170937702 \h </w:instrText>
        </w:r>
        <w:r w:rsidR="00B62C01">
          <w:rPr>
            <w:noProof/>
            <w:webHidden/>
          </w:rPr>
        </w:r>
        <w:r w:rsidR="00B62C01">
          <w:rPr>
            <w:noProof/>
            <w:webHidden/>
          </w:rPr>
          <w:fldChar w:fldCharType="separate"/>
        </w:r>
        <w:r w:rsidR="001D54DC">
          <w:rPr>
            <w:noProof/>
            <w:webHidden/>
          </w:rPr>
          <w:t>40</w:t>
        </w:r>
        <w:r w:rsidR="00B62C01">
          <w:rPr>
            <w:noProof/>
            <w:webHidden/>
          </w:rPr>
          <w:fldChar w:fldCharType="end"/>
        </w:r>
      </w:hyperlink>
    </w:p>
    <w:p w14:paraId="73C91877" w14:textId="0102469F"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703" w:history="1">
        <w:r w:rsidR="00B62C01" w:rsidRPr="006406A4">
          <w:rPr>
            <w:rStyle w:val="Hyperlink"/>
            <w:iCs/>
            <w:noProof/>
          </w:rPr>
          <w:t>3.4.2. Mô hình phân rã chức năng</w:t>
        </w:r>
        <w:r w:rsidR="00B62C01">
          <w:rPr>
            <w:noProof/>
            <w:webHidden/>
          </w:rPr>
          <w:tab/>
        </w:r>
        <w:r w:rsidR="00B62C01">
          <w:rPr>
            <w:noProof/>
            <w:webHidden/>
          </w:rPr>
          <w:fldChar w:fldCharType="begin"/>
        </w:r>
        <w:r w:rsidR="00B62C01">
          <w:rPr>
            <w:noProof/>
            <w:webHidden/>
          </w:rPr>
          <w:instrText xml:space="preserve"> PAGEREF _Toc170937703 \h </w:instrText>
        </w:r>
        <w:r w:rsidR="00B62C01">
          <w:rPr>
            <w:noProof/>
            <w:webHidden/>
          </w:rPr>
        </w:r>
        <w:r w:rsidR="00B62C01">
          <w:rPr>
            <w:noProof/>
            <w:webHidden/>
          </w:rPr>
          <w:fldChar w:fldCharType="separate"/>
        </w:r>
        <w:r w:rsidR="001D54DC">
          <w:rPr>
            <w:noProof/>
            <w:webHidden/>
          </w:rPr>
          <w:t>40</w:t>
        </w:r>
        <w:r w:rsidR="00B62C01">
          <w:rPr>
            <w:noProof/>
            <w:webHidden/>
          </w:rPr>
          <w:fldChar w:fldCharType="end"/>
        </w:r>
      </w:hyperlink>
    </w:p>
    <w:p w14:paraId="04BC9322" w14:textId="15AB1909" w:rsidR="00B62C01" w:rsidRDefault="00000000">
      <w:pPr>
        <w:pStyle w:val="TOC1"/>
        <w:rPr>
          <w:rFonts w:asciiTheme="minorHAnsi" w:eastAsiaTheme="minorEastAsia" w:hAnsiTheme="minorHAnsi" w:cstheme="minorBidi"/>
          <w:b w:val="0"/>
          <w:kern w:val="2"/>
          <w:sz w:val="22"/>
          <w:szCs w:val="22"/>
          <w14:ligatures w14:val="standardContextual"/>
        </w:rPr>
      </w:pPr>
      <w:hyperlink w:anchor="_Toc170937704" w:history="1">
        <w:r w:rsidR="00B62C01" w:rsidRPr="006406A4">
          <w:rPr>
            <w:rStyle w:val="Hyperlink"/>
          </w:rPr>
          <w:t>CHƯƠNG 4. KẾT QUẢ NGHIÊN CỨU</w:t>
        </w:r>
        <w:r w:rsidR="00B62C01">
          <w:rPr>
            <w:webHidden/>
          </w:rPr>
          <w:tab/>
        </w:r>
        <w:r w:rsidR="00B62C01">
          <w:rPr>
            <w:webHidden/>
          </w:rPr>
          <w:fldChar w:fldCharType="begin"/>
        </w:r>
        <w:r w:rsidR="00B62C01">
          <w:rPr>
            <w:webHidden/>
          </w:rPr>
          <w:instrText xml:space="preserve"> PAGEREF _Toc170937704 \h </w:instrText>
        </w:r>
        <w:r w:rsidR="00B62C01">
          <w:rPr>
            <w:webHidden/>
          </w:rPr>
        </w:r>
        <w:r w:rsidR="00B62C01">
          <w:rPr>
            <w:webHidden/>
          </w:rPr>
          <w:fldChar w:fldCharType="separate"/>
        </w:r>
        <w:r w:rsidR="001D54DC">
          <w:rPr>
            <w:webHidden/>
          </w:rPr>
          <w:t>41</w:t>
        </w:r>
        <w:r w:rsidR="00B62C01">
          <w:rPr>
            <w:webHidden/>
          </w:rPr>
          <w:fldChar w:fldCharType="end"/>
        </w:r>
      </w:hyperlink>
    </w:p>
    <w:p w14:paraId="5165233E" w14:textId="017E2690"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705" w:history="1">
        <w:r w:rsidR="00B62C01" w:rsidRPr="006406A4">
          <w:rPr>
            <w:rStyle w:val="Hyperlink"/>
            <w:iCs/>
            <w:noProof/>
          </w:rPr>
          <w:t>4.1.1.</w:t>
        </w:r>
        <w:r w:rsidR="00B62C01" w:rsidRPr="006406A4">
          <w:rPr>
            <w:rStyle w:val="Hyperlink"/>
            <w:noProof/>
          </w:rPr>
          <w:t xml:space="preserve"> Giao diện đăng nhập</w:t>
        </w:r>
        <w:r w:rsidR="00B62C01">
          <w:rPr>
            <w:noProof/>
            <w:webHidden/>
          </w:rPr>
          <w:tab/>
        </w:r>
        <w:r w:rsidR="00B62C01">
          <w:rPr>
            <w:noProof/>
            <w:webHidden/>
          </w:rPr>
          <w:fldChar w:fldCharType="begin"/>
        </w:r>
        <w:r w:rsidR="00B62C01">
          <w:rPr>
            <w:noProof/>
            <w:webHidden/>
          </w:rPr>
          <w:instrText xml:space="preserve"> PAGEREF _Toc170937705 \h </w:instrText>
        </w:r>
        <w:r w:rsidR="00B62C01">
          <w:rPr>
            <w:noProof/>
            <w:webHidden/>
          </w:rPr>
        </w:r>
        <w:r w:rsidR="00B62C01">
          <w:rPr>
            <w:noProof/>
            <w:webHidden/>
          </w:rPr>
          <w:fldChar w:fldCharType="separate"/>
        </w:r>
        <w:r w:rsidR="001D54DC">
          <w:rPr>
            <w:noProof/>
            <w:webHidden/>
          </w:rPr>
          <w:t>41</w:t>
        </w:r>
        <w:r w:rsidR="00B62C01">
          <w:rPr>
            <w:noProof/>
            <w:webHidden/>
          </w:rPr>
          <w:fldChar w:fldCharType="end"/>
        </w:r>
      </w:hyperlink>
    </w:p>
    <w:p w14:paraId="3005DB97" w14:textId="33DE4818"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706" w:history="1">
        <w:r w:rsidR="00B62C01" w:rsidRPr="006406A4">
          <w:rPr>
            <w:rStyle w:val="Hyperlink"/>
            <w:iCs/>
            <w:noProof/>
          </w:rPr>
          <w:t>4.1.2.</w:t>
        </w:r>
        <w:r w:rsidR="00B62C01" w:rsidRPr="006406A4">
          <w:rPr>
            <w:rStyle w:val="Hyperlink"/>
            <w:noProof/>
          </w:rPr>
          <w:t xml:space="preserve"> Giao diện với vai trò quản lý</w:t>
        </w:r>
        <w:r w:rsidR="00B62C01">
          <w:rPr>
            <w:noProof/>
            <w:webHidden/>
          </w:rPr>
          <w:tab/>
        </w:r>
        <w:r w:rsidR="00B62C01">
          <w:rPr>
            <w:noProof/>
            <w:webHidden/>
          </w:rPr>
          <w:fldChar w:fldCharType="begin"/>
        </w:r>
        <w:r w:rsidR="00B62C01">
          <w:rPr>
            <w:noProof/>
            <w:webHidden/>
          </w:rPr>
          <w:instrText xml:space="preserve"> PAGEREF _Toc170937706 \h </w:instrText>
        </w:r>
        <w:r w:rsidR="00B62C01">
          <w:rPr>
            <w:noProof/>
            <w:webHidden/>
          </w:rPr>
        </w:r>
        <w:r w:rsidR="00B62C01">
          <w:rPr>
            <w:noProof/>
            <w:webHidden/>
          </w:rPr>
          <w:fldChar w:fldCharType="separate"/>
        </w:r>
        <w:r w:rsidR="001D54DC">
          <w:rPr>
            <w:noProof/>
            <w:webHidden/>
          </w:rPr>
          <w:t>41</w:t>
        </w:r>
        <w:r w:rsidR="00B62C01">
          <w:rPr>
            <w:noProof/>
            <w:webHidden/>
          </w:rPr>
          <w:fldChar w:fldCharType="end"/>
        </w:r>
      </w:hyperlink>
    </w:p>
    <w:p w14:paraId="6BC5F011" w14:textId="6B746B9D" w:rsidR="00B62C01" w:rsidRDefault="00000000">
      <w:pPr>
        <w:pStyle w:val="TOC3"/>
        <w:rPr>
          <w:rFonts w:asciiTheme="minorHAnsi" w:eastAsiaTheme="minorEastAsia" w:hAnsiTheme="minorHAnsi" w:cstheme="minorBidi"/>
          <w:noProof/>
          <w:kern w:val="2"/>
          <w:sz w:val="22"/>
          <w:szCs w:val="22"/>
          <w14:ligatures w14:val="standardContextual"/>
        </w:rPr>
      </w:pPr>
      <w:hyperlink w:anchor="_Toc170937707" w:history="1">
        <w:r w:rsidR="00B62C01" w:rsidRPr="006406A4">
          <w:rPr>
            <w:rStyle w:val="Hyperlink"/>
            <w:iCs/>
            <w:noProof/>
          </w:rPr>
          <w:t>4.1.3.</w:t>
        </w:r>
        <w:r w:rsidR="00B62C01" w:rsidRPr="006406A4">
          <w:rPr>
            <w:rStyle w:val="Hyperlink"/>
            <w:noProof/>
          </w:rPr>
          <w:t xml:space="preserve"> Giao diện với vai trò nhân viên</w:t>
        </w:r>
        <w:r w:rsidR="00B62C01">
          <w:rPr>
            <w:noProof/>
            <w:webHidden/>
          </w:rPr>
          <w:tab/>
        </w:r>
        <w:r w:rsidR="00B62C01">
          <w:rPr>
            <w:noProof/>
            <w:webHidden/>
          </w:rPr>
          <w:fldChar w:fldCharType="begin"/>
        </w:r>
        <w:r w:rsidR="00B62C01">
          <w:rPr>
            <w:noProof/>
            <w:webHidden/>
          </w:rPr>
          <w:instrText xml:space="preserve"> PAGEREF _Toc170937707 \h </w:instrText>
        </w:r>
        <w:r w:rsidR="00B62C01">
          <w:rPr>
            <w:noProof/>
            <w:webHidden/>
          </w:rPr>
        </w:r>
        <w:r w:rsidR="00B62C01">
          <w:rPr>
            <w:noProof/>
            <w:webHidden/>
          </w:rPr>
          <w:fldChar w:fldCharType="separate"/>
        </w:r>
        <w:r w:rsidR="001D54DC">
          <w:rPr>
            <w:noProof/>
            <w:webHidden/>
          </w:rPr>
          <w:t>48</w:t>
        </w:r>
        <w:r w:rsidR="00B62C01">
          <w:rPr>
            <w:noProof/>
            <w:webHidden/>
          </w:rPr>
          <w:fldChar w:fldCharType="end"/>
        </w:r>
      </w:hyperlink>
    </w:p>
    <w:p w14:paraId="2397AF91" w14:textId="0764DF96" w:rsidR="00B62C01" w:rsidRDefault="00000000">
      <w:pPr>
        <w:pStyle w:val="TOC1"/>
        <w:rPr>
          <w:rFonts w:asciiTheme="minorHAnsi" w:eastAsiaTheme="minorEastAsia" w:hAnsiTheme="minorHAnsi" w:cstheme="minorBidi"/>
          <w:b w:val="0"/>
          <w:kern w:val="2"/>
          <w:sz w:val="22"/>
          <w:szCs w:val="22"/>
          <w14:ligatures w14:val="standardContextual"/>
        </w:rPr>
      </w:pPr>
      <w:hyperlink w:anchor="_Toc170937708" w:history="1">
        <w:r w:rsidR="00B62C01" w:rsidRPr="006406A4">
          <w:rPr>
            <w:rStyle w:val="Hyperlink"/>
          </w:rPr>
          <w:t>CHƯƠNG 5. KẾT LUẬN VÀ HƯỚNG PHÁT TRIỂN</w:t>
        </w:r>
        <w:r w:rsidR="00B62C01">
          <w:rPr>
            <w:webHidden/>
          </w:rPr>
          <w:tab/>
        </w:r>
        <w:r w:rsidR="00B62C01">
          <w:rPr>
            <w:webHidden/>
          </w:rPr>
          <w:fldChar w:fldCharType="begin"/>
        </w:r>
        <w:r w:rsidR="00B62C01">
          <w:rPr>
            <w:webHidden/>
          </w:rPr>
          <w:instrText xml:space="preserve"> PAGEREF _Toc170937708 \h </w:instrText>
        </w:r>
        <w:r w:rsidR="00B62C01">
          <w:rPr>
            <w:webHidden/>
          </w:rPr>
        </w:r>
        <w:r w:rsidR="00B62C01">
          <w:rPr>
            <w:webHidden/>
          </w:rPr>
          <w:fldChar w:fldCharType="separate"/>
        </w:r>
        <w:r w:rsidR="001D54DC">
          <w:rPr>
            <w:webHidden/>
          </w:rPr>
          <w:t>50</w:t>
        </w:r>
        <w:r w:rsidR="00B62C01">
          <w:rPr>
            <w:webHidden/>
          </w:rPr>
          <w:fldChar w:fldCharType="end"/>
        </w:r>
      </w:hyperlink>
    </w:p>
    <w:p w14:paraId="0D371D07" w14:textId="58692129" w:rsidR="00B62C01" w:rsidRDefault="00000000">
      <w:pPr>
        <w:pStyle w:val="TOC2"/>
        <w:rPr>
          <w:rFonts w:asciiTheme="minorHAnsi" w:eastAsiaTheme="minorEastAsia" w:hAnsiTheme="minorHAnsi" w:cstheme="minorBidi"/>
          <w:kern w:val="2"/>
          <w:sz w:val="22"/>
          <w:szCs w:val="22"/>
          <w14:ligatures w14:val="standardContextual"/>
        </w:rPr>
      </w:pPr>
      <w:hyperlink w:anchor="_Toc170937709" w:history="1">
        <w:r w:rsidR="00B62C01" w:rsidRPr="006406A4">
          <w:rPr>
            <w:rStyle w:val="Hyperlink"/>
          </w:rPr>
          <w:t>5.1. Kết luận</w:t>
        </w:r>
        <w:r w:rsidR="00B62C01">
          <w:rPr>
            <w:webHidden/>
          </w:rPr>
          <w:tab/>
        </w:r>
        <w:r w:rsidR="00B62C01">
          <w:rPr>
            <w:webHidden/>
          </w:rPr>
          <w:fldChar w:fldCharType="begin"/>
        </w:r>
        <w:r w:rsidR="00B62C01">
          <w:rPr>
            <w:webHidden/>
          </w:rPr>
          <w:instrText xml:space="preserve"> PAGEREF _Toc170937709 \h </w:instrText>
        </w:r>
        <w:r w:rsidR="00B62C01">
          <w:rPr>
            <w:webHidden/>
          </w:rPr>
        </w:r>
        <w:r w:rsidR="00B62C01">
          <w:rPr>
            <w:webHidden/>
          </w:rPr>
          <w:fldChar w:fldCharType="separate"/>
        </w:r>
        <w:r w:rsidR="001D54DC">
          <w:rPr>
            <w:webHidden/>
          </w:rPr>
          <w:t>50</w:t>
        </w:r>
        <w:r w:rsidR="00B62C01">
          <w:rPr>
            <w:webHidden/>
          </w:rPr>
          <w:fldChar w:fldCharType="end"/>
        </w:r>
      </w:hyperlink>
    </w:p>
    <w:p w14:paraId="166156BC" w14:textId="6AB3A112" w:rsidR="00B62C01" w:rsidRDefault="00000000">
      <w:pPr>
        <w:pStyle w:val="TOC2"/>
        <w:rPr>
          <w:rFonts w:asciiTheme="minorHAnsi" w:eastAsiaTheme="minorEastAsia" w:hAnsiTheme="minorHAnsi" w:cstheme="minorBidi"/>
          <w:kern w:val="2"/>
          <w:sz w:val="22"/>
          <w:szCs w:val="22"/>
          <w14:ligatures w14:val="standardContextual"/>
        </w:rPr>
      </w:pPr>
      <w:hyperlink w:anchor="_Toc170937710" w:history="1">
        <w:r w:rsidR="00B62C01" w:rsidRPr="006406A4">
          <w:rPr>
            <w:rStyle w:val="Hyperlink"/>
          </w:rPr>
          <w:t>5.2. Hướng phát triển</w:t>
        </w:r>
        <w:r w:rsidR="00B62C01">
          <w:rPr>
            <w:webHidden/>
          </w:rPr>
          <w:tab/>
        </w:r>
        <w:r w:rsidR="00B62C01">
          <w:rPr>
            <w:webHidden/>
          </w:rPr>
          <w:fldChar w:fldCharType="begin"/>
        </w:r>
        <w:r w:rsidR="00B62C01">
          <w:rPr>
            <w:webHidden/>
          </w:rPr>
          <w:instrText xml:space="preserve"> PAGEREF _Toc170937710 \h </w:instrText>
        </w:r>
        <w:r w:rsidR="00B62C01">
          <w:rPr>
            <w:webHidden/>
          </w:rPr>
        </w:r>
        <w:r w:rsidR="00B62C01">
          <w:rPr>
            <w:webHidden/>
          </w:rPr>
          <w:fldChar w:fldCharType="separate"/>
        </w:r>
        <w:r w:rsidR="001D54DC">
          <w:rPr>
            <w:webHidden/>
          </w:rPr>
          <w:t>50</w:t>
        </w:r>
        <w:r w:rsidR="00B62C01">
          <w:rPr>
            <w:webHidden/>
          </w:rPr>
          <w:fldChar w:fldCharType="end"/>
        </w:r>
      </w:hyperlink>
    </w:p>
    <w:p w14:paraId="6337650B" w14:textId="2F491ED3" w:rsidR="00AF4014" w:rsidRDefault="00AF4014" w:rsidP="00AF4014">
      <w:r>
        <w:rPr>
          <w:b/>
          <w:bCs/>
          <w:noProof/>
        </w:rPr>
        <w:fldChar w:fldCharType="end"/>
      </w:r>
    </w:p>
    <w:p w14:paraId="5F2C3CBF" w14:textId="77777777" w:rsidR="00AF4014" w:rsidRDefault="00AF4014" w:rsidP="00AF4014">
      <w:pPr>
        <w:pStyle w:val="TOCHeading"/>
      </w:pPr>
    </w:p>
    <w:p w14:paraId="3F235EDA" w14:textId="5949CCA9" w:rsidR="00AF4014" w:rsidRDefault="00AF4014" w:rsidP="00AF4014">
      <w:pPr>
        <w:spacing w:after="160" w:line="259" w:lineRule="auto"/>
        <w:rPr>
          <w:b/>
          <w:sz w:val="28"/>
          <w:szCs w:val="28"/>
        </w:rPr>
      </w:pPr>
      <w:r>
        <w:rPr>
          <w:b/>
          <w:sz w:val="28"/>
          <w:szCs w:val="28"/>
        </w:rPr>
        <w:br w:type="page"/>
      </w:r>
    </w:p>
    <w:p w14:paraId="4AFAA783" w14:textId="77777777" w:rsidR="00AF4014" w:rsidRDefault="00AF4014" w:rsidP="00AF4014">
      <w:pPr>
        <w:spacing w:before="120" w:after="120" w:line="360" w:lineRule="auto"/>
        <w:ind w:left="720"/>
        <w:jc w:val="center"/>
        <w:rPr>
          <w:b/>
          <w:sz w:val="28"/>
          <w:szCs w:val="28"/>
        </w:rPr>
      </w:pPr>
      <w:r>
        <w:rPr>
          <w:b/>
          <w:sz w:val="28"/>
          <w:szCs w:val="28"/>
        </w:rPr>
        <w:lastRenderedPageBreak/>
        <w:t>DANH MỤC CÁC BẢNG, SƠ ĐỒ, HÌNH</w:t>
      </w:r>
    </w:p>
    <w:p w14:paraId="2A2E7398" w14:textId="691E1284" w:rsidR="009302BB" w:rsidRDefault="009302BB" w:rsidP="009302BB">
      <w:pPr>
        <w:pStyle w:val="TableofFigures"/>
        <w:tabs>
          <w:tab w:val="right" w:leader="dot" w:pos="8778"/>
        </w:tabs>
        <w:spacing w:line="360" w:lineRule="auto"/>
        <w:rPr>
          <w:b/>
          <w:color w:val="000000" w:themeColor="text1"/>
        </w:rPr>
      </w:pPr>
      <w:r>
        <w:rPr>
          <w:b/>
          <w:color w:val="000000" w:themeColor="text1"/>
        </w:rPr>
        <w:t>Hình ảnh</w:t>
      </w:r>
    </w:p>
    <w:p w14:paraId="36C32595" w14:textId="54966BD0" w:rsidR="00610287" w:rsidRPr="00610287" w:rsidRDefault="00F55C1C" w:rsidP="00610287">
      <w:pPr>
        <w:pStyle w:val="TableofFigures"/>
        <w:tabs>
          <w:tab w:val="right" w:leader="dot" w:pos="8778"/>
        </w:tabs>
        <w:spacing w:line="360" w:lineRule="auto"/>
        <w:rPr>
          <w:noProof/>
        </w:rPr>
      </w:pPr>
      <w:r w:rsidRPr="008623DC">
        <w:rPr>
          <w:noProof/>
        </w:rPr>
        <w:fldChar w:fldCharType="begin"/>
      </w:r>
      <w:r w:rsidRPr="008623DC">
        <w:rPr>
          <w:noProof/>
        </w:rPr>
        <w:instrText xml:space="preserve"> TOC \c "Hình" </w:instrText>
      </w:r>
      <w:r w:rsidRPr="008623DC">
        <w:rPr>
          <w:noProof/>
        </w:rPr>
        <w:fldChar w:fldCharType="separate"/>
      </w:r>
      <w:r w:rsidR="00610287">
        <w:rPr>
          <w:noProof/>
        </w:rPr>
        <w:t>Hình 2</w:t>
      </w:r>
      <w:r w:rsidR="00610287">
        <w:rPr>
          <w:noProof/>
        </w:rPr>
        <w:noBreakHyphen/>
        <w:t>1 Các thành phần chính của ngôn ngữ PHP</w:t>
      </w:r>
      <w:r w:rsidR="00610287">
        <w:rPr>
          <w:noProof/>
        </w:rPr>
        <w:tab/>
      </w:r>
      <w:r w:rsidR="00610287">
        <w:rPr>
          <w:noProof/>
        </w:rPr>
        <w:fldChar w:fldCharType="begin"/>
      </w:r>
      <w:r w:rsidR="00610287">
        <w:rPr>
          <w:noProof/>
        </w:rPr>
        <w:instrText xml:space="preserve"> PAGEREF _Toc170937746 \h </w:instrText>
      </w:r>
      <w:r w:rsidR="00610287">
        <w:rPr>
          <w:noProof/>
        </w:rPr>
      </w:r>
      <w:r w:rsidR="00610287">
        <w:rPr>
          <w:noProof/>
        </w:rPr>
        <w:fldChar w:fldCharType="separate"/>
      </w:r>
      <w:r w:rsidR="001D54DC">
        <w:rPr>
          <w:noProof/>
        </w:rPr>
        <w:t>5</w:t>
      </w:r>
      <w:r w:rsidR="00610287">
        <w:rPr>
          <w:noProof/>
        </w:rPr>
        <w:fldChar w:fldCharType="end"/>
      </w:r>
    </w:p>
    <w:p w14:paraId="77859B85" w14:textId="529A2AEE" w:rsidR="00610287" w:rsidRPr="00610287" w:rsidRDefault="00610287" w:rsidP="00610287">
      <w:pPr>
        <w:pStyle w:val="TableofFigures"/>
        <w:tabs>
          <w:tab w:val="right" w:leader="dot" w:pos="8778"/>
        </w:tabs>
        <w:spacing w:line="360" w:lineRule="auto"/>
        <w:rPr>
          <w:noProof/>
        </w:rPr>
      </w:pPr>
      <w:r>
        <w:rPr>
          <w:noProof/>
        </w:rPr>
        <w:t>Hình 2</w:t>
      </w:r>
      <w:r>
        <w:rPr>
          <w:noProof/>
        </w:rPr>
        <w:noBreakHyphen/>
        <w:t>2 Tìm hiểu về hệ quản trị cơ sở dữ liệu</w:t>
      </w:r>
      <w:r>
        <w:rPr>
          <w:noProof/>
        </w:rPr>
        <w:tab/>
      </w:r>
      <w:r>
        <w:rPr>
          <w:noProof/>
        </w:rPr>
        <w:fldChar w:fldCharType="begin"/>
      </w:r>
      <w:r>
        <w:rPr>
          <w:noProof/>
        </w:rPr>
        <w:instrText xml:space="preserve"> PAGEREF _Toc170937747 \h </w:instrText>
      </w:r>
      <w:r>
        <w:rPr>
          <w:noProof/>
        </w:rPr>
      </w:r>
      <w:r>
        <w:rPr>
          <w:noProof/>
        </w:rPr>
        <w:fldChar w:fldCharType="separate"/>
      </w:r>
      <w:r w:rsidR="001D54DC">
        <w:rPr>
          <w:noProof/>
        </w:rPr>
        <w:t>8</w:t>
      </w:r>
      <w:r>
        <w:rPr>
          <w:noProof/>
        </w:rPr>
        <w:fldChar w:fldCharType="end"/>
      </w:r>
    </w:p>
    <w:p w14:paraId="5BAC27B7" w14:textId="312F4BB7" w:rsidR="00610287" w:rsidRPr="00610287" w:rsidRDefault="00610287" w:rsidP="00610287">
      <w:pPr>
        <w:pStyle w:val="TableofFigures"/>
        <w:tabs>
          <w:tab w:val="right" w:leader="dot" w:pos="8778"/>
        </w:tabs>
        <w:spacing w:line="360" w:lineRule="auto"/>
        <w:rPr>
          <w:noProof/>
        </w:rPr>
      </w:pPr>
      <w:r>
        <w:rPr>
          <w:noProof/>
        </w:rPr>
        <w:t>Hình 2</w:t>
      </w:r>
      <w:r>
        <w:rPr>
          <w:noProof/>
        </w:rPr>
        <w:noBreakHyphen/>
        <w:t>3 Cấu trúc code đơn giản với HTML</w:t>
      </w:r>
      <w:r>
        <w:rPr>
          <w:noProof/>
        </w:rPr>
        <w:tab/>
      </w:r>
      <w:r>
        <w:rPr>
          <w:noProof/>
        </w:rPr>
        <w:fldChar w:fldCharType="begin"/>
      </w:r>
      <w:r>
        <w:rPr>
          <w:noProof/>
        </w:rPr>
        <w:instrText xml:space="preserve"> PAGEREF _Toc170937748 \h </w:instrText>
      </w:r>
      <w:r>
        <w:rPr>
          <w:noProof/>
        </w:rPr>
      </w:r>
      <w:r>
        <w:rPr>
          <w:noProof/>
        </w:rPr>
        <w:fldChar w:fldCharType="separate"/>
      </w:r>
      <w:r w:rsidR="001D54DC">
        <w:rPr>
          <w:noProof/>
        </w:rPr>
        <w:t>12</w:t>
      </w:r>
      <w:r>
        <w:rPr>
          <w:noProof/>
        </w:rPr>
        <w:fldChar w:fldCharType="end"/>
      </w:r>
    </w:p>
    <w:p w14:paraId="767C6E9E" w14:textId="6EF5FF99"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1. Lược đồ use case</w:t>
      </w:r>
      <w:r>
        <w:rPr>
          <w:noProof/>
        </w:rPr>
        <w:tab/>
      </w:r>
      <w:r>
        <w:rPr>
          <w:noProof/>
        </w:rPr>
        <w:fldChar w:fldCharType="begin"/>
      </w:r>
      <w:r>
        <w:rPr>
          <w:noProof/>
        </w:rPr>
        <w:instrText xml:space="preserve"> PAGEREF _Toc170937749 \h </w:instrText>
      </w:r>
      <w:r>
        <w:rPr>
          <w:noProof/>
        </w:rPr>
      </w:r>
      <w:r>
        <w:rPr>
          <w:noProof/>
        </w:rPr>
        <w:fldChar w:fldCharType="separate"/>
      </w:r>
      <w:r w:rsidR="001D54DC">
        <w:rPr>
          <w:noProof/>
        </w:rPr>
        <w:t>28</w:t>
      </w:r>
      <w:r>
        <w:rPr>
          <w:noProof/>
        </w:rPr>
        <w:fldChar w:fldCharType="end"/>
      </w:r>
    </w:p>
    <w:p w14:paraId="1EACAD1E" w14:textId="492D4802"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2. Use case đăng nhập</w:t>
      </w:r>
      <w:r>
        <w:rPr>
          <w:noProof/>
        </w:rPr>
        <w:tab/>
      </w:r>
      <w:r>
        <w:rPr>
          <w:noProof/>
        </w:rPr>
        <w:fldChar w:fldCharType="begin"/>
      </w:r>
      <w:r>
        <w:rPr>
          <w:noProof/>
        </w:rPr>
        <w:instrText xml:space="preserve"> PAGEREF _Toc170937750 \h </w:instrText>
      </w:r>
      <w:r>
        <w:rPr>
          <w:noProof/>
        </w:rPr>
      </w:r>
      <w:r>
        <w:rPr>
          <w:noProof/>
        </w:rPr>
        <w:fldChar w:fldCharType="separate"/>
      </w:r>
      <w:r w:rsidR="001D54DC">
        <w:rPr>
          <w:noProof/>
        </w:rPr>
        <w:t>29</w:t>
      </w:r>
      <w:r>
        <w:rPr>
          <w:noProof/>
        </w:rPr>
        <w:fldChar w:fldCharType="end"/>
      </w:r>
    </w:p>
    <w:p w14:paraId="617A2C57" w14:textId="7E56D5EE"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3. Use case xem tiêu chí đánh giá</w:t>
      </w:r>
      <w:r>
        <w:rPr>
          <w:noProof/>
        </w:rPr>
        <w:tab/>
      </w:r>
      <w:r>
        <w:rPr>
          <w:noProof/>
        </w:rPr>
        <w:fldChar w:fldCharType="begin"/>
      </w:r>
      <w:r>
        <w:rPr>
          <w:noProof/>
        </w:rPr>
        <w:instrText xml:space="preserve"> PAGEREF _Toc170937751 \h </w:instrText>
      </w:r>
      <w:r>
        <w:rPr>
          <w:noProof/>
        </w:rPr>
      </w:r>
      <w:r>
        <w:rPr>
          <w:noProof/>
        </w:rPr>
        <w:fldChar w:fldCharType="separate"/>
      </w:r>
      <w:r w:rsidR="001D54DC">
        <w:rPr>
          <w:noProof/>
        </w:rPr>
        <w:t>29</w:t>
      </w:r>
      <w:r>
        <w:rPr>
          <w:noProof/>
        </w:rPr>
        <w:fldChar w:fldCharType="end"/>
      </w:r>
    </w:p>
    <w:p w14:paraId="2703FAA5" w14:textId="6BA11FF8"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4. Use case xem giai đoạn đánh giá</w:t>
      </w:r>
      <w:r>
        <w:rPr>
          <w:noProof/>
        </w:rPr>
        <w:tab/>
      </w:r>
      <w:r>
        <w:rPr>
          <w:noProof/>
        </w:rPr>
        <w:fldChar w:fldCharType="begin"/>
      </w:r>
      <w:r>
        <w:rPr>
          <w:noProof/>
        </w:rPr>
        <w:instrText xml:space="preserve"> PAGEREF _Toc170937752 \h </w:instrText>
      </w:r>
      <w:r>
        <w:rPr>
          <w:noProof/>
        </w:rPr>
      </w:r>
      <w:r>
        <w:rPr>
          <w:noProof/>
        </w:rPr>
        <w:fldChar w:fldCharType="separate"/>
      </w:r>
      <w:r w:rsidR="001D54DC">
        <w:rPr>
          <w:noProof/>
        </w:rPr>
        <w:t>30</w:t>
      </w:r>
      <w:r>
        <w:rPr>
          <w:noProof/>
        </w:rPr>
        <w:fldChar w:fldCharType="end"/>
      </w:r>
    </w:p>
    <w:p w14:paraId="5EB35B24" w14:textId="04F4AE28"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5. Use case đăng xuất</w:t>
      </w:r>
      <w:r>
        <w:rPr>
          <w:noProof/>
        </w:rPr>
        <w:tab/>
      </w:r>
      <w:r>
        <w:rPr>
          <w:noProof/>
        </w:rPr>
        <w:fldChar w:fldCharType="begin"/>
      </w:r>
      <w:r>
        <w:rPr>
          <w:noProof/>
        </w:rPr>
        <w:instrText xml:space="preserve"> PAGEREF _Toc170937753 \h </w:instrText>
      </w:r>
      <w:r>
        <w:rPr>
          <w:noProof/>
        </w:rPr>
      </w:r>
      <w:r>
        <w:rPr>
          <w:noProof/>
        </w:rPr>
        <w:fldChar w:fldCharType="separate"/>
      </w:r>
      <w:r w:rsidR="001D54DC">
        <w:rPr>
          <w:noProof/>
        </w:rPr>
        <w:t>30</w:t>
      </w:r>
      <w:r>
        <w:rPr>
          <w:noProof/>
        </w:rPr>
        <w:fldChar w:fldCharType="end"/>
      </w:r>
    </w:p>
    <w:p w14:paraId="21BC4DB2" w14:textId="11270E4A"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6. Use case quản lý nhân viên</w:t>
      </w:r>
      <w:r>
        <w:rPr>
          <w:noProof/>
        </w:rPr>
        <w:tab/>
      </w:r>
      <w:r>
        <w:rPr>
          <w:noProof/>
        </w:rPr>
        <w:fldChar w:fldCharType="begin"/>
      </w:r>
      <w:r>
        <w:rPr>
          <w:noProof/>
        </w:rPr>
        <w:instrText xml:space="preserve"> PAGEREF _Toc170937754 \h </w:instrText>
      </w:r>
      <w:r>
        <w:rPr>
          <w:noProof/>
        </w:rPr>
      </w:r>
      <w:r>
        <w:rPr>
          <w:noProof/>
        </w:rPr>
        <w:fldChar w:fldCharType="separate"/>
      </w:r>
      <w:r w:rsidR="001D54DC">
        <w:rPr>
          <w:noProof/>
        </w:rPr>
        <w:t>31</w:t>
      </w:r>
      <w:r>
        <w:rPr>
          <w:noProof/>
        </w:rPr>
        <w:fldChar w:fldCharType="end"/>
      </w:r>
    </w:p>
    <w:p w14:paraId="4FFD626E" w14:textId="3CD73745"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7. Use case quản lý tiêu chí đánh giá</w:t>
      </w:r>
      <w:r>
        <w:rPr>
          <w:noProof/>
        </w:rPr>
        <w:tab/>
      </w:r>
      <w:r>
        <w:rPr>
          <w:noProof/>
        </w:rPr>
        <w:fldChar w:fldCharType="begin"/>
      </w:r>
      <w:r>
        <w:rPr>
          <w:noProof/>
        </w:rPr>
        <w:instrText xml:space="preserve"> PAGEREF _Toc170937755 \h </w:instrText>
      </w:r>
      <w:r>
        <w:rPr>
          <w:noProof/>
        </w:rPr>
      </w:r>
      <w:r>
        <w:rPr>
          <w:noProof/>
        </w:rPr>
        <w:fldChar w:fldCharType="separate"/>
      </w:r>
      <w:r w:rsidR="001D54DC">
        <w:rPr>
          <w:noProof/>
        </w:rPr>
        <w:t>31</w:t>
      </w:r>
      <w:r>
        <w:rPr>
          <w:noProof/>
        </w:rPr>
        <w:fldChar w:fldCharType="end"/>
      </w:r>
    </w:p>
    <w:p w14:paraId="46B5FBB7" w14:textId="16A74591"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8. Use case quản lý giai đoạn đánh giá</w:t>
      </w:r>
      <w:r>
        <w:rPr>
          <w:noProof/>
        </w:rPr>
        <w:tab/>
      </w:r>
      <w:r>
        <w:rPr>
          <w:noProof/>
        </w:rPr>
        <w:fldChar w:fldCharType="begin"/>
      </w:r>
      <w:r>
        <w:rPr>
          <w:noProof/>
        </w:rPr>
        <w:instrText xml:space="preserve"> PAGEREF _Toc170937756 \h </w:instrText>
      </w:r>
      <w:r>
        <w:rPr>
          <w:noProof/>
        </w:rPr>
      </w:r>
      <w:r>
        <w:rPr>
          <w:noProof/>
        </w:rPr>
        <w:fldChar w:fldCharType="separate"/>
      </w:r>
      <w:r w:rsidR="001D54DC">
        <w:rPr>
          <w:noProof/>
        </w:rPr>
        <w:t>32</w:t>
      </w:r>
      <w:r>
        <w:rPr>
          <w:noProof/>
        </w:rPr>
        <w:fldChar w:fldCharType="end"/>
      </w:r>
    </w:p>
    <w:p w14:paraId="4E866895" w14:textId="565C9F42"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9. Use case đánh giá nhân viên</w:t>
      </w:r>
      <w:r>
        <w:rPr>
          <w:noProof/>
        </w:rPr>
        <w:tab/>
      </w:r>
      <w:r>
        <w:rPr>
          <w:noProof/>
        </w:rPr>
        <w:fldChar w:fldCharType="begin"/>
      </w:r>
      <w:r>
        <w:rPr>
          <w:noProof/>
        </w:rPr>
        <w:instrText xml:space="preserve"> PAGEREF _Toc170937757 \h </w:instrText>
      </w:r>
      <w:r>
        <w:rPr>
          <w:noProof/>
        </w:rPr>
      </w:r>
      <w:r>
        <w:rPr>
          <w:noProof/>
        </w:rPr>
        <w:fldChar w:fldCharType="separate"/>
      </w:r>
      <w:r w:rsidR="001D54DC">
        <w:rPr>
          <w:noProof/>
        </w:rPr>
        <w:t>32</w:t>
      </w:r>
      <w:r>
        <w:rPr>
          <w:noProof/>
        </w:rPr>
        <w:fldChar w:fldCharType="end"/>
      </w:r>
    </w:p>
    <w:p w14:paraId="1566F273" w14:textId="27AC14A7"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10. Use case xem lại đánh giá</w:t>
      </w:r>
      <w:r>
        <w:rPr>
          <w:noProof/>
        </w:rPr>
        <w:tab/>
      </w:r>
      <w:r>
        <w:rPr>
          <w:noProof/>
        </w:rPr>
        <w:fldChar w:fldCharType="begin"/>
      </w:r>
      <w:r>
        <w:rPr>
          <w:noProof/>
        </w:rPr>
        <w:instrText xml:space="preserve"> PAGEREF _Toc170937758 \h </w:instrText>
      </w:r>
      <w:r>
        <w:rPr>
          <w:noProof/>
        </w:rPr>
      </w:r>
      <w:r>
        <w:rPr>
          <w:noProof/>
        </w:rPr>
        <w:fldChar w:fldCharType="separate"/>
      </w:r>
      <w:r w:rsidR="001D54DC">
        <w:rPr>
          <w:noProof/>
        </w:rPr>
        <w:t>33</w:t>
      </w:r>
      <w:r>
        <w:rPr>
          <w:noProof/>
        </w:rPr>
        <w:fldChar w:fldCharType="end"/>
      </w:r>
    </w:p>
    <w:p w14:paraId="296FE2D8" w14:textId="33F9C14A"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11. Use case thống kê</w:t>
      </w:r>
      <w:r>
        <w:rPr>
          <w:noProof/>
        </w:rPr>
        <w:tab/>
      </w:r>
      <w:r>
        <w:rPr>
          <w:noProof/>
        </w:rPr>
        <w:fldChar w:fldCharType="begin"/>
      </w:r>
      <w:r>
        <w:rPr>
          <w:noProof/>
        </w:rPr>
        <w:instrText xml:space="preserve"> PAGEREF _Toc170937759 \h </w:instrText>
      </w:r>
      <w:r>
        <w:rPr>
          <w:noProof/>
        </w:rPr>
      </w:r>
      <w:r>
        <w:rPr>
          <w:noProof/>
        </w:rPr>
        <w:fldChar w:fldCharType="separate"/>
      </w:r>
      <w:r w:rsidR="001D54DC">
        <w:rPr>
          <w:noProof/>
        </w:rPr>
        <w:t>33</w:t>
      </w:r>
      <w:r>
        <w:rPr>
          <w:noProof/>
        </w:rPr>
        <w:fldChar w:fldCharType="end"/>
      </w:r>
    </w:p>
    <w:p w14:paraId="445E53BB" w14:textId="2E199188"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12. Mô hình thực thể kết hợp</w:t>
      </w:r>
      <w:r>
        <w:rPr>
          <w:noProof/>
        </w:rPr>
        <w:tab/>
      </w:r>
      <w:r>
        <w:rPr>
          <w:noProof/>
        </w:rPr>
        <w:fldChar w:fldCharType="begin"/>
      </w:r>
      <w:r>
        <w:rPr>
          <w:noProof/>
        </w:rPr>
        <w:instrText xml:space="preserve"> PAGEREF _Toc170937760 \h </w:instrText>
      </w:r>
      <w:r>
        <w:rPr>
          <w:noProof/>
        </w:rPr>
      </w:r>
      <w:r>
        <w:rPr>
          <w:noProof/>
        </w:rPr>
        <w:fldChar w:fldCharType="separate"/>
      </w:r>
      <w:r w:rsidR="001D54DC">
        <w:rPr>
          <w:noProof/>
        </w:rPr>
        <w:t>34</w:t>
      </w:r>
      <w:r>
        <w:rPr>
          <w:noProof/>
        </w:rPr>
        <w:fldChar w:fldCharType="end"/>
      </w:r>
    </w:p>
    <w:p w14:paraId="71BF0FE9" w14:textId="258370A4"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13. Mô hình vật lý</w:t>
      </w:r>
      <w:r>
        <w:rPr>
          <w:noProof/>
        </w:rPr>
        <w:tab/>
      </w:r>
      <w:r>
        <w:rPr>
          <w:noProof/>
        </w:rPr>
        <w:fldChar w:fldCharType="begin"/>
      </w:r>
      <w:r>
        <w:rPr>
          <w:noProof/>
        </w:rPr>
        <w:instrText xml:space="preserve"> PAGEREF _Toc170937761 \h </w:instrText>
      </w:r>
      <w:r>
        <w:rPr>
          <w:noProof/>
        </w:rPr>
      </w:r>
      <w:r>
        <w:rPr>
          <w:noProof/>
        </w:rPr>
        <w:fldChar w:fldCharType="separate"/>
      </w:r>
      <w:r w:rsidR="001D54DC">
        <w:rPr>
          <w:noProof/>
        </w:rPr>
        <w:t>35</w:t>
      </w:r>
      <w:r>
        <w:rPr>
          <w:noProof/>
        </w:rPr>
        <w:fldChar w:fldCharType="end"/>
      </w:r>
    </w:p>
    <w:p w14:paraId="49D25BD3" w14:textId="0E3D434E"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14. Mô hình DFD mức ngữ cảnh</w:t>
      </w:r>
      <w:r>
        <w:rPr>
          <w:noProof/>
        </w:rPr>
        <w:tab/>
      </w:r>
      <w:r>
        <w:rPr>
          <w:noProof/>
        </w:rPr>
        <w:fldChar w:fldCharType="begin"/>
      </w:r>
      <w:r>
        <w:rPr>
          <w:noProof/>
        </w:rPr>
        <w:instrText xml:space="preserve"> PAGEREF _Toc170937762 \h </w:instrText>
      </w:r>
      <w:r>
        <w:rPr>
          <w:noProof/>
        </w:rPr>
      </w:r>
      <w:r>
        <w:rPr>
          <w:noProof/>
        </w:rPr>
        <w:fldChar w:fldCharType="separate"/>
      </w:r>
      <w:r w:rsidR="001D54DC">
        <w:rPr>
          <w:noProof/>
        </w:rPr>
        <w:t>40</w:t>
      </w:r>
      <w:r>
        <w:rPr>
          <w:noProof/>
        </w:rPr>
        <w:fldChar w:fldCharType="end"/>
      </w:r>
    </w:p>
    <w:p w14:paraId="261982FF" w14:textId="76FCF2B9" w:rsidR="00610287" w:rsidRPr="00610287" w:rsidRDefault="00610287" w:rsidP="00610287">
      <w:pPr>
        <w:pStyle w:val="TableofFigures"/>
        <w:tabs>
          <w:tab w:val="right" w:leader="dot" w:pos="8778"/>
        </w:tabs>
        <w:spacing w:line="360" w:lineRule="auto"/>
        <w:rPr>
          <w:noProof/>
        </w:rPr>
      </w:pPr>
      <w:r>
        <w:rPr>
          <w:noProof/>
        </w:rPr>
        <w:t>Hình 3</w:t>
      </w:r>
      <w:r>
        <w:rPr>
          <w:noProof/>
        </w:rPr>
        <w:noBreakHyphen/>
        <w:t>15. Mô hình phân rã chức năng “Hệ thống đánh giá năng lực nhân viên dựa trên chỉ số KPI”</w:t>
      </w:r>
      <w:r>
        <w:rPr>
          <w:noProof/>
        </w:rPr>
        <w:tab/>
      </w:r>
      <w:r>
        <w:rPr>
          <w:noProof/>
        </w:rPr>
        <w:fldChar w:fldCharType="begin"/>
      </w:r>
      <w:r>
        <w:rPr>
          <w:noProof/>
        </w:rPr>
        <w:instrText xml:space="preserve"> PAGEREF _Toc170937763 \h </w:instrText>
      </w:r>
      <w:r>
        <w:rPr>
          <w:noProof/>
        </w:rPr>
      </w:r>
      <w:r>
        <w:rPr>
          <w:noProof/>
        </w:rPr>
        <w:fldChar w:fldCharType="separate"/>
      </w:r>
      <w:r w:rsidR="001D54DC">
        <w:rPr>
          <w:noProof/>
        </w:rPr>
        <w:t>40</w:t>
      </w:r>
      <w:r>
        <w:rPr>
          <w:noProof/>
        </w:rPr>
        <w:fldChar w:fldCharType="end"/>
      </w:r>
    </w:p>
    <w:p w14:paraId="3BC34635" w14:textId="3CFDEC57"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1. Giao diện đăng nhập</w:t>
      </w:r>
      <w:r>
        <w:rPr>
          <w:noProof/>
        </w:rPr>
        <w:tab/>
      </w:r>
      <w:r>
        <w:rPr>
          <w:noProof/>
        </w:rPr>
        <w:fldChar w:fldCharType="begin"/>
      </w:r>
      <w:r>
        <w:rPr>
          <w:noProof/>
        </w:rPr>
        <w:instrText xml:space="preserve"> PAGEREF _Toc170937764 \h </w:instrText>
      </w:r>
      <w:r>
        <w:rPr>
          <w:noProof/>
        </w:rPr>
      </w:r>
      <w:r>
        <w:rPr>
          <w:noProof/>
        </w:rPr>
        <w:fldChar w:fldCharType="separate"/>
      </w:r>
      <w:r w:rsidR="001D54DC">
        <w:rPr>
          <w:noProof/>
        </w:rPr>
        <w:t>41</w:t>
      </w:r>
      <w:r>
        <w:rPr>
          <w:noProof/>
        </w:rPr>
        <w:fldChar w:fldCharType="end"/>
      </w:r>
    </w:p>
    <w:p w14:paraId="4D69235D" w14:textId="36CC6CE0"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2. Giao diện tổng quan</w:t>
      </w:r>
      <w:r>
        <w:rPr>
          <w:noProof/>
        </w:rPr>
        <w:tab/>
      </w:r>
      <w:r>
        <w:rPr>
          <w:noProof/>
        </w:rPr>
        <w:fldChar w:fldCharType="begin"/>
      </w:r>
      <w:r>
        <w:rPr>
          <w:noProof/>
        </w:rPr>
        <w:instrText xml:space="preserve"> PAGEREF _Toc170937765 \h </w:instrText>
      </w:r>
      <w:r>
        <w:rPr>
          <w:noProof/>
        </w:rPr>
      </w:r>
      <w:r>
        <w:rPr>
          <w:noProof/>
        </w:rPr>
        <w:fldChar w:fldCharType="separate"/>
      </w:r>
      <w:r w:rsidR="001D54DC">
        <w:rPr>
          <w:noProof/>
        </w:rPr>
        <w:t>42</w:t>
      </w:r>
      <w:r>
        <w:rPr>
          <w:noProof/>
        </w:rPr>
        <w:fldChar w:fldCharType="end"/>
      </w:r>
    </w:p>
    <w:p w14:paraId="557E84E5" w14:textId="646A0227"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3. Giao diện thông tin nhân viên</w:t>
      </w:r>
      <w:r>
        <w:rPr>
          <w:noProof/>
        </w:rPr>
        <w:tab/>
      </w:r>
      <w:r>
        <w:rPr>
          <w:noProof/>
        </w:rPr>
        <w:fldChar w:fldCharType="begin"/>
      </w:r>
      <w:r>
        <w:rPr>
          <w:noProof/>
        </w:rPr>
        <w:instrText xml:space="preserve"> PAGEREF _Toc170937766 \h </w:instrText>
      </w:r>
      <w:r>
        <w:rPr>
          <w:noProof/>
        </w:rPr>
      </w:r>
      <w:r>
        <w:rPr>
          <w:noProof/>
        </w:rPr>
        <w:fldChar w:fldCharType="separate"/>
      </w:r>
      <w:r w:rsidR="001D54DC">
        <w:rPr>
          <w:noProof/>
        </w:rPr>
        <w:t>42</w:t>
      </w:r>
      <w:r>
        <w:rPr>
          <w:noProof/>
        </w:rPr>
        <w:fldChar w:fldCharType="end"/>
      </w:r>
    </w:p>
    <w:p w14:paraId="71BD246C" w14:textId="513B4BEA"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4. Giao diện thêm thông tin nhân viên</w:t>
      </w:r>
      <w:r>
        <w:rPr>
          <w:noProof/>
        </w:rPr>
        <w:tab/>
      </w:r>
      <w:r>
        <w:rPr>
          <w:noProof/>
        </w:rPr>
        <w:fldChar w:fldCharType="begin"/>
      </w:r>
      <w:r>
        <w:rPr>
          <w:noProof/>
        </w:rPr>
        <w:instrText xml:space="preserve"> PAGEREF _Toc170937767 \h </w:instrText>
      </w:r>
      <w:r>
        <w:rPr>
          <w:noProof/>
        </w:rPr>
      </w:r>
      <w:r>
        <w:rPr>
          <w:noProof/>
        </w:rPr>
        <w:fldChar w:fldCharType="separate"/>
      </w:r>
      <w:r w:rsidR="001D54DC">
        <w:rPr>
          <w:noProof/>
        </w:rPr>
        <w:t>43</w:t>
      </w:r>
      <w:r>
        <w:rPr>
          <w:noProof/>
        </w:rPr>
        <w:fldChar w:fldCharType="end"/>
      </w:r>
    </w:p>
    <w:p w14:paraId="002B3E45" w14:textId="1AFEFE5A"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5. Giao diện chỉnh sửa hoặc xoá thông tin nhân viên</w:t>
      </w:r>
      <w:r>
        <w:rPr>
          <w:noProof/>
        </w:rPr>
        <w:tab/>
      </w:r>
      <w:r>
        <w:rPr>
          <w:noProof/>
        </w:rPr>
        <w:fldChar w:fldCharType="begin"/>
      </w:r>
      <w:r>
        <w:rPr>
          <w:noProof/>
        </w:rPr>
        <w:instrText xml:space="preserve"> PAGEREF _Toc170937768 \h </w:instrText>
      </w:r>
      <w:r>
        <w:rPr>
          <w:noProof/>
        </w:rPr>
      </w:r>
      <w:r>
        <w:rPr>
          <w:noProof/>
        </w:rPr>
        <w:fldChar w:fldCharType="separate"/>
      </w:r>
      <w:r w:rsidR="001D54DC">
        <w:rPr>
          <w:noProof/>
        </w:rPr>
        <w:t>43</w:t>
      </w:r>
      <w:r>
        <w:rPr>
          <w:noProof/>
        </w:rPr>
        <w:fldChar w:fldCharType="end"/>
      </w:r>
    </w:p>
    <w:p w14:paraId="16009A70" w14:textId="4E77B061"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6. Giao diện tiêu chí đánh giá</w:t>
      </w:r>
      <w:r>
        <w:rPr>
          <w:noProof/>
        </w:rPr>
        <w:tab/>
      </w:r>
      <w:r>
        <w:rPr>
          <w:noProof/>
        </w:rPr>
        <w:fldChar w:fldCharType="begin"/>
      </w:r>
      <w:r>
        <w:rPr>
          <w:noProof/>
        </w:rPr>
        <w:instrText xml:space="preserve"> PAGEREF _Toc170937769 \h </w:instrText>
      </w:r>
      <w:r>
        <w:rPr>
          <w:noProof/>
        </w:rPr>
      </w:r>
      <w:r>
        <w:rPr>
          <w:noProof/>
        </w:rPr>
        <w:fldChar w:fldCharType="separate"/>
      </w:r>
      <w:r w:rsidR="001D54DC">
        <w:rPr>
          <w:noProof/>
        </w:rPr>
        <w:t>44</w:t>
      </w:r>
      <w:r>
        <w:rPr>
          <w:noProof/>
        </w:rPr>
        <w:fldChar w:fldCharType="end"/>
      </w:r>
    </w:p>
    <w:p w14:paraId="3031651A" w14:textId="4B9E4EF5"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7. Giao diện thêm mới tiêu chí đánh giá</w:t>
      </w:r>
      <w:r>
        <w:rPr>
          <w:noProof/>
        </w:rPr>
        <w:tab/>
      </w:r>
      <w:r>
        <w:rPr>
          <w:noProof/>
        </w:rPr>
        <w:fldChar w:fldCharType="begin"/>
      </w:r>
      <w:r>
        <w:rPr>
          <w:noProof/>
        </w:rPr>
        <w:instrText xml:space="preserve"> PAGEREF _Toc170937770 \h </w:instrText>
      </w:r>
      <w:r>
        <w:rPr>
          <w:noProof/>
        </w:rPr>
      </w:r>
      <w:r>
        <w:rPr>
          <w:noProof/>
        </w:rPr>
        <w:fldChar w:fldCharType="separate"/>
      </w:r>
      <w:r w:rsidR="001D54DC">
        <w:rPr>
          <w:noProof/>
        </w:rPr>
        <w:t>44</w:t>
      </w:r>
      <w:r>
        <w:rPr>
          <w:noProof/>
        </w:rPr>
        <w:fldChar w:fldCharType="end"/>
      </w:r>
    </w:p>
    <w:p w14:paraId="720050F1" w14:textId="4910B6E6"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8. Giao diện chỉnh sửa tiêu chí đánh giá</w:t>
      </w:r>
      <w:r>
        <w:rPr>
          <w:noProof/>
        </w:rPr>
        <w:tab/>
      </w:r>
      <w:r>
        <w:rPr>
          <w:noProof/>
        </w:rPr>
        <w:fldChar w:fldCharType="begin"/>
      </w:r>
      <w:r>
        <w:rPr>
          <w:noProof/>
        </w:rPr>
        <w:instrText xml:space="preserve"> PAGEREF _Toc170937771 \h </w:instrText>
      </w:r>
      <w:r>
        <w:rPr>
          <w:noProof/>
        </w:rPr>
      </w:r>
      <w:r>
        <w:rPr>
          <w:noProof/>
        </w:rPr>
        <w:fldChar w:fldCharType="separate"/>
      </w:r>
      <w:r w:rsidR="001D54DC">
        <w:rPr>
          <w:noProof/>
        </w:rPr>
        <w:t>45</w:t>
      </w:r>
      <w:r>
        <w:rPr>
          <w:noProof/>
        </w:rPr>
        <w:fldChar w:fldCharType="end"/>
      </w:r>
    </w:p>
    <w:p w14:paraId="112E304E" w14:textId="7FA7092C"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9. Giao diện đánh giá hiệu suất làm việc của nhân viên</w:t>
      </w:r>
      <w:r>
        <w:rPr>
          <w:noProof/>
        </w:rPr>
        <w:tab/>
      </w:r>
      <w:r>
        <w:rPr>
          <w:noProof/>
        </w:rPr>
        <w:fldChar w:fldCharType="begin"/>
      </w:r>
      <w:r>
        <w:rPr>
          <w:noProof/>
        </w:rPr>
        <w:instrText xml:space="preserve"> PAGEREF _Toc170937772 \h </w:instrText>
      </w:r>
      <w:r>
        <w:rPr>
          <w:noProof/>
        </w:rPr>
      </w:r>
      <w:r>
        <w:rPr>
          <w:noProof/>
        </w:rPr>
        <w:fldChar w:fldCharType="separate"/>
      </w:r>
      <w:r w:rsidR="001D54DC">
        <w:rPr>
          <w:noProof/>
        </w:rPr>
        <w:t>45</w:t>
      </w:r>
      <w:r>
        <w:rPr>
          <w:noProof/>
        </w:rPr>
        <w:fldChar w:fldCharType="end"/>
      </w:r>
    </w:p>
    <w:p w14:paraId="33FFD277" w14:textId="19A1EDD0"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10. Giao diện sau khi xuất file báo cáo excel</w:t>
      </w:r>
      <w:r>
        <w:rPr>
          <w:noProof/>
        </w:rPr>
        <w:tab/>
      </w:r>
      <w:r>
        <w:rPr>
          <w:noProof/>
        </w:rPr>
        <w:fldChar w:fldCharType="begin"/>
      </w:r>
      <w:r>
        <w:rPr>
          <w:noProof/>
        </w:rPr>
        <w:instrText xml:space="preserve"> PAGEREF _Toc170937773 \h </w:instrText>
      </w:r>
      <w:r>
        <w:rPr>
          <w:noProof/>
        </w:rPr>
      </w:r>
      <w:r>
        <w:rPr>
          <w:noProof/>
        </w:rPr>
        <w:fldChar w:fldCharType="separate"/>
      </w:r>
      <w:r w:rsidR="001D54DC">
        <w:rPr>
          <w:noProof/>
        </w:rPr>
        <w:t>46</w:t>
      </w:r>
      <w:r>
        <w:rPr>
          <w:noProof/>
        </w:rPr>
        <w:fldChar w:fldCharType="end"/>
      </w:r>
    </w:p>
    <w:p w14:paraId="7839E68F" w14:textId="7CC702B5"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11. Giao diện thống kê hiệu suất làm việc</w:t>
      </w:r>
      <w:r>
        <w:rPr>
          <w:noProof/>
        </w:rPr>
        <w:tab/>
      </w:r>
      <w:r>
        <w:rPr>
          <w:noProof/>
        </w:rPr>
        <w:fldChar w:fldCharType="begin"/>
      </w:r>
      <w:r>
        <w:rPr>
          <w:noProof/>
        </w:rPr>
        <w:instrText xml:space="preserve"> PAGEREF _Toc170937774 \h </w:instrText>
      </w:r>
      <w:r>
        <w:rPr>
          <w:noProof/>
        </w:rPr>
      </w:r>
      <w:r>
        <w:rPr>
          <w:noProof/>
        </w:rPr>
        <w:fldChar w:fldCharType="separate"/>
      </w:r>
      <w:r w:rsidR="001D54DC">
        <w:rPr>
          <w:noProof/>
        </w:rPr>
        <w:t>46</w:t>
      </w:r>
      <w:r>
        <w:rPr>
          <w:noProof/>
        </w:rPr>
        <w:fldChar w:fldCharType="end"/>
      </w:r>
    </w:p>
    <w:p w14:paraId="604EF927" w14:textId="4D4ABE15" w:rsidR="00610287" w:rsidRPr="00610287" w:rsidRDefault="00610287" w:rsidP="00610287">
      <w:pPr>
        <w:pStyle w:val="TableofFigures"/>
        <w:tabs>
          <w:tab w:val="right" w:leader="dot" w:pos="8778"/>
        </w:tabs>
        <w:spacing w:line="360" w:lineRule="auto"/>
        <w:rPr>
          <w:noProof/>
        </w:rPr>
      </w:pPr>
      <w:r>
        <w:rPr>
          <w:noProof/>
        </w:rPr>
        <w:lastRenderedPageBreak/>
        <w:t>Hình 4</w:t>
      </w:r>
      <w:r>
        <w:rPr>
          <w:noProof/>
        </w:rPr>
        <w:noBreakHyphen/>
        <w:t>12. Giao diện xem lại các đánh giá</w:t>
      </w:r>
      <w:r>
        <w:rPr>
          <w:noProof/>
        </w:rPr>
        <w:tab/>
      </w:r>
      <w:r>
        <w:rPr>
          <w:noProof/>
        </w:rPr>
        <w:fldChar w:fldCharType="begin"/>
      </w:r>
      <w:r>
        <w:rPr>
          <w:noProof/>
        </w:rPr>
        <w:instrText xml:space="preserve"> PAGEREF _Toc170937775 \h </w:instrText>
      </w:r>
      <w:r>
        <w:rPr>
          <w:noProof/>
        </w:rPr>
      </w:r>
      <w:r>
        <w:rPr>
          <w:noProof/>
        </w:rPr>
        <w:fldChar w:fldCharType="separate"/>
      </w:r>
      <w:r w:rsidR="001D54DC">
        <w:rPr>
          <w:noProof/>
        </w:rPr>
        <w:t>47</w:t>
      </w:r>
      <w:r>
        <w:rPr>
          <w:noProof/>
        </w:rPr>
        <w:fldChar w:fldCharType="end"/>
      </w:r>
    </w:p>
    <w:p w14:paraId="50B93B16" w14:textId="6FE5DC74"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13. Giao diện thêm, xoá giai đoạn đánh giá</w:t>
      </w:r>
      <w:r>
        <w:rPr>
          <w:noProof/>
        </w:rPr>
        <w:tab/>
      </w:r>
      <w:r>
        <w:rPr>
          <w:noProof/>
        </w:rPr>
        <w:fldChar w:fldCharType="begin"/>
      </w:r>
      <w:r>
        <w:rPr>
          <w:noProof/>
        </w:rPr>
        <w:instrText xml:space="preserve"> PAGEREF _Toc170937776 \h </w:instrText>
      </w:r>
      <w:r>
        <w:rPr>
          <w:noProof/>
        </w:rPr>
      </w:r>
      <w:r>
        <w:rPr>
          <w:noProof/>
        </w:rPr>
        <w:fldChar w:fldCharType="separate"/>
      </w:r>
      <w:r w:rsidR="001D54DC">
        <w:rPr>
          <w:noProof/>
        </w:rPr>
        <w:t>47</w:t>
      </w:r>
      <w:r>
        <w:rPr>
          <w:noProof/>
        </w:rPr>
        <w:fldChar w:fldCharType="end"/>
      </w:r>
    </w:p>
    <w:p w14:paraId="6D1CA6BD" w14:textId="279E79DC"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14. Giao diện thêm giai đoạn đánh giá</w:t>
      </w:r>
      <w:r>
        <w:rPr>
          <w:noProof/>
        </w:rPr>
        <w:tab/>
      </w:r>
      <w:r>
        <w:rPr>
          <w:noProof/>
        </w:rPr>
        <w:fldChar w:fldCharType="begin"/>
      </w:r>
      <w:r>
        <w:rPr>
          <w:noProof/>
        </w:rPr>
        <w:instrText xml:space="preserve"> PAGEREF _Toc170937777 \h </w:instrText>
      </w:r>
      <w:r>
        <w:rPr>
          <w:noProof/>
        </w:rPr>
      </w:r>
      <w:r>
        <w:rPr>
          <w:noProof/>
        </w:rPr>
        <w:fldChar w:fldCharType="separate"/>
      </w:r>
      <w:r w:rsidR="001D54DC">
        <w:rPr>
          <w:noProof/>
        </w:rPr>
        <w:t>48</w:t>
      </w:r>
      <w:r>
        <w:rPr>
          <w:noProof/>
        </w:rPr>
        <w:fldChar w:fldCharType="end"/>
      </w:r>
    </w:p>
    <w:p w14:paraId="7F358223" w14:textId="26E237AE"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15. Giao diện xem thông tin nhân viên với vai trò là nhân viên</w:t>
      </w:r>
      <w:r>
        <w:rPr>
          <w:noProof/>
        </w:rPr>
        <w:tab/>
      </w:r>
      <w:r>
        <w:rPr>
          <w:noProof/>
        </w:rPr>
        <w:fldChar w:fldCharType="begin"/>
      </w:r>
      <w:r>
        <w:rPr>
          <w:noProof/>
        </w:rPr>
        <w:instrText xml:space="preserve"> PAGEREF _Toc170937778 \h </w:instrText>
      </w:r>
      <w:r>
        <w:rPr>
          <w:noProof/>
        </w:rPr>
      </w:r>
      <w:r>
        <w:rPr>
          <w:noProof/>
        </w:rPr>
        <w:fldChar w:fldCharType="separate"/>
      </w:r>
      <w:r w:rsidR="001D54DC">
        <w:rPr>
          <w:noProof/>
        </w:rPr>
        <w:t>48</w:t>
      </w:r>
      <w:r>
        <w:rPr>
          <w:noProof/>
        </w:rPr>
        <w:fldChar w:fldCharType="end"/>
      </w:r>
    </w:p>
    <w:p w14:paraId="42CE850E" w14:textId="51E3F48B"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16. Giao diện tiêu chí đánh giá với vai trò là nhân viên</w:t>
      </w:r>
      <w:r>
        <w:rPr>
          <w:noProof/>
        </w:rPr>
        <w:tab/>
      </w:r>
      <w:r>
        <w:rPr>
          <w:noProof/>
        </w:rPr>
        <w:fldChar w:fldCharType="begin"/>
      </w:r>
      <w:r>
        <w:rPr>
          <w:noProof/>
        </w:rPr>
        <w:instrText xml:space="preserve"> PAGEREF _Toc170937779 \h </w:instrText>
      </w:r>
      <w:r>
        <w:rPr>
          <w:noProof/>
        </w:rPr>
      </w:r>
      <w:r>
        <w:rPr>
          <w:noProof/>
        </w:rPr>
        <w:fldChar w:fldCharType="separate"/>
      </w:r>
      <w:r w:rsidR="001D54DC">
        <w:rPr>
          <w:noProof/>
        </w:rPr>
        <w:t>49</w:t>
      </w:r>
      <w:r>
        <w:rPr>
          <w:noProof/>
        </w:rPr>
        <w:fldChar w:fldCharType="end"/>
      </w:r>
    </w:p>
    <w:p w14:paraId="07D34C2C" w14:textId="17E12F15" w:rsidR="00610287" w:rsidRPr="00610287" w:rsidRDefault="00610287" w:rsidP="00610287">
      <w:pPr>
        <w:pStyle w:val="TableofFigures"/>
        <w:tabs>
          <w:tab w:val="right" w:leader="dot" w:pos="8778"/>
        </w:tabs>
        <w:spacing w:line="360" w:lineRule="auto"/>
        <w:rPr>
          <w:noProof/>
        </w:rPr>
      </w:pPr>
      <w:r>
        <w:rPr>
          <w:noProof/>
        </w:rPr>
        <w:t>Hình 4</w:t>
      </w:r>
      <w:r>
        <w:rPr>
          <w:noProof/>
        </w:rPr>
        <w:noBreakHyphen/>
        <w:t>17. Giao diện giai đoạn đánh giá với vai trò là nhân viên</w:t>
      </w:r>
      <w:r>
        <w:rPr>
          <w:noProof/>
        </w:rPr>
        <w:tab/>
      </w:r>
      <w:r>
        <w:rPr>
          <w:noProof/>
        </w:rPr>
        <w:fldChar w:fldCharType="begin"/>
      </w:r>
      <w:r>
        <w:rPr>
          <w:noProof/>
        </w:rPr>
        <w:instrText xml:space="preserve"> PAGEREF _Toc170937780 \h </w:instrText>
      </w:r>
      <w:r>
        <w:rPr>
          <w:noProof/>
        </w:rPr>
      </w:r>
      <w:r>
        <w:rPr>
          <w:noProof/>
        </w:rPr>
        <w:fldChar w:fldCharType="separate"/>
      </w:r>
      <w:r w:rsidR="001D54DC">
        <w:rPr>
          <w:noProof/>
        </w:rPr>
        <w:t>49</w:t>
      </w:r>
      <w:r>
        <w:rPr>
          <w:noProof/>
        </w:rPr>
        <w:fldChar w:fldCharType="end"/>
      </w:r>
    </w:p>
    <w:p w14:paraId="5A0A3FF2" w14:textId="501DDE8B" w:rsidR="009302BB" w:rsidRDefault="00F55C1C" w:rsidP="008623DC">
      <w:pPr>
        <w:pStyle w:val="TableofFigures"/>
        <w:tabs>
          <w:tab w:val="right" w:leader="dot" w:pos="8778"/>
        </w:tabs>
        <w:spacing w:line="360" w:lineRule="auto"/>
        <w:rPr>
          <w:b/>
          <w:color w:val="000000" w:themeColor="text1"/>
        </w:rPr>
      </w:pPr>
      <w:r w:rsidRPr="008623DC">
        <w:rPr>
          <w:noProof/>
        </w:rPr>
        <w:fldChar w:fldCharType="end"/>
      </w:r>
      <w:r w:rsidR="009302BB">
        <w:rPr>
          <w:b/>
          <w:color w:val="000000" w:themeColor="text1"/>
        </w:rPr>
        <w:t>Bảng</w:t>
      </w:r>
    </w:p>
    <w:p w14:paraId="09263D1F" w14:textId="5CEDDDEF" w:rsidR="00AD507D" w:rsidRPr="00AD507D" w:rsidRDefault="009302BB" w:rsidP="00AD507D">
      <w:pPr>
        <w:pStyle w:val="TableofFigures"/>
        <w:tabs>
          <w:tab w:val="right" w:leader="dot" w:pos="8778"/>
        </w:tabs>
        <w:spacing w:line="360" w:lineRule="auto"/>
        <w:rPr>
          <w:noProof/>
        </w:rPr>
      </w:pPr>
      <w:r w:rsidRPr="00AC75A6">
        <w:rPr>
          <w:noProof/>
        </w:rPr>
        <w:fldChar w:fldCharType="begin"/>
      </w:r>
      <w:r w:rsidRPr="00AC75A6">
        <w:rPr>
          <w:noProof/>
        </w:rPr>
        <w:instrText xml:space="preserve"> TOC \c "Bảng" </w:instrText>
      </w:r>
      <w:r w:rsidRPr="00AC75A6">
        <w:rPr>
          <w:noProof/>
        </w:rPr>
        <w:fldChar w:fldCharType="separate"/>
      </w:r>
      <w:r w:rsidR="00AD507D">
        <w:rPr>
          <w:noProof/>
        </w:rPr>
        <w:t>Bảng 3</w:t>
      </w:r>
      <w:r w:rsidR="00AD507D">
        <w:rPr>
          <w:noProof/>
        </w:rPr>
        <w:noBreakHyphen/>
        <w:t>1. Mô hình quan hệ</w:t>
      </w:r>
      <w:r w:rsidR="00AD507D">
        <w:rPr>
          <w:noProof/>
        </w:rPr>
        <w:tab/>
      </w:r>
      <w:r w:rsidR="00AD507D">
        <w:rPr>
          <w:noProof/>
        </w:rPr>
        <w:fldChar w:fldCharType="begin"/>
      </w:r>
      <w:r w:rsidR="00AD507D">
        <w:rPr>
          <w:noProof/>
        </w:rPr>
        <w:instrText xml:space="preserve"> PAGEREF _Toc170937781 \h </w:instrText>
      </w:r>
      <w:r w:rsidR="00AD507D">
        <w:rPr>
          <w:noProof/>
        </w:rPr>
      </w:r>
      <w:r w:rsidR="00AD507D">
        <w:rPr>
          <w:noProof/>
        </w:rPr>
        <w:fldChar w:fldCharType="separate"/>
      </w:r>
      <w:r w:rsidR="001D54DC">
        <w:rPr>
          <w:noProof/>
        </w:rPr>
        <w:t>36</w:t>
      </w:r>
      <w:r w:rsidR="00AD507D">
        <w:rPr>
          <w:noProof/>
        </w:rPr>
        <w:fldChar w:fldCharType="end"/>
      </w:r>
    </w:p>
    <w:p w14:paraId="1B038CAE" w14:textId="2B99AB51" w:rsidR="00AD507D" w:rsidRPr="00AD507D" w:rsidRDefault="00AD507D" w:rsidP="00AD507D">
      <w:pPr>
        <w:pStyle w:val="TableofFigures"/>
        <w:tabs>
          <w:tab w:val="right" w:leader="dot" w:pos="8778"/>
        </w:tabs>
        <w:spacing w:line="360" w:lineRule="auto"/>
        <w:rPr>
          <w:noProof/>
        </w:rPr>
      </w:pPr>
      <w:r>
        <w:rPr>
          <w:noProof/>
        </w:rPr>
        <w:t>Bảng 3</w:t>
      </w:r>
      <w:r>
        <w:rPr>
          <w:noProof/>
        </w:rPr>
        <w:noBreakHyphen/>
        <w:t>2. Danh sách các thực thể</w:t>
      </w:r>
      <w:r>
        <w:rPr>
          <w:noProof/>
        </w:rPr>
        <w:tab/>
      </w:r>
      <w:r>
        <w:rPr>
          <w:noProof/>
        </w:rPr>
        <w:fldChar w:fldCharType="begin"/>
      </w:r>
      <w:r>
        <w:rPr>
          <w:noProof/>
        </w:rPr>
        <w:instrText xml:space="preserve"> PAGEREF _Toc170937782 \h </w:instrText>
      </w:r>
      <w:r>
        <w:rPr>
          <w:noProof/>
        </w:rPr>
      </w:r>
      <w:r>
        <w:rPr>
          <w:noProof/>
        </w:rPr>
        <w:fldChar w:fldCharType="separate"/>
      </w:r>
      <w:r w:rsidR="001D54DC">
        <w:rPr>
          <w:noProof/>
        </w:rPr>
        <w:t>36</w:t>
      </w:r>
      <w:r>
        <w:rPr>
          <w:noProof/>
        </w:rPr>
        <w:fldChar w:fldCharType="end"/>
      </w:r>
    </w:p>
    <w:p w14:paraId="7238AE73" w14:textId="6D150912" w:rsidR="00AD507D" w:rsidRPr="00AD507D" w:rsidRDefault="00AD507D" w:rsidP="00AD507D">
      <w:pPr>
        <w:pStyle w:val="TableofFigures"/>
        <w:tabs>
          <w:tab w:val="right" w:leader="dot" w:pos="8778"/>
        </w:tabs>
        <w:spacing w:line="360" w:lineRule="auto"/>
        <w:rPr>
          <w:noProof/>
        </w:rPr>
      </w:pPr>
      <w:r>
        <w:rPr>
          <w:noProof/>
        </w:rPr>
        <w:t>Bảng 3</w:t>
      </w:r>
      <w:r>
        <w:rPr>
          <w:noProof/>
        </w:rPr>
        <w:noBreakHyphen/>
        <w:t>3. Chi tiết các thuộc tính của thực thể KPI</w:t>
      </w:r>
      <w:r>
        <w:rPr>
          <w:noProof/>
        </w:rPr>
        <w:tab/>
      </w:r>
      <w:r>
        <w:rPr>
          <w:noProof/>
        </w:rPr>
        <w:fldChar w:fldCharType="begin"/>
      </w:r>
      <w:r>
        <w:rPr>
          <w:noProof/>
        </w:rPr>
        <w:instrText xml:space="preserve"> PAGEREF _Toc170937783 \h </w:instrText>
      </w:r>
      <w:r>
        <w:rPr>
          <w:noProof/>
        </w:rPr>
      </w:r>
      <w:r>
        <w:rPr>
          <w:noProof/>
        </w:rPr>
        <w:fldChar w:fldCharType="separate"/>
      </w:r>
      <w:r w:rsidR="001D54DC">
        <w:rPr>
          <w:noProof/>
        </w:rPr>
        <w:t>37</w:t>
      </w:r>
      <w:r>
        <w:rPr>
          <w:noProof/>
        </w:rPr>
        <w:fldChar w:fldCharType="end"/>
      </w:r>
    </w:p>
    <w:p w14:paraId="0389574F" w14:textId="260DC165" w:rsidR="00AD507D" w:rsidRPr="00AD507D" w:rsidRDefault="00AD507D" w:rsidP="00AD507D">
      <w:pPr>
        <w:pStyle w:val="TableofFigures"/>
        <w:tabs>
          <w:tab w:val="right" w:leader="dot" w:pos="8778"/>
        </w:tabs>
        <w:spacing w:line="360" w:lineRule="auto"/>
        <w:rPr>
          <w:noProof/>
        </w:rPr>
      </w:pPr>
      <w:r>
        <w:rPr>
          <w:noProof/>
        </w:rPr>
        <w:t>Bảng 3</w:t>
      </w:r>
      <w:r>
        <w:rPr>
          <w:noProof/>
        </w:rPr>
        <w:noBreakHyphen/>
        <w:t>4. Mô tả thuộc tính thực thể Employee</w:t>
      </w:r>
      <w:r>
        <w:rPr>
          <w:noProof/>
        </w:rPr>
        <w:tab/>
      </w:r>
      <w:r>
        <w:rPr>
          <w:noProof/>
        </w:rPr>
        <w:fldChar w:fldCharType="begin"/>
      </w:r>
      <w:r>
        <w:rPr>
          <w:noProof/>
        </w:rPr>
        <w:instrText xml:space="preserve"> PAGEREF _Toc170937784 \h </w:instrText>
      </w:r>
      <w:r>
        <w:rPr>
          <w:noProof/>
        </w:rPr>
      </w:r>
      <w:r>
        <w:rPr>
          <w:noProof/>
        </w:rPr>
        <w:fldChar w:fldCharType="separate"/>
      </w:r>
      <w:r w:rsidR="001D54DC">
        <w:rPr>
          <w:noProof/>
        </w:rPr>
        <w:t>37</w:t>
      </w:r>
      <w:r>
        <w:rPr>
          <w:noProof/>
        </w:rPr>
        <w:fldChar w:fldCharType="end"/>
      </w:r>
    </w:p>
    <w:p w14:paraId="46E729F8" w14:textId="1E939AE8" w:rsidR="00AD507D" w:rsidRPr="00AD507D" w:rsidRDefault="00AD507D" w:rsidP="00AD507D">
      <w:pPr>
        <w:pStyle w:val="TableofFigures"/>
        <w:tabs>
          <w:tab w:val="right" w:leader="dot" w:pos="8778"/>
        </w:tabs>
        <w:spacing w:line="360" w:lineRule="auto"/>
        <w:rPr>
          <w:noProof/>
        </w:rPr>
      </w:pPr>
      <w:r>
        <w:rPr>
          <w:noProof/>
        </w:rPr>
        <w:t>Bảng 3</w:t>
      </w:r>
      <w:r>
        <w:rPr>
          <w:noProof/>
        </w:rPr>
        <w:noBreakHyphen/>
        <w:t>5. Mô tả thuộc tính thực thể Evaluation</w:t>
      </w:r>
      <w:r>
        <w:rPr>
          <w:noProof/>
        </w:rPr>
        <w:tab/>
      </w:r>
      <w:r>
        <w:rPr>
          <w:noProof/>
        </w:rPr>
        <w:fldChar w:fldCharType="begin"/>
      </w:r>
      <w:r>
        <w:rPr>
          <w:noProof/>
        </w:rPr>
        <w:instrText xml:space="preserve"> PAGEREF _Toc170937785 \h </w:instrText>
      </w:r>
      <w:r>
        <w:rPr>
          <w:noProof/>
        </w:rPr>
      </w:r>
      <w:r>
        <w:rPr>
          <w:noProof/>
        </w:rPr>
        <w:fldChar w:fldCharType="separate"/>
      </w:r>
      <w:r w:rsidR="001D54DC">
        <w:rPr>
          <w:noProof/>
        </w:rPr>
        <w:t>38</w:t>
      </w:r>
      <w:r>
        <w:rPr>
          <w:noProof/>
        </w:rPr>
        <w:fldChar w:fldCharType="end"/>
      </w:r>
    </w:p>
    <w:p w14:paraId="2D41F8BE" w14:textId="68D8BB70" w:rsidR="00AD507D" w:rsidRPr="00AD507D" w:rsidRDefault="00AD507D" w:rsidP="00AD507D">
      <w:pPr>
        <w:pStyle w:val="TableofFigures"/>
        <w:tabs>
          <w:tab w:val="right" w:leader="dot" w:pos="8778"/>
        </w:tabs>
        <w:spacing w:line="360" w:lineRule="auto"/>
        <w:rPr>
          <w:noProof/>
        </w:rPr>
      </w:pPr>
      <w:r>
        <w:rPr>
          <w:noProof/>
        </w:rPr>
        <w:t>Bảng 3</w:t>
      </w:r>
      <w:r>
        <w:rPr>
          <w:noProof/>
        </w:rPr>
        <w:noBreakHyphen/>
        <w:t>6. Mô tả thuộc tính thực thể Evaluation_Period</w:t>
      </w:r>
      <w:r>
        <w:rPr>
          <w:noProof/>
        </w:rPr>
        <w:tab/>
      </w:r>
      <w:r>
        <w:rPr>
          <w:noProof/>
        </w:rPr>
        <w:fldChar w:fldCharType="begin"/>
      </w:r>
      <w:r>
        <w:rPr>
          <w:noProof/>
        </w:rPr>
        <w:instrText xml:space="preserve"> PAGEREF _Toc170937786 \h </w:instrText>
      </w:r>
      <w:r>
        <w:rPr>
          <w:noProof/>
        </w:rPr>
      </w:r>
      <w:r>
        <w:rPr>
          <w:noProof/>
        </w:rPr>
        <w:fldChar w:fldCharType="separate"/>
      </w:r>
      <w:r w:rsidR="001D54DC">
        <w:rPr>
          <w:noProof/>
        </w:rPr>
        <w:t>38</w:t>
      </w:r>
      <w:r>
        <w:rPr>
          <w:noProof/>
        </w:rPr>
        <w:fldChar w:fldCharType="end"/>
      </w:r>
    </w:p>
    <w:p w14:paraId="56F06F35" w14:textId="37A011E2" w:rsidR="00AD507D" w:rsidRPr="00AD507D" w:rsidRDefault="00AD507D" w:rsidP="00AD507D">
      <w:pPr>
        <w:pStyle w:val="TableofFigures"/>
        <w:tabs>
          <w:tab w:val="right" w:leader="dot" w:pos="8778"/>
        </w:tabs>
        <w:spacing w:line="360" w:lineRule="auto"/>
        <w:rPr>
          <w:noProof/>
        </w:rPr>
      </w:pPr>
      <w:r>
        <w:rPr>
          <w:noProof/>
        </w:rPr>
        <w:t>Bảng 3</w:t>
      </w:r>
      <w:r>
        <w:rPr>
          <w:noProof/>
        </w:rPr>
        <w:noBreakHyphen/>
        <w:t>7. Mô tả thuộc tính thực thể Admin_Login</w:t>
      </w:r>
      <w:r>
        <w:rPr>
          <w:noProof/>
        </w:rPr>
        <w:tab/>
      </w:r>
      <w:r>
        <w:rPr>
          <w:noProof/>
        </w:rPr>
        <w:fldChar w:fldCharType="begin"/>
      </w:r>
      <w:r>
        <w:rPr>
          <w:noProof/>
        </w:rPr>
        <w:instrText xml:space="preserve"> PAGEREF _Toc170937787 \h </w:instrText>
      </w:r>
      <w:r>
        <w:rPr>
          <w:noProof/>
        </w:rPr>
      </w:r>
      <w:r>
        <w:rPr>
          <w:noProof/>
        </w:rPr>
        <w:fldChar w:fldCharType="separate"/>
      </w:r>
      <w:r w:rsidR="001D54DC">
        <w:rPr>
          <w:noProof/>
        </w:rPr>
        <w:t>39</w:t>
      </w:r>
      <w:r>
        <w:rPr>
          <w:noProof/>
        </w:rPr>
        <w:fldChar w:fldCharType="end"/>
      </w:r>
    </w:p>
    <w:p w14:paraId="60E72A74" w14:textId="71FE09B0" w:rsidR="00AD507D" w:rsidRPr="00AD507D" w:rsidRDefault="00AD507D" w:rsidP="00AD507D">
      <w:pPr>
        <w:pStyle w:val="TableofFigures"/>
        <w:tabs>
          <w:tab w:val="right" w:leader="dot" w:pos="8778"/>
        </w:tabs>
        <w:spacing w:line="360" w:lineRule="auto"/>
        <w:rPr>
          <w:noProof/>
        </w:rPr>
      </w:pPr>
      <w:r>
        <w:rPr>
          <w:noProof/>
        </w:rPr>
        <w:t>Bảng 3</w:t>
      </w:r>
      <w:r>
        <w:rPr>
          <w:noProof/>
        </w:rPr>
        <w:noBreakHyphen/>
        <w:t>8. Mô tả thuộc tính thực thể User_Login</w:t>
      </w:r>
      <w:r>
        <w:rPr>
          <w:noProof/>
        </w:rPr>
        <w:tab/>
      </w:r>
      <w:r>
        <w:rPr>
          <w:noProof/>
        </w:rPr>
        <w:fldChar w:fldCharType="begin"/>
      </w:r>
      <w:r>
        <w:rPr>
          <w:noProof/>
        </w:rPr>
        <w:instrText xml:space="preserve"> PAGEREF _Toc170937788 \h </w:instrText>
      </w:r>
      <w:r>
        <w:rPr>
          <w:noProof/>
        </w:rPr>
      </w:r>
      <w:r>
        <w:rPr>
          <w:noProof/>
        </w:rPr>
        <w:fldChar w:fldCharType="separate"/>
      </w:r>
      <w:r w:rsidR="001D54DC">
        <w:rPr>
          <w:noProof/>
        </w:rPr>
        <w:t>39</w:t>
      </w:r>
      <w:r>
        <w:rPr>
          <w:noProof/>
        </w:rPr>
        <w:fldChar w:fldCharType="end"/>
      </w:r>
    </w:p>
    <w:p w14:paraId="59330DC9" w14:textId="1F549B0E" w:rsidR="009302BB" w:rsidRPr="003A3218" w:rsidRDefault="009302BB" w:rsidP="00AD507D">
      <w:pPr>
        <w:pStyle w:val="TableofFigures"/>
        <w:tabs>
          <w:tab w:val="right" w:leader="dot" w:pos="8778"/>
        </w:tabs>
        <w:spacing w:line="360" w:lineRule="auto"/>
        <w:rPr>
          <w:b/>
          <w:color w:val="000000" w:themeColor="text1"/>
        </w:rPr>
      </w:pPr>
      <w:r w:rsidRPr="00AC75A6">
        <w:rPr>
          <w:noProof/>
        </w:rPr>
        <w:fldChar w:fldCharType="end"/>
      </w:r>
    </w:p>
    <w:p w14:paraId="2BD9A5BA" w14:textId="77777777" w:rsidR="00AF4014" w:rsidRPr="003A3218" w:rsidRDefault="00AF4014" w:rsidP="0007078F">
      <w:pPr>
        <w:ind w:left="720"/>
        <w:jc w:val="both"/>
        <w:rPr>
          <w:b/>
          <w:color w:val="000000" w:themeColor="text1"/>
        </w:rPr>
      </w:pPr>
    </w:p>
    <w:p w14:paraId="57B7A53D" w14:textId="77777777" w:rsidR="0007078F" w:rsidRDefault="0007078F">
      <w:pPr>
        <w:spacing w:after="160" w:line="259" w:lineRule="auto"/>
        <w:rPr>
          <w:i/>
          <w:color w:val="000000" w:themeColor="text1"/>
        </w:rPr>
      </w:pPr>
      <w:r>
        <w:rPr>
          <w:i/>
          <w:color w:val="000000" w:themeColor="text1"/>
        </w:rPr>
        <w:br w:type="page"/>
      </w:r>
    </w:p>
    <w:p w14:paraId="3B4AF8BE" w14:textId="77777777" w:rsidR="00AF4014" w:rsidRPr="0007078F" w:rsidRDefault="0007078F" w:rsidP="0007078F">
      <w:pPr>
        <w:spacing w:before="120" w:after="120" w:line="360" w:lineRule="auto"/>
        <w:jc w:val="center"/>
        <w:rPr>
          <w:b/>
          <w:color w:val="000000" w:themeColor="text1"/>
          <w:sz w:val="28"/>
          <w:szCs w:val="28"/>
        </w:rPr>
      </w:pPr>
      <w:r w:rsidRPr="0007078F">
        <w:rPr>
          <w:b/>
          <w:color w:val="000000" w:themeColor="text1"/>
          <w:sz w:val="28"/>
          <w:szCs w:val="28"/>
        </w:rPr>
        <w:lastRenderedPageBreak/>
        <w:t xml:space="preserve">DANH MỤC TỪ VIẾT TẮT </w:t>
      </w:r>
    </w:p>
    <w:tbl>
      <w:tblPr>
        <w:tblStyle w:val="TableGrid"/>
        <w:tblW w:w="0" w:type="auto"/>
        <w:tblLook w:val="04A0" w:firstRow="1" w:lastRow="0" w:firstColumn="1" w:lastColumn="0" w:noHBand="0" w:noVBand="1"/>
      </w:tblPr>
      <w:tblGrid>
        <w:gridCol w:w="2613"/>
        <w:gridCol w:w="6165"/>
      </w:tblGrid>
      <w:tr w:rsidR="0007078F" w14:paraId="6C57CBAA" w14:textId="77777777" w:rsidTr="00725095">
        <w:tc>
          <w:tcPr>
            <w:tcW w:w="2613" w:type="dxa"/>
            <w:vAlign w:val="center"/>
          </w:tcPr>
          <w:p w14:paraId="06DEF9AA" w14:textId="77777777"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Từ viết tắt</w:t>
            </w:r>
          </w:p>
        </w:tc>
        <w:tc>
          <w:tcPr>
            <w:tcW w:w="6165" w:type="dxa"/>
            <w:vAlign w:val="center"/>
          </w:tcPr>
          <w:p w14:paraId="331CA0F6" w14:textId="77777777"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Ý nghĩa</w:t>
            </w:r>
          </w:p>
        </w:tc>
      </w:tr>
      <w:tr w:rsidR="0001750A" w14:paraId="74CC987B" w14:textId="77777777" w:rsidTr="00725095">
        <w:tc>
          <w:tcPr>
            <w:tcW w:w="2613" w:type="dxa"/>
          </w:tcPr>
          <w:p w14:paraId="7F2D31D7" w14:textId="2248F360" w:rsidR="0001750A" w:rsidRDefault="0001750A" w:rsidP="0001750A">
            <w:pPr>
              <w:pStyle w:val="BodyText"/>
              <w:ind w:firstLine="0"/>
              <w:jc w:val="center"/>
              <w:rPr>
                <w:color w:val="000000" w:themeColor="text1"/>
                <w:lang w:val="en-US"/>
              </w:rPr>
            </w:pPr>
            <w:r>
              <w:rPr>
                <w:color w:val="000000" w:themeColor="text1"/>
                <w:lang w:val="en-US"/>
              </w:rPr>
              <w:t>CSS</w:t>
            </w:r>
          </w:p>
        </w:tc>
        <w:tc>
          <w:tcPr>
            <w:tcW w:w="6165" w:type="dxa"/>
          </w:tcPr>
          <w:p w14:paraId="03DDF354" w14:textId="63AD7FD1" w:rsidR="0001750A" w:rsidRDefault="0001750A" w:rsidP="0001750A">
            <w:pPr>
              <w:pStyle w:val="BodyText"/>
              <w:ind w:firstLine="0"/>
              <w:jc w:val="center"/>
              <w:rPr>
                <w:color w:val="000000" w:themeColor="text1"/>
                <w:lang w:val="en-US"/>
              </w:rPr>
            </w:pPr>
            <w:r w:rsidRPr="00D63D09">
              <w:rPr>
                <w:color w:val="000000" w:themeColor="text1"/>
                <w:lang w:val="en-US"/>
              </w:rPr>
              <w:t>Cascading Style Sheets</w:t>
            </w:r>
          </w:p>
        </w:tc>
      </w:tr>
      <w:tr w:rsidR="0001750A" w14:paraId="22A19495" w14:textId="77777777" w:rsidTr="00725095">
        <w:tc>
          <w:tcPr>
            <w:tcW w:w="2613" w:type="dxa"/>
          </w:tcPr>
          <w:p w14:paraId="6802A503" w14:textId="3AAE7156" w:rsidR="0001750A" w:rsidRDefault="0001750A" w:rsidP="0001750A">
            <w:pPr>
              <w:pStyle w:val="BodyText"/>
              <w:ind w:firstLine="0"/>
              <w:jc w:val="center"/>
              <w:rPr>
                <w:color w:val="000000" w:themeColor="text1"/>
                <w:lang w:val="en-US"/>
              </w:rPr>
            </w:pPr>
            <w:r>
              <w:rPr>
                <w:color w:val="000000" w:themeColor="text1"/>
                <w:lang w:val="en-US"/>
              </w:rPr>
              <w:t>CSV</w:t>
            </w:r>
          </w:p>
        </w:tc>
        <w:tc>
          <w:tcPr>
            <w:tcW w:w="6165" w:type="dxa"/>
          </w:tcPr>
          <w:p w14:paraId="48814785" w14:textId="513ECD74" w:rsidR="0001750A" w:rsidRDefault="0001750A" w:rsidP="0001750A">
            <w:pPr>
              <w:pStyle w:val="BodyText"/>
              <w:ind w:firstLine="0"/>
              <w:jc w:val="center"/>
              <w:rPr>
                <w:color w:val="000000" w:themeColor="text1"/>
                <w:lang w:val="en-US"/>
              </w:rPr>
            </w:pPr>
            <w:r w:rsidRPr="00FE628C">
              <w:rPr>
                <w:color w:val="000000" w:themeColor="text1"/>
                <w:lang w:val="en-US"/>
              </w:rPr>
              <w:t>Comma Separated Values</w:t>
            </w:r>
          </w:p>
        </w:tc>
      </w:tr>
      <w:tr w:rsidR="0001750A" w14:paraId="44AF3EEE" w14:textId="77777777" w:rsidTr="00725095">
        <w:tc>
          <w:tcPr>
            <w:tcW w:w="2613" w:type="dxa"/>
          </w:tcPr>
          <w:p w14:paraId="66C45A8B" w14:textId="53FB95AA" w:rsidR="0001750A" w:rsidRDefault="0001750A" w:rsidP="0001750A">
            <w:pPr>
              <w:pStyle w:val="BodyText"/>
              <w:ind w:firstLine="0"/>
              <w:jc w:val="center"/>
              <w:rPr>
                <w:color w:val="000000" w:themeColor="text1"/>
                <w:lang w:val="en-US"/>
              </w:rPr>
            </w:pPr>
            <w:r>
              <w:rPr>
                <w:color w:val="000000" w:themeColor="text1"/>
                <w:lang w:val="en-US"/>
              </w:rPr>
              <w:t>HTML</w:t>
            </w:r>
          </w:p>
        </w:tc>
        <w:tc>
          <w:tcPr>
            <w:tcW w:w="6165" w:type="dxa"/>
          </w:tcPr>
          <w:p w14:paraId="15D26D13" w14:textId="75A98C0C" w:rsidR="0001750A" w:rsidRDefault="0001750A" w:rsidP="0001750A">
            <w:pPr>
              <w:pStyle w:val="BodyText"/>
              <w:ind w:firstLine="0"/>
              <w:jc w:val="center"/>
              <w:rPr>
                <w:color w:val="000000" w:themeColor="text1"/>
                <w:lang w:val="en-US"/>
              </w:rPr>
            </w:pPr>
            <w:r w:rsidRPr="00B63F54">
              <w:rPr>
                <w:color w:val="000000" w:themeColor="text1"/>
                <w:lang w:val="en-US"/>
              </w:rPr>
              <w:t>HyperText Markup Language</w:t>
            </w:r>
          </w:p>
        </w:tc>
      </w:tr>
      <w:tr w:rsidR="0001750A" w14:paraId="68E2A15F" w14:textId="77777777" w:rsidTr="00725095">
        <w:tc>
          <w:tcPr>
            <w:tcW w:w="2613" w:type="dxa"/>
          </w:tcPr>
          <w:p w14:paraId="7F0F0558" w14:textId="1C71D3ED" w:rsidR="0001750A" w:rsidRDefault="0001750A" w:rsidP="0001750A">
            <w:pPr>
              <w:pStyle w:val="BodyText"/>
              <w:ind w:firstLine="0"/>
              <w:jc w:val="center"/>
              <w:rPr>
                <w:color w:val="000000" w:themeColor="text1"/>
                <w:lang w:val="en-US"/>
              </w:rPr>
            </w:pPr>
            <w:r>
              <w:rPr>
                <w:color w:val="000000" w:themeColor="text1"/>
                <w:lang w:val="en-US"/>
              </w:rPr>
              <w:t>KPI</w:t>
            </w:r>
          </w:p>
        </w:tc>
        <w:tc>
          <w:tcPr>
            <w:tcW w:w="6165" w:type="dxa"/>
          </w:tcPr>
          <w:p w14:paraId="7E4CF1BB" w14:textId="55DBEFF5" w:rsidR="0001750A" w:rsidRDefault="0001750A" w:rsidP="0001750A">
            <w:pPr>
              <w:pStyle w:val="BodyText"/>
              <w:ind w:firstLine="0"/>
              <w:jc w:val="center"/>
              <w:rPr>
                <w:color w:val="000000" w:themeColor="text1"/>
                <w:lang w:val="en-US"/>
              </w:rPr>
            </w:pPr>
            <w:r w:rsidRPr="00012D8B">
              <w:rPr>
                <w:color w:val="000000" w:themeColor="text1"/>
                <w:lang w:val="en-US"/>
              </w:rPr>
              <w:t>Performance Indicator</w:t>
            </w:r>
          </w:p>
        </w:tc>
      </w:tr>
      <w:tr w:rsidR="0001750A" w14:paraId="54DC26F3" w14:textId="77777777" w:rsidTr="00725095">
        <w:tc>
          <w:tcPr>
            <w:tcW w:w="2613" w:type="dxa"/>
          </w:tcPr>
          <w:p w14:paraId="787BB6EA" w14:textId="1EA7A404" w:rsidR="0001750A" w:rsidRDefault="0001750A" w:rsidP="0001750A">
            <w:pPr>
              <w:pStyle w:val="BodyText"/>
              <w:ind w:firstLine="0"/>
              <w:jc w:val="center"/>
              <w:rPr>
                <w:color w:val="000000" w:themeColor="text1"/>
                <w:lang w:val="en-US"/>
              </w:rPr>
            </w:pPr>
            <w:r>
              <w:rPr>
                <w:color w:val="000000" w:themeColor="text1"/>
                <w:lang w:val="en-US"/>
              </w:rPr>
              <w:t>MySQL</w:t>
            </w:r>
          </w:p>
        </w:tc>
        <w:tc>
          <w:tcPr>
            <w:tcW w:w="6165" w:type="dxa"/>
          </w:tcPr>
          <w:p w14:paraId="3D2523D3" w14:textId="204C0126" w:rsidR="0001750A" w:rsidRDefault="0001750A" w:rsidP="0001750A">
            <w:pPr>
              <w:pStyle w:val="BodyText"/>
              <w:ind w:firstLine="0"/>
              <w:jc w:val="center"/>
              <w:rPr>
                <w:color w:val="000000" w:themeColor="text1"/>
                <w:lang w:val="en-US"/>
              </w:rPr>
            </w:pPr>
            <w:r w:rsidRPr="00DA2190">
              <w:t>Relational Database Management System - RDBMS</w:t>
            </w:r>
          </w:p>
        </w:tc>
      </w:tr>
      <w:tr w:rsidR="0001750A" w14:paraId="30ABEA83" w14:textId="77777777" w:rsidTr="00725095">
        <w:tc>
          <w:tcPr>
            <w:tcW w:w="2613" w:type="dxa"/>
          </w:tcPr>
          <w:p w14:paraId="7B55FE86" w14:textId="465A8A9D" w:rsidR="0001750A" w:rsidRDefault="0001750A" w:rsidP="0001750A">
            <w:pPr>
              <w:pStyle w:val="BodyText"/>
              <w:ind w:firstLine="0"/>
              <w:jc w:val="center"/>
              <w:rPr>
                <w:color w:val="000000" w:themeColor="text1"/>
                <w:lang w:val="en-US"/>
              </w:rPr>
            </w:pPr>
            <w:r>
              <w:rPr>
                <w:color w:val="000000" w:themeColor="text1"/>
                <w:lang w:val="en-US"/>
              </w:rPr>
              <w:t>W3C</w:t>
            </w:r>
          </w:p>
        </w:tc>
        <w:tc>
          <w:tcPr>
            <w:tcW w:w="6165" w:type="dxa"/>
          </w:tcPr>
          <w:p w14:paraId="2D124348" w14:textId="1A848400" w:rsidR="0001750A" w:rsidRPr="005B2943" w:rsidRDefault="0001750A" w:rsidP="0001750A">
            <w:pPr>
              <w:pStyle w:val="BodyText"/>
              <w:ind w:firstLine="0"/>
              <w:jc w:val="center"/>
              <w:rPr>
                <w:color w:val="000000" w:themeColor="text1"/>
                <w:lang w:val="en-US"/>
              </w:rPr>
            </w:pPr>
            <w:r w:rsidRPr="005B2943">
              <w:rPr>
                <w:color w:val="000000" w:themeColor="text1"/>
                <w:lang w:val="en-US"/>
              </w:rPr>
              <w:t>World Wide Web Consortium</w:t>
            </w:r>
          </w:p>
        </w:tc>
      </w:tr>
    </w:tbl>
    <w:p w14:paraId="1F62865E" w14:textId="77777777" w:rsidR="0007078F" w:rsidRPr="0007078F" w:rsidRDefault="0007078F" w:rsidP="0007078F">
      <w:pPr>
        <w:pStyle w:val="BodyText"/>
        <w:ind w:firstLine="397"/>
        <w:rPr>
          <w:color w:val="000000" w:themeColor="text1"/>
          <w:lang w:val="en-US"/>
        </w:rPr>
      </w:pPr>
    </w:p>
    <w:p w14:paraId="21C98843" w14:textId="77777777" w:rsidR="00AF4014" w:rsidRPr="0007078F" w:rsidRDefault="00AF4014" w:rsidP="0007078F">
      <w:pPr>
        <w:pStyle w:val="BodyText"/>
        <w:ind w:firstLine="397"/>
        <w:rPr>
          <w:color w:val="000000" w:themeColor="text1"/>
        </w:rPr>
      </w:pPr>
    </w:p>
    <w:p w14:paraId="4B7D2A16" w14:textId="77777777" w:rsidR="00AF4014" w:rsidRPr="003A3218" w:rsidRDefault="00AF4014" w:rsidP="00AF4014">
      <w:pPr>
        <w:rPr>
          <w:color w:val="000000" w:themeColor="text1"/>
        </w:rPr>
      </w:pPr>
    </w:p>
    <w:p w14:paraId="1BC46D3B" w14:textId="77777777" w:rsidR="00AF4014" w:rsidRPr="003A3218" w:rsidRDefault="00AF4014" w:rsidP="00AF4014">
      <w:pPr>
        <w:spacing w:after="160" w:line="259" w:lineRule="auto"/>
        <w:rPr>
          <w:b/>
          <w:color w:val="000000" w:themeColor="text1"/>
          <w:sz w:val="28"/>
          <w:szCs w:val="28"/>
        </w:rPr>
      </w:pPr>
    </w:p>
    <w:p w14:paraId="599F1EBD" w14:textId="77777777" w:rsidR="00AF4014" w:rsidRPr="003A3218" w:rsidRDefault="00AF4014" w:rsidP="00AF4014">
      <w:pPr>
        <w:spacing w:after="160" w:line="259" w:lineRule="auto"/>
        <w:rPr>
          <w:b/>
          <w:color w:val="000000" w:themeColor="text1"/>
          <w:sz w:val="28"/>
          <w:szCs w:val="28"/>
        </w:rPr>
      </w:pPr>
    </w:p>
    <w:p w14:paraId="486B1C3D" w14:textId="77777777" w:rsidR="00AF4014" w:rsidRPr="003A3218" w:rsidRDefault="00AF4014" w:rsidP="00AF4014">
      <w:pPr>
        <w:spacing w:after="160" w:line="259" w:lineRule="auto"/>
        <w:rPr>
          <w:b/>
          <w:color w:val="000000" w:themeColor="text1"/>
          <w:sz w:val="28"/>
          <w:szCs w:val="28"/>
        </w:rPr>
      </w:pPr>
    </w:p>
    <w:p w14:paraId="5027395C" w14:textId="77777777" w:rsidR="00AF4014" w:rsidRPr="003A3218" w:rsidRDefault="00AF4014" w:rsidP="00AF4014">
      <w:pPr>
        <w:rPr>
          <w:color w:val="000000" w:themeColor="text1"/>
          <w:szCs w:val="26"/>
        </w:rPr>
      </w:pPr>
    </w:p>
    <w:p w14:paraId="0BD0592A" w14:textId="77777777" w:rsidR="00AF4014" w:rsidRPr="003A3218" w:rsidRDefault="00AF4014" w:rsidP="00AF4014">
      <w:pPr>
        <w:rPr>
          <w:color w:val="000000" w:themeColor="text1"/>
          <w:szCs w:val="26"/>
        </w:rPr>
      </w:pPr>
    </w:p>
    <w:p w14:paraId="52F95275" w14:textId="77777777" w:rsidR="00AF4014" w:rsidRPr="003A3218" w:rsidRDefault="00AF4014" w:rsidP="00AF4014">
      <w:pPr>
        <w:rPr>
          <w:color w:val="000000" w:themeColor="text1"/>
          <w:szCs w:val="26"/>
        </w:rPr>
      </w:pPr>
    </w:p>
    <w:p w14:paraId="41DD472B" w14:textId="77777777" w:rsidR="00AF4014" w:rsidRPr="003A3218" w:rsidRDefault="00AF4014" w:rsidP="00AF4014">
      <w:pPr>
        <w:tabs>
          <w:tab w:val="left" w:pos="5565"/>
        </w:tabs>
        <w:rPr>
          <w:color w:val="000000" w:themeColor="text1"/>
          <w:szCs w:val="26"/>
        </w:rPr>
      </w:pPr>
    </w:p>
    <w:p w14:paraId="61000F57" w14:textId="77777777" w:rsidR="00AF4014" w:rsidRDefault="00AF4014" w:rsidP="00AF4014">
      <w:pPr>
        <w:shd w:val="clear" w:color="auto" w:fill="FFFFFF"/>
        <w:spacing w:line="0" w:lineRule="auto"/>
        <w:rPr>
          <w:rFonts w:ascii="ff7" w:hAnsi="ff7"/>
          <w:color w:val="000000"/>
          <w:sz w:val="54"/>
          <w:szCs w:val="54"/>
        </w:rPr>
      </w:pPr>
      <w:r>
        <w:rPr>
          <w:rFonts w:ascii="ff8" w:hAnsi="ff8"/>
          <w:color w:val="000000"/>
          <w:sz w:val="54"/>
          <w:szCs w:val="54"/>
        </w:rPr>
        <w:t>thời gian trung bình</w:t>
      </w:r>
    </w:p>
    <w:p w14:paraId="5A596AD3" w14:textId="77777777" w:rsidR="00AF4014" w:rsidRDefault="00AF4014" w:rsidP="00AF4014">
      <w:pPr>
        <w:spacing w:before="120" w:after="120" w:line="360" w:lineRule="auto"/>
        <w:ind w:firstLine="720"/>
        <w:jc w:val="both"/>
        <w:rPr>
          <w:szCs w:val="26"/>
        </w:rPr>
        <w:sectPr w:rsidR="00AF4014" w:rsidSect="00165EB3">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985" w:header="720" w:footer="720" w:gutter="0"/>
          <w:cols w:space="720"/>
          <w:docGrid w:linePitch="360"/>
        </w:sectPr>
      </w:pPr>
    </w:p>
    <w:p w14:paraId="336401E9" w14:textId="77777777" w:rsidR="00AF4014" w:rsidRDefault="00AF4014" w:rsidP="00644C2B">
      <w:pPr>
        <w:pStyle w:val="Heading1"/>
      </w:pPr>
      <w:bookmarkStart w:id="1" w:name="_Toc127730468"/>
      <w:bookmarkStart w:id="2" w:name="_Toc170937650"/>
      <w:bookmarkStart w:id="3" w:name="_Toc123494279"/>
      <w:bookmarkStart w:id="4" w:name="_Toc123494445"/>
      <w:r>
        <w:lastRenderedPageBreak/>
        <w:t>ĐẶT VẤN ĐỀ</w:t>
      </w:r>
      <w:bookmarkEnd w:id="1"/>
      <w:bookmarkEnd w:id="2"/>
    </w:p>
    <w:p w14:paraId="1EAA18A5" w14:textId="77777777" w:rsidR="00AF4014" w:rsidRDefault="00AF4014" w:rsidP="00BB6D29">
      <w:pPr>
        <w:pStyle w:val="Heading2"/>
      </w:pPr>
      <w:bookmarkStart w:id="5" w:name="_Toc170937651"/>
      <w:r>
        <w:t>Lý do chọn đề tài</w:t>
      </w:r>
      <w:bookmarkEnd w:id="5"/>
    </w:p>
    <w:p w14:paraId="2D63086F" w14:textId="77777777" w:rsidR="00840B73" w:rsidRPr="009C31DB" w:rsidRDefault="00840B73" w:rsidP="00840B73">
      <w:pPr>
        <w:pStyle w:val="BodyText"/>
        <w:ind w:firstLine="397"/>
        <w:rPr>
          <w:noProof/>
        </w:rPr>
      </w:pPr>
      <w:bookmarkStart w:id="6" w:name="_Hlk170725842"/>
      <w:bookmarkEnd w:id="3"/>
      <w:bookmarkEnd w:id="4"/>
      <w:r>
        <w:rPr>
          <w:noProof/>
        </w:rPr>
        <w:t>Đ</w:t>
      </w:r>
      <w:r w:rsidRPr="009C31DB">
        <w:rPr>
          <w:noProof/>
        </w:rPr>
        <w:t>ề tài “Xây dựng hệ thống đánh giá năng lực nhân viên dựa trên chỉ số KPI” xuất phát từ nhu cầu thực tiễn và cấp thiết của doanh nghiệp trong môi trường kinh doanh hiện đại. Việc đánh giá năng lực dựa trên chỉ số KPI giúp doanh nghiệp theo dõi và đo lường chính xác hiệu suất làm việc của nhân viên, từ đó tối ưu hoá nguồn nhân lực và nâng cao chất lượng quản lý.</w:t>
      </w:r>
    </w:p>
    <w:p w14:paraId="4B474ECF" w14:textId="77777777" w:rsidR="00840B73" w:rsidRPr="009C31DB" w:rsidRDefault="00840B73" w:rsidP="00840B73">
      <w:pPr>
        <w:pStyle w:val="BodyText"/>
        <w:ind w:firstLine="397"/>
        <w:rPr>
          <w:noProof/>
        </w:rPr>
      </w:pPr>
      <w:r w:rsidRPr="009C31DB">
        <w:rPr>
          <w:noProof/>
        </w:rPr>
        <w:t>Hệ thống này đảm bảo tính khách quan và minh bạch, loại bỏ các yếu tố chủ quan trong đánh giá, tạo ra môi trường làm việc công bằng và khích lệ nhân viên cống hiến.</w:t>
      </w:r>
    </w:p>
    <w:p w14:paraId="17309423" w14:textId="504725DF" w:rsidR="00AF4014" w:rsidRDefault="00AF4014" w:rsidP="00BB6D29">
      <w:pPr>
        <w:pStyle w:val="Heading2"/>
      </w:pPr>
      <w:bookmarkStart w:id="7" w:name="_Toc170937652"/>
      <w:bookmarkEnd w:id="6"/>
      <w:r>
        <w:t>Mục tiêu</w:t>
      </w:r>
      <w:bookmarkEnd w:id="7"/>
    </w:p>
    <w:p w14:paraId="6268399A" w14:textId="77777777" w:rsidR="00231A95" w:rsidRPr="00231A95" w:rsidRDefault="00231A95" w:rsidP="00231A95">
      <w:pPr>
        <w:pStyle w:val="BodyText"/>
        <w:ind w:firstLine="397"/>
        <w:rPr>
          <w:lang w:val="en-US"/>
        </w:rPr>
      </w:pPr>
      <w:r w:rsidRPr="00231A95">
        <w:rPr>
          <w:lang w:val="en-US"/>
        </w:rPr>
        <w:t>Tìm hiểu tài liệu và cách thức sử dụng của ngôn ngữ PHP, thư viện hỗ trợ cho việc thiết kế ứng dụng.</w:t>
      </w:r>
    </w:p>
    <w:p w14:paraId="5376BC42" w14:textId="77777777" w:rsidR="00231A95" w:rsidRPr="00231A95" w:rsidRDefault="00231A95" w:rsidP="00231A95">
      <w:pPr>
        <w:pStyle w:val="BodyText"/>
        <w:ind w:firstLine="397"/>
        <w:rPr>
          <w:lang w:val="en-US"/>
        </w:rPr>
      </w:pPr>
      <w:r w:rsidRPr="00231A95">
        <w:rPr>
          <w:lang w:val="en-US"/>
        </w:rPr>
        <w:t>Tìm hiểu về quy trình, nghiệp vụ quản lý và cách thức vận hành của hệ thống đánh giá năng lực nhân viên dựa trên KPI để xây dựng ứng dụng web hoàn chỉnh dựa trên những kiến thức tìm hiểu được.</w:t>
      </w:r>
    </w:p>
    <w:p w14:paraId="0D211EB9" w14:textId="77777777" w:rsidR="00231A95" w:rsidRPr="00231A95" w:rsidRDefault="00231A95" w:rsidP="00231A95">
      <w:pPr>
        <w:pStyle w:val="BodyText"/>
        <w:ind w:firstLine="397"/>
        <w:rPr>
          <w:lang w:val="en-US"/>
        </w:rPr>
      </w:pPr>
      <w:r w:rsidRPr="00231A95">
        <w:rPr>
          <w:lang w:val="en-US"/>
        </w:rPr>
        <w:t xml:space="preserve">Đề tài hướng đến việc thiết lập một hệ thống đánh giá khoa học, khách quan và minh bạch, giúp doanh nghiệp đo lường chính xác hiệu suất làm việc của từng nhân viên. </w:t>
      </w:r>
    </w:p>
    <w:p w14:paraId="4AA46484" w14:textId="23726E82" w:rsidR="00231A95" w:rsidRPr="00231A95" w:rsidRDefault="00231A95" w:rsidP="00231A95">
      <w:pPr>
        <w:pStyle w:val="BodyText"/>
        <w:ind w:firstLine="397"/>
        <w:rPr>
          <w:lang w:val="en-US"/>
        </w:rPr>
      </w:pPr>
      <w:r w:rsidRPr="00231A95">
        <w:rPr>
          <w:lang w:val="en-US"/>
        </w:rPr>
        <w:t xml:space="preserve">Thông qua việc xác định </w:t>
      </w:r>
      <w:r w:rsidR="00C36C46">
        <w:rPr>
          <w:lang w:val="en-US"/>
        </w:rPr>
        <w:t xml:space="preserve">năng lực </w:t>
      </w:r>
      <w:r w:rsidR="00BB0F83">
        <w:rPr>
          <w:lang w:val="en-US"/>
        </w:rPr>
        <w:t xml:space="preserve">nhân viên </w:t>
      </w:r>
      <w:r w:rsidR="00C36C46">
        <w:rPr>
          <w:lang w:val="en-US"/>
        </w:rPr>
        <w:t xml:space="preserve">dựa vào </w:t>
      </w:r>
      <w:r w:rsidRPr="00231A95">
        <w:rPr>
          <w:lang w:val="en-US"/>
        </w:rPr>
        <w:t>các chỉ số KPI phù hợp cho từng vị trí công việc, hệ thống sẽ hỗ trợ nhà quản lý trong việc theo dỗi, phân tích và đưa ra các quyết định chính xác về nhân sự.</w:t>
      </w:r>
    </w:p>
    <w:p w14:paraId="1FB0F678" w14:textId="77777777" w:rsidR="00231A95" w:rsidRPr="00231A95" w:rsidRDefault="00231A95" w:rsidP="00231A95">
      <w:pPr>
        <w:pStyle w:val="BodyText"/>
        <w:ind w:firstLine="397"/>
        <w:rPr>
          <w:lang w:val="en-US"/>
        </w:rPr>
      </w:pPr>
      <w:r w:rsidRPr="00231A95">
        <w:rPr>
          <w:lang w:val="en-US"/>
        </w:rPr>
        <w:t>Tạo điều kiện nhân viên nhận thức rõ ràng về điểm mạnh, điểm yếu của mình, từ đó phát triển cá nhân phù hợp, giúp nâng cao năng lực và thúc đẩy sự nghiệp của họ.</w:t>
      </w:r>
    </w:p>
    <w:p w14:paraId="2081CEAB" w14:textId="0F21F8AD" w:rsidR="00043B37" w:rsidRDefault="00231A95" w:rsidP="00687D63">
      <w:pPr>
        <w:pStyle w:val="BodyText"/>
        <w:ind w:firstLine="397"/>
        <w:rPr>
          <w:lang w:val="en-US"/>
        </w:rPr>
      </w:pPr>
      <w:r w:rsidRPr="00231A95">
        <w:rPr>
          <w:lang w:val="en-US"/>
        </w:rPr>
        <w:t>Tăng cường động lực và sự cam kết từ phía nhân viên thông qua các đánh giá công bằng, minh bạch, góp phần tạo ra môi trường làm việc tích cực và hiệu quả.</w:t>
      </w:r>
    </w:p>
    <w:p w14:paraId="071C487C" w14:textId="77777777" w:rsidR="00986497" w:rsidRDefault="00986497" w:rsidP="00687D63">
      <w:pPr>
        <w:pStyle w:val="BodyText"/>
        <w:ind w:firstLine="397"/>
        <w:rPr>
          <w:lang w:val="en-US"/>
        </w:rPr>
      </w:pPr>
    </w:p>
    <w:p w14:paraId="473485BE" w14:textId="77777777" w:rsidR="00986497" w:rsidRDefault="00986497" w:rsidP="00687D63">
      <w:pPr>
        <w:pStyle w:val="BodyText"/>
        <w:ind w:firstLine="397"/>
        <w:rPr>
          <w:lang w:val="en-US"/>
        </w:rPr>
      </w:pPr>
    </w:p>
    <w:p w14:paraId="4B509307" w14:textId="77777777" w:rsidR="00986497" w:rsidRPr="004F522F" w:rsidRDefault="00986497" w:rsidP="00687D63">
      <w:pPr>
        <w:pStyle w:val="BodyText"/>
        <w:ind w:firstLine="397"/>
        <w:rPr>
          <w:lang w:val="en-US"/>
        </w:rPr>
      </w:pPr>
    </w:p>
    <w:p w14:paraId="1C122344" w14:textId="77777777" w:rsidR="00AF4014" w:rsidRDefault="00F26458" w:rsidP="00BB6D29">
      <w:pPr>
        <w:pStyle w:val="Heading2"/>
      </w:pPr>
      <w:bookmarkStart w:id="8" w:name="_Toc170937653"/>
      <w:r>
        <w:lastRenderedPageBreak/>
        <w:t>Nội dung</w:t>
      </w:r>
      <w:bookmarkEnd w:id="8"/>
    </w:p>
    <w:p w14:paraId="2C9E84B0" w14:textId="77777777" w:rsidR="00194C44" w:rsidRPr="009C31DB" w:rsidRDefault="00194C44" w:rsidP="00220318">
      <w:pPr>
        <w:pStyle w:val="BodyText"/>
        <w:rPr>
          <w:noProof/>
        </w:rPr>
      </w:pPr>
      <w:r w:rsidRPr="009C31DB">
        <w:rPr>
          <w:noProof/>
        </w:rPr>
        <w:t xml:space="preserve">Đề tài phân tích cơ sở lý thuyết về KPI và các phương pháp đánh giá năng lực nhân viên, bao gồm các khái </w:t>
      </w:r>
      <w:r w:rsidRPr="00220318">
        <w:t>niệm</w:t>
      </w:r>
      <w:r w:rsidRPr="009C31DB">
        <w:rPr>
          <w:noProof/>
        </w:rPr>
        <w:t>, tiêu chuẩn và lợi ích của việc sử dụng KPI trong quản lý nhân sự.</w:t>
      </w:r>
    </w:p>
    <w:p w14:paraId="585514D3" w14:textId="77777777" w:rsidR="00194C44" w:rsidRPr="009C31DB" w:rsidRDefault="00194C44" w:rsidP="00220318">
      <w:pPr>
        <w:pStyle w:val="BodyText"/>
        <w:rPr>
          <w:noProof/>
        </w:rPr>
      </w:pPr>
      <w:r w:rsidRPr="009C31DB">
        <w:rPr>
          <w:noProof/>
        </w:rPr>
        <w:t>Nghiên cứu và lựa chọn các chỉ số KPI phù hợp với từng vị trí công việc cụ thể trong doanh nghiệp, đảm bảo rằng các chỉ số này phản ánh chính xác hiệu suất và năng lực của nhân viên.</w:t>
      </w:r>
    </w:p>
    <w:p w14:paraId="530CC808" w14:textId="77777777" w:rsidR="00194C44" w:rsidRDefault="00194C44" w:rsidP="00220318">
      <w:pPr>
        <w:pStyle w:val="BodyText"/>
        <w:rPr>
          <w:noProof/>
        </w:rPr>
      </w:pPr>
      <w:r w:rsidRPr="009C31DB">
        <w:rPr>
          <w:noProof/>
        </w:rPr>
        <w:t>Triển khai hệ thống đánh giá, từ việc thu thập dữ liệu, xử lý và phân tích thông tin đến việc đưa ra các báo cáo đánh giá và phản hồi.</w:t>
      </w:r>
    </w:p>
    <w:p w14:paraId="2C62AB88" w14:textId="77777777" w:rsidR="00194C44" w:rsidRDefault="00194C44" w:rsidP="00167C23">
      <w:pPr>
        <w:pStyle w:val="BodyText"/>
        <w:ind w:firstLine="397"/>
      </w:pPr>
      <w:r>
        <w:t>Việc xây dựng ứng dụng web hệ thống đánh giá năng lực nhân viên dựa trên chỉ số KPI gồm các nội dung chính:</w:t>
      </w:r>
    </w:p>
    <w:p w14:paraId="605B44F7" w14:textId="5948D08B" w:rsidR="00194C44" w:rsidRDefault="00194C44" w:rsidP="00167C23">
      <w:pPr>
        <w:pStyle w:val="BodyText"/>
        <w:ind w:firstLine="397"/>
      </w:pPr>
      <w:r>
        <w:t>Thu thập các yêu cầu của ứng dụng web;</w:t>
      </w:r>
    </w:p>
    <w:p w14:paraId="2871994A" w14:textId="49A30B49" w:rsidR="00194C44" w:rsidRDefault="00194C44" w:rsidP="00167C23">
      <w:pPr>
        <w:pStyle w:val="BodyText"/>
        <w:ind w:firstLine="397"/>
      </w:pPr>
      <w:r>
        <w:t>Tìm hiểu quy trình và nghiệp vụ của hệ thống đánh giá;</w:t>
      </w:r>
    </w:p>
    <w:p w14:paraId="29127264" w14:textId="08E4B93D" w:rsidR="00194C44" w:rsidRDefault="00194C44" w:rsidP="00167C23">
      <w:pPr>
        <w:pStyle w:val="BodyText"/>
        <w:ind w:firstLine="397"/>
      </w:pPr>
      <w:r>
        <w:t>Phân tích đặc tả các yêu cầu hệ thống;</w:t>
      </w:r>
    </w:p>
    <w:p w14:paraId="43BB3D3F" w14:textId="62D75DD2" w:rsidR="00194C44" w:rsidRPr="009F610A" w:rsidRDefault="00194C44" w:rsidP="00167C23">
      <w:pPr>
        <w:pStyle w:val="BodyText"/>
        <w:ind w:firstLine="397"/>
      </w:pPr>
      <w:r w:rsidRPr="009F610A">
        <w:t>Phân tích và thiết kế cơ sở dữ liệu và vẽ các mô hình cơ sở dữ liệu;</w:t>
      </w:r>
    </w:p>
    <w:p w14:paraId="01296857" w14:textId="0F181022" w:rsidR="00194C44" w:rsidRPr="009F610A" w:rsidRDefault="00194C44" w:rsidP="00167C23">
      <w:pPr>
        <w:pStyle w:val="BodyText"/>
        <w:ind w:firstLine="397"/>
      </w:pPr>
      <w:r w:rsidRPr="009F610A">
        <w:t>Thiết kế giao diện;</w:t>
      </w:r>
    </w:p>
    <w:p w14:paraId="2C948BE7" w14:textId="24401142" w:rsidR="00194C44" w:rsidRPr="009F610A" w:rsidRDefault="00194C44" w:rsidP="00167C23">
      <w:pPr>
        <w:pStyle w:val="BodyText"/>
        <w:ind w:firstLine="397"/>
      </w:pPr>
      <w:r w:rsidRPr="009F610A">
        <w:t>Cài đặt chức năng của hệ thống;</w:t>
      </w:r>
    </w:p>
    <w:p w14:paraId="120CC762" w14:textId="3EAE66C7" w:rsidR="00785E3A" w:rsidRPr="00167C23" w:rsidRDefault="00194C44" w:rsidP="00167C23">
      <w:pPr>
        <w:pStyle w:val="BodyText"/>
        <w:ind w:firstLine="397"/>
      </w:pPr>
      <w:r w:rsidRPr="009F610A">
        <w:t>Kiểm thử và vận hành hệ thống.</w:t>
      </w:r>
    </w:p>
    <w:p w14:paraId="36F35265" w14:textId="77777777" w:rsidR="00101710" w:rsidRDefault="00F26458" w:rsidP="00101710">
      <w:pPr>
        <w:pStyle w:val="Heading2"/>
      </w:pPr>
      <w:bookmarkStart w:id="9" w:name="_Toc170937654"/>
      <w:r>
        <w:t>Đối tượng và phạm vi nghiên cứu</w:t>
      </w:r>
      <w:bookmarkEnd w:id="9"/>
    </w:p>
    <w:p w14:paraId="60B938B4" w14:textId="77777777" w:rsidR="00FB4E3C" w:rsidRDefault="00101710" w:rsidP="000A7906">
      <w:pPr>
        <w:pStyle w:val="BodyText"/>
        <w:ind w:firstLine="397"/>
        <w:rPr>
          <w:lang w:val="en-US"/>
        </w:rPr>
      </w:pPr>
      <w:r w:rsidRPr="00101710">
        <w:t xml:space="preserve">Về đối </w:t>
      </w:r>
      <w:r w:rsidRPr="000A7906">
        <w:rPr>
          <w:lang w:val="en-US"/>
        </w:rPr>
        <w:t>tượng</w:t>
      </w:r>
      <w:r w:rsidRPr="00101710">
        <w:t xml:space="preserve"> nghiên cứu, đề tài sẽ xem xét các nhân viên ở nhiều vị trí và cấp bậc khác nhau trong doanh nghiệp, từ nhân viên trực tiếp sản xuất đến các vị trí quản lý và lãnh đạo. Mục tiêu là đánh giá năng lực của họ thông qua các chỉ số KPI phù hợp với từng chức danh và trách nhiệm công việc cụ thể. </w:t>
      </w:r>
    </w:p>
    <w:p w14:paraId="680980AC" w14:textId="0F91A024" w:rsidR="00AC0FD2" w:rsidRPr="00A9370C" w:rsidRDefault="00101710" w:rsidP="000A7906">
      <w:pPr>
        <w:pStyle w:val="BodyText"/>
        <w:ind w:firstLine="397"/>
        <w:rPr>
          <w:spacing w:val="4"/>
        </w:rPr>
      </w:pPr>
      <w:r w:rsidRPr="00A9370C">
        <w:rPr>
          <w:spacing w:val="4"/>
        </w:rPr>
        <w:t xml:space="preserve">Về phạm vi nghiên cứu, đề tài sẽ tập trung vào các doanh nghiệp hoạt động trong nhiều lĩnh vực khác nhau nhằm đảm bảo tính đa dạng và toàn diện của kết quả nghiên cứu. Phạm vi này bao gồm việc khảo sát, phân tích và so sánh các hệ thống đánh giá đang được áp dụng tại các doanh nghiệp trong nước và quốc tế, từ đó đề xuất một mô hình đánh giá năng lực nhân viên dựa trên KPI phù hợp nhất </w:t>
      </w:r>
      <w:r w:rsidRPr="00A9370C">
        <w:rPr>
          <w:spacing w:val="4"/>
        </w:rPr>
        <w:lastRenderedPageBreak/>
        <w:t>với bối cảnh và yêu cầu của doanh nghiệp Việt Nam.</w:t>
      </w:r>
    </w:p>
    <w:p w14:paraId="78FACA2B" w14:textId="1EF23C16" w:rsidR="00F26458" w:rsidRPr="00101710" w:rsidRDefault="00F26458" w:rsidP="00AC0FD2">
      <w:pPr>
        <w:pStyle w:val="Heading2"/>
      </w:pPr>
      <w:bookmarkStart w:id="10" w:name="_Toc170937655"/>
      <w:r>
        <w:t>Phương pháp nghiên cứu</w:t>
      </w:r>
      <w:bookmarkEnd w:id="10"/>
    </w:p>
    <w:p w14:paraId="350993EA" w14:textId="77777777" w:rsidR="009F2CF5" w:rsidRPr="009F2CF5" w:rsidRDefault="009F2CF5" w:rsidP="009F2CF5">
      <w:pPr>
        <w:pStyle w:val="BodyText"/>
        <w:ind w:firstLine="397"/>
        <w:rPr>
          <w:lang w:val="en-US"/>
        </w:rPr>
      </w:pPr>
      <w:r w:rsidRPr="009F2CF5">
        <w:rPr>
          <w:noProof/>
        </w:rPr>
        <w:t>Phương</w:t>
      </w:r>
      <w:r w:rsidRPr="009F2CF5">
        <w:rPr>
          <w:lang w:val="en-US"/>
        </w:rPr>
        <w:t xml:space="preserve"> pháp lý thuyết: </w:t>
      </w:r>
    </w:p>
    <w:p w14:paraId="4B7C4615" w14:textId="77777777" w:rsidR="009F2CF5" w:rsidRPr="009F2CF5" w:rsidRDefault="009F2CF5" w:rsidP="009F2CF5">
      <w:pPr>
        <w:pStyle w:val="BodyText"/>
        <w:ind w:left="1080" w:hanging="360"/>
        <w:rPr>
          <w:lang w:val="en-US"/>
        </w:rPr>
      </w:pPr>
      <w:r w:rsidRPr="009F2CF5">
        <w:rPr>
          <w:lang w:val="en-US"/>
        </w:rPr>
        <w:t>-</w:t>
      </w:r>
      <w:r w:rsidRPr="009F2CF5">
        <w:rPr>
          <w:lang w:val="en-US"/>
        </w:rPr>
        <w:tab/>
        <w:t>Tìm hiểu về ngôn ngữ PHP, các thư viện hỗ trợ cần thiết;</w:t>
      </w:r>
    </w:p>
    <w:p w14:paraId="799977CE" w14:textId="77777777" w:rsidR="009F2CF5" w:rsidRPr="009F2CF5" w:rsidRDefault="009F2CF5" w:rsidP="009F2CF5">
      <w:pPr>
        <w:pStyle w:val="BodyText"/>
        <w:ind w:left="1080" w:hanging="360"/>
        <w:rPr>
          <w:lang w:val="en-US"/>
        </w:rPr>
      </w:pPr>
      <w:r w:rsidRPr="009F2CF5">
        <w:rPr>
          <w:lang w:val="en-US"/>
        </w:rPr>
        <w:t>-</w:t>
      </w:r>
      <w:r w:rsidRPr="009F2CF5">
        <w:rPr>
          <w:lang w:val="en-US"/>
        </w:rPr>
        <w:tab/>
        <w:t>Tìm hiểu và phân tích quy trình, nghiệp vụ và cách thức vận hành của một hệ thống đánh giá năng lực dựa trên KPI.</w:t>
      </w:r>
    </w:p>
    <w:p w14:paraId="2D3860F8" w14:textId="0F96146C" w:rsidR="00AF4014" w:rsidRPr="00665FAD" w:rsidRDefault="009F2CF5" w:rsidP="009F2CF5">
      <w:pPr>
        <w:pStyle w:val="BodyText"/>
        <w:ind w:firstLine="397"/>
        <w:rPr>
          <w:color w:val="FF0000"/>
          <w:lang w:val="en-US"/>
        </w:rPr>
      </w:pPr>
      <w:r w:rsidRPr="009F2CF5">
        <w:rPr>
          <w:lang w:val="en-US"/>
        </w:rPr>
        <w:t>Phương pháp thực nghiệm: Xây dựng ứng dụng web hệ thống đánh giá năng lực nhân viên dựa trên chỉ số KPI dựa trên những kiến thức đã tìm hiểu.</w:t>
      </w:r>
    </w:p>
    <w:p w14:paraId="66ECE880" w14:textId="77777777" w:rsidR="00AF4014" w:rsidRDefault="00AF4014" w:rsidP="00AF4014">
      <w:pPr>
        <w:spacing w:after="160" w:line="259" w:lineRule="auto"/>
      </w:pPr>
      <w:r>
        <w:br w:type="page"/>
      </w:r>
    </w:p>
    <w:p w14:paraId="29A0719C" w14:textId="77777777" w:rsidR="00AF4014" w:rsidRDefault="00AF4014" w:rsidP="00F26458">
      <w:pPr>
        <w:pStyle w:val="Heading1"/>
        <w:tabs>
          <w:tab w:val="left" w:pos="1701"/>
        </w:tabs>
      </w:pPr>
      <w:bookmarkStart w:id="11" w:name="_Toc123494282"/>
      <w:bookmarkStart w:id="12" w:name="_Toc123494448"/>
      <w:bookmarkStart w:id="13" w:name="_Toc127730469"/>
      <w:bookmarkStart w:id="14" w:name="_Toc170937656"/>
      <w:r>
        <w:lastRenderedPageBreak/>
        <w:t>CƠ SỞ LÝ THUYẾT</w:t>
      </w:r>
      <w:bookmarkEnd w:id="11"/>
      <w:bookmarkEnd w:id="12"/>
      <w:bookmarkEnd w:id="13"/>
      <w:bookmarkEnd w:id="14"/>
    </w:p>
    <w:p w14:paraId="7A171233" w14:textId="4B32BBD6" w:rsidR="00622292" w:rsidRDefault="00622292" w:rsidP="00BB6D29">
      <w:pPr>
        <w:pStyle w:val="Heading2"/>
      </w:pPr>
      <w:bookmarkStart w:id="15" w:name="_Toc170937657"/>
      <w:bookmarkStart w:id="16" w:name="_Toc126865547"/>
      <w:bookmarkStart w:id="17" w:name="_Toc127730470"/>
      <w:r>
        <w:t xml:space="preserve">Giới thiệu về </w:t>
      </w:r>
      <w:r w:rsidR="003852DC">
        <w:t>ngôn ngữ PHP</w:t>
      </w:r>
      <w:bookmarkEnd w:id="15"/>
    </w:p>
    <w:p w14:paraId="2B178256" w14:textId="3A39FCE2" w:rsidR="003852DC" w:rsidRDefault="00FA3D41" w:rsidP="003852DC">
      <w:pPr>
        <w:pStyle w:val="Heading3"/>
      </w:pPr>
      <w:bookmarkStart w:id="18" w:name="_Toc170937658"/>
      <w:r>
        <w:t>Tổng quan về ngôn ngữ PHP</w:t>
      </w:r>
      <w:bookmarkEnd w:id="18"/>
    </w:p>
    <w:p w14:paraId="0C4864B9" w14:textId="0E47E12D" w:rsidR="003852DC" w:rsidRPr="003852DC" w:rsidRDefault="003852DC" w:rsidP="003852DC">
      <w:pPr>
        <w:pStyle w:val="BodyText"/>
        <w:ind w:firstLine="426"/>
        <w:rPr>
          <w:lang w:val="en-US"/>
        </w:rPr>
      </w:pPr>
      <w:r w:rsidRPr="003852DC">
        <w:rPr>
          <w:lang w:val="en-US"/>
        </w:rPr>
        <w:t>Ngôn ngữ PHP là từ viết tắt của Personal Home Page (hiện nay là Hypertext Preprocessor). Thuật ngữ này chỉ chuỗi ngôn ngữ kịch bản hay mã lệnh, phù hợp để phát triển cho các ứng dụng nằm trên máy chủ.</w:t>
      </w:r>
    </w:p>
    <w:p w14:paraId="504CC062" w14:textId="146FDD0A" w:rsidR="003852DC" w:rsidRPr="003852DC" w:rsidRDefault="003852DC" w:rsidP="003852DC">
      <w:pPr>
        <w:pStyle w:val="BodyText"/>
        <w:ind w:firstLine="426"/>
        <w:rPr>
          <w:lang w:val="en-US"/>
        </w:rPr>
      </w:pPr>
      <w:r w:rsidRPr="003852DC">
        <w:rPr>
          <w:lang w:val="en-US"/>
        </w:rPr>
        <w:t>Khi viết phần mềm bằng ngôn ngữ PHP, chuỗi lệnh sẽ được xử lý trên server để từ đó sinh ra mã HTML trên client. Và dựa vào đó, các ứng dụng trên website của bạn sẽ hoạt động một cách dễ dàng.</w:t>
      </w:r>
    </w:p>
    <w:p w14:paraId="2B7D4BC4" w14:textId="48A34A14" w:rsidR="003852DC" w:rsidRPr="003852DC" w:rsidRDefault="003852DC" w:rsidP="003852DC">
      <w:pPr>
        <w:pStyle w:val="BodyText"/>
        <w:ind w:firstLine="426"/>
        <w:rPr>
          <w:lang w:val="en-US"/>
        </w:rPr>
      </w:pPr>
      <w:r w:rsidRPr="003852DC">
        <w:rPr>
          <w:lang w:val="en-US"/>
        </w:rPr>
        <w:t>Người ta thường sử dụng PHP trong việc xây dựng và phát triển các ứng dụng website chạy trên máy chủ. Mã lệnh PHP có thể nhúng được vào trang HTML bằng cách sử dụng cặp thẻ PHP.</w:t>
      </w:r>
    </w:p>
    <w:p w14:paraId="00D061B8" w14:textId="0FEB490D" w:rsidR="003852DC" w:rsidRPr="003852DC" w:rsidRDefault="00B17EB4" w:rsidP="003852DC">
      <w:pPr>
        <w:pStyle w:val="BodyText"/>
        <w:ind w:firstLine="426"/>
        <w:rPr>
          <w:lang w:val="en-US"/>
        </w:rPr>
      </w:pPr>
      <w:r>
        <w:rPr>
          <w:lang w:val="en-US"/>
        </w:rPr>
        <w:t>W</w:t>
      </w:r>
      <w:r w:rsidR="003852DC" w:rsidRPr="003852DC">
        <w:rPr>
          <w:lang w:val="en-US"/>
        </w:rPr>
        <w:t>ebsite bạn phát triển dễ dàng kết nối được với các website khác trên hệ thống mạng internet.</w:t>
      </w:r>
    </w:p>
    <w:p w14:paraId="55417635" w14:textId="523BE517" w:rsidR="003852DC" w:rsidRPr="003852DC" w:rsidRDefault="003852DC" w:rsidP="003852DC">
      <w:pPr>
        <w:pStyle w:val="BodyText"/>
        <w:ind w:firstLine="426"/>
        <w:rPr>
          <w:lang w:val="en-US"/>
        </w:rPr>
      </w:pPr>
      <w:r w:rsidRPr="003852DC">
        <w:rPr>
          <w:lang w:val="en-US"/>
        </w:rPr>
        <w:t>PHP cũng là ngôn ngữ lập trình mã nguồn mở và miễn phí. PHP tương thích với nhiều nền tảng khác nhau như Windows, MacOS và Linux,</w:t>
      </w:r>
      <w:r w:rsidR="00C96C0D">
        <w:rPr>
          <w:lang w:val="en-US"/>
        </w:rPr>
        <w:t xml:space="preserve"> …</w:t>
      </w:r>
    </w:p>
    <w:p w14:paraId="4B60A918" w14:textId="1F2CC363" w:rsidR="003852DC" w:rsidRPr="003852DC" w:rsidRDefault="003852DC" w:rsidP="003852DC">
      <w:pPr>
        <w:pStyle w:val="BodyText"/>
        <w:ind w:firstLine="426"/>
        <w:rPr>
          <w:lang w:val="en-US"/>
        </w:rPr>
      </w:pPr>
      <w:r w:rsidRPr="003852DC">
        <w:rPr>
          <w:lang w:val="en-US"/>
        </w:rPr>
        <w:t>Đa phần các trang website bạn đang sử dụng hàng ngày để học tập, làm việc và giải trí đều sử dụng ngôn ngữ lập trình PHP. Chẳng hạn như Facebook, Pinterest, Wikipedia, WordPress,</w:t>
      </w:r>
      <w:r w:rsidR="00C96C0D">
        <w:rPr>
          <w:lang w:val="en-US"/>
        </w:rPr>
        <w:t xml:space="preserve"> ..</w:t>
      </w:r>
      <w:r w:rsidRPr="003852DC">
        <w:rPr>
          <w:lang w:val="en-US"/>
        </w:rPr>
        <w:t>.</w:t>
      </w:r>
    </w:p>
    <w:p w14:paraId="79FB0C2F" w14:textId="57AC41B6" w:rsidR="003852DC" w:rsidRDefault="003852DC" w:rsidP="003852DC">
      <w:pPr>
        <w:pStyle w:val="BodyText"/>
        <w:ind w:firstLine="426"/>
        <w:rPr>
          <w:lang w:val="en-US"/>
        </w:rPr>
      </w:pPr>
      <w:r w:rsidRPr="003852DC">
        <w:rPr>
          <w:lang w:val="en-US"/>
        </w:rPr>
        <w:t>Ngôn ngữ lập trình PHP được đánh giá là dễ đọc. Do vậy, cũng dễ hiểu tại sao nó lại trở thành ngôn ngữ được nhiều bạn trẻ ưu tiên lựa chọn học trước khi bắt đầu vào nghề.</w:t>
      </w:r>
    </w:p>
    <w:p w14:paraId="5D72A1C0" w14:textId="454F1B3A" w:rsidR="00B17EB4" w:rsidRDefault="00B17EB4" w:rsidP="00B17EB4">
      <w:pPr>
        <w:pStyle w:val="Heading3"/>
      </w:pPr>
      <w:bookmarkStart w:id="19" w:name="_Toc170937659"/>
      <w:r>
        <w:t>Các thành phần chính của ngôn ngữ PHP</w:t>
      </w:r>
      <w:bookmarkEnd w:id="19"/>
    </w:p>
    <w:p w14:paraId="1C088BA1" w14:textId="091163E4" w:rsidR="00B17EB4" w:rsidRDefault="00B17EB4" w:rsidP="00C51F12">
      <w:pPr>
        <w:pStyle w:val="BodyText"/>
        <w:ind w:firstLine="426"/>
        <w:rPr>
          <w:lang w:val="en-US"/>
        </w:rPr>
      </w:pPr>
      <w:r w:rsidRPr="00C51F12">
        <w:rPr>
          <w:b/>
          <w:bCs/>
          <w:lang w:val="en-US"/>
        </w:rPr>
        <w:t>MVC</w:t>
      </w:r>
      <w:r w:rsidR="00C51F12" w:rsidRPr="00C51F12">
        <w:rPr>
          <w:b/>
          <w:bCs/>
          <w:lang w:val="en-US"/>
        </w:rPr>
        <w:t xml:space="preserve"> Architecture:</w:t>
      </w:r>
      <w:r w:rsidR="00C51F12" w:rsidRPr="00C51F12">
        <w:rPr>
          <w:lang w:val="en-US"/>
        </w:rPr>
        <w:t xml:space="preserve"> PHP chủ yếu hoạt động trên mô hình kiến trúc giúp quản lý code và tách riêng các tệp Model, View</w:t>
      </w:r>
      <w:r w:rsidR="00C51F12">
        <w:rPr>
          <w:lang w:val="en-US"/>
        </w:rPr>
        <w:t xml:space="preserve"> </w:t>
      </w:r>
      <w:r w:rsidR="00C51F12" w:rsidRPr="00C51F12">
        <w:rPr>
          <w:lang w:val="en-US"/>
        </w:rPr>
        <w:t>và Controller.</w:t>
      </w:r>
      <w:r w:rsidR="001A6403">
        <w:rPr>
          <w:lang w:val="en-US"/>
        </w:rPr>
        <w:t xml:space="preserve"> </w:t>
      </w:r>
      <w:r w:rsidR="001A6403" w:rsidRPr="001A6403">
        <w:rPr>
          <w:lang w:val="en-US"/>
        </w:rPr>
        <w:t>Nó giúp kết nối cơ sở dữ liệu rất dễ dàng và các thay đổi có thể được thực hiện rất dễ dàng mà không ảnh hưởng đến tệp hoặc mô-đun khác.</w:t>
      </w:r>
    </w:p>
    <w:p w14:paraId="39FF04C0" w14:textId="2C8A6B02" w:rsidR="00AB31C6" w:rsidRDefault="00AB31C6" w:rsidP="00C51F12">
      <w:pPr>
        <w:pStyle w:val="BodyText"/>
        <w:ind w:firstLine="426"/>
        <w:rPr>
          <w:lang w:val="en-US"/>
        </w:rPr>
      </w:pPr>
      <w:r w:rsidRPr="0089391D">
        <w:rPr>
          <w:b/>
          <w:bCs/>
          <w:lang w:val="en-US"/>
        </w:rPr>
        <w:t>Framework:</w:t>
      </w:r>
      <w:r>
        <w:rPr>
          <w:lang w:val="en-US"/>
        </w:rPr>
        <w:t xml:space="preserve"> </w:t>
      </w:r>
      <w:r w:rsidRPr="00AB31C6">
        <w:rPr>
          <w:lang w:val="en-US"/>
        </w:rPr>
        <w:t>PHP có nhiều Framework khác nhau là</w:t>
      </w:r>
      <w:r w:rsidR="00112E0C">
        <w:rPr>
          <w:lang w:val="en-US"/>
        </w:rPr>
        <w:t xml:space="preserve"> </w:t>
      </w:r>
      <w:r w:rsidRPr="00AB31C6">
        <w:rPr>
          <w:lang w:val="en-US"/>
        </w:rPr>
        <w:t xml:space="preserve">Aura, Yii, Symfony, Laravel và Zend. Các Framework giúp mã nguồn có thể đạt được sự gọn gàng và sạch </w:t>
      </w:r>
      <w:r w:rsidRPr="00AB31C6">
        <w:rPr>
          <w:lang w:val="en-US"/>
        </w:rPr>
        <w:lastRenderedPageBreak/>
        <w:t>sẽ, dễ quản lý và giúp các lập trình viên làm việc dễ dàng hơn.</w:t>
      </w:r>
    </w:p>
    <w:p w14:paraId="6F269495" w14:textId="032CEFFB" w:rsidR="003B14C1" w:rsidRDefault="003B14C1" w:rsidP="00C51F12">
      <w:pPr>
        <w:pStyle w:val="BodyText"/>
        <w:ind w:firstLine="426"/>
        <w:rPr>
          <w:lang w:val="en-US"/>
        </w:rPr>
      </w:pPr>
      <w:r w:rsidRPr="003B14C1">
        <w:rPr>
          <w:b/>
          <w:bCs/>
          <w:lang w:val="en-US"/>
        </w:rPr>
        <w:t>Web Server:</w:t>
      </w:r>
      <w:r>
        <w:rPr>
          <w:lang w:val="en-US"/>
        </w:rPr>
        <w:t xml:space="preserve"> </w:t>
      </w:r>
      <w:r w:rsidRPr="003B14C1">
        <w:rPr>
          <w:lang w:val="en-US"/>
        </w:rPr>
        <w:t>PHP chủ yếu hoạt động trên phần mềm máy chủ web và được sử dụng máy chủ Apache.</w:t>
      </w:r>
    </w:p>
    <w:p w14:paraId="6C4D7705" w14:textId="3AA7E465" w:rsidR="00731391" w:rsidRDefault="00731391" w:rsidP="00C51F12">
      <w:pPr>
        <w:pStyle w:val="BodyText"/>
        <w:ind w:firstLine="426"/>
        <w:rPr>
          <w:lang w:val="en-US"/>
        </w:rPr>
      </w:pPr>
      <w:r w:rsidRPr="00731391">
        <w:rPr>
          <w:b/>
          <w:bCs/>
          <w:lang w:val="en-US"/>
        </w:rPr>
        <w:t>Database:</w:t>
      </w:r>
      <w:r>
        <w:rPr>
          <w:lang w:val="en-US"/>
        </w:rPr>
        <w:t xml:space="preserve"> </w:t>
      </w:r>
      <w:r w:rsidRPr="00731391">
        <w:rPr>
          <w:lang w:val="en-US"/>
        </w:rPr>
        <w:t>PHP có thể được sử dụng với bất kỳ cơ sở dữ liệu nào nhưng nó chủ yếu được sử dụng với MySQL.</w:t>
      </w:r>
    </w:p>
    <w:p w14:paraId="70A2F640" w14:textId="315FC7E7" w:rsidR="00EA3873" w:rsidRDefault="00EA3873" w:rsidP="00C51F12">
      <w:pPr>
        <w:pStyle w:val="BodyText"/>
        <w:ind w:firstLine="426"/>
        <w:rPr>
          <w:lang w:val="en-US"/>
        </w:rPr>
      </w:pPr>
      <w:r w:rsidRPr="00EA3873">
        <w:rPr>
          <w:b/>
          <w:bCs/>
          <w:lang w:val="en-US"/>
        </w:rPr>
        <w:t>PHP Parser:</w:t>
      </w:r>
      <w:r>
        <w:rPr>
          <w:lang w:val="en-US"/>
        </w:rPr>
        <w:t xml:space="preserve"> </w:t>
      </w:r>
      <w:r w:rsidRPr="00EA3873">
        <w:rPr>
          <w:lang w:val="en-US"/>
        </w:rPr>
        <w:t>Parser giúp phân tích các cú pháp PHP sang mã HTML và sau đó gửi nó đến trình duyệt web để hiển thị nội dung.</w:t>
      </w:r>
    </w:p>
    <w:p w14:paraId="44D0AFF3" w14:textId="3737DA41" w:rsidR="002039C5" w:rsidRDefault="00BD68AE" w:rsidP="00C51F12">
      <w:pPr>
        <w:pStyle w:val="BodyText"/>
        <w:ind w:firstLine="426"/>
        <w:rPr>
          <w:lang w:val="en-US"/>
        </w:rPr>
      </w:pPr>
      <w:r w:rsidRPr="00BD68AE">
        <w:rPr>
          <w:b/>
          <w:bCs/>
          <w:lang w:val="en-US"/>
        </w:rPr>
        <w:t>Autosuggest:</w:t>
      </w:r>
      <w:r>
        <w:rPr>
          <w:lang w:val="en-US"/>
        </w:rPr>
        <w:t xml:space="preserve"> </w:t>
      </w:r>
      <w:r w:rsidR="002039C5" w:rsidRPr="002039C5">
        <w:rPr>
          <w:lang w:val="en-US"/>
        </w:rPr>
        <w:t>Trong phần giới thiệu về PHP này, các components đã sẵn sàng để sử dụng để triển khai biểu mẫu tìm kiếm với tính năng tự động đề xuất sử dụng PHP và cơ sở dữ liệu MySQL</w:t>
      </w:r>
      <w:r w:rsidR="006E74E5">
        <w:rPr>
          <w:lang w:val="en-US"/>
        </w:rPr>
        <w:t>.</w:t>
      </w:r>
    </w:p>
    <w:p w14:paraId="5C3D5021" w14:textId="7C9D7412" w:rsidR="006E74E5" w:rsidRDefault="006E74E5" w:rsidP="00C51F12">
      <w:pPr>
        <w:pStyle w:val="BodyText"/>
        <w:ind w:firstLine="426"/>
        <w:rPr>
          <w:lang w:val="en-US"/>
        </w:rPr>
      </w:pPr>
      <w:r w:rsidRPr="006E74E5">
        <w:rPr>
          <w:b/>
          <w:bCs/>
          <w:lang w:val="en-US"/>
        </w:rPr>
        <w:t>Fillters:</w:t>
      </w:r>
      <w:r>
        <w:rPr>
          <w:lang w:val="en-US"/>
        </w:rPr>
        <w:t xml:space="preserve"> </w:t>
      </w:r>
      <w:r w:rsidRPr="006E74E5">
        <w:rPr>
          <w:lang w:val="en-US"/>
        </w:rPr>
        <w:t>Trong PHP, Bộ lọc được sử dụng để xác thực dữ liệu bằng chức năng fillter. Chức năng lọc này giúp kiểm tra đầu vào không hợp lệ đã được gửi để tránh sự cố bảo mật và các lỗi không mong muốn.</w:t>
      </w:r>
    </w:p>
    <w:p w14:paraId="3E562593" w14:textId="2A3F9258" w:rsidR="0059055E" w:rsidRDefault="0059055E" w:rsidP="00C51F12">
      <w:pPr>
        <w:pStyle w:val="BodyText"/>
        <w:ind w:firstLine="426"/>
        <w:rPr>
          <w:lang w:val="en-US"/>
        </w:rPr>
      </w:pPr>
      <w:r w:rsidRPr="009725EB">
        <w:rPr>
          <w:b/>
          <w:bCs/>
          <w:lang w:val="en-US"/>
        </w:rPr>
        <w:t>System Functions:</w:t>
      </w:r>
      <w:r>
        <w:rPr>
          <w:lang w:val="en-US"/>
        </w:rPr>
        <w:t xml:space="preserve"> </w:t>
      </w:r>
      <w:r w:rsidRPr="0059055E">
        <w:rPr>
          <w:lang w:val="en-US"/>
        </w:rPr>
        <w:t>Trong PHP, các chức năng hệ thống được thực hiện để mở tệp. Nó cũng giúp tạo, đọc và viết các tập tin rất tốt.</w:t>
      </w:r>
    </w:p>
    <w:p w14:paraId="0F3A4FB8" w14:textId="260B37D1" w:rsidR="009725EB" w:rsidRPr="009725EB" w:rsidRDefault="009725EB" w:rsidP="009725EB">
      <w:pPr>
        <w:pStyle w:val="BodyText"/>
        <w:ind w:firstLine="426"/>
        <w:rPr>
          <w:lang w:val="en-US"/>
        </w:rPr>
      </w:pPr>
      <w:r w:rsidRPr="009725EB">
        <w:rPr>
          <w:lang w:val="en-US"/>
        </w:rPr>
        <w:t>Trong PHP, các biểu mẫu được xử lý và có thể lấy dữ liệu từ các tệp, lưu dữ liệu, gửi email và trả lại dữ liệu cho người dùng.</w:t>
      </w:r>
    </w:p>
    <w:p w14:paraId="2451BDC0" w14:textId="59ABFF0D" w:rsidR="009725EB" w:rsidRDefault="009725EB" w:rsidP="009725EB">
      <w:pPr>
        <w:pStyle w:val="BodyText"/>
        <w:ind w:firstLine="426"/>
        <w:rPr>
          <w:lang w:val="en-US"/>
        </w:rPr>
      </w:pPr>
      <w:r w:rsidRPr="009725EB">
        <w:rPr>
          <w:b/>
          <w:bCs/>
          <w:lang w:val="en-US"/>
        </w:rPr>
        <w:t xml:space="preserve">Handle forms: </w:t>
      </w:r>
      <w:r w:rsidRPr="009725EB">
        <w:rPr>
          <w:lang w:val="en-US"/>
        </w:rPr>
        <w:t xml:space="preserve">PHP có thể mã hóa dữ liệu, truy cập và thiết lập cookie. Với sự </w:t>
      </w:r>
      <w:r w:rsidRPr="00992581">
        <w:rPr>
          <w:spacing w:val="-2"/>
          <w:lang w:val="en-US"/>
        </w:rPr>
        <w:t>trợ giúp của PHP, các lập trình viên cũng có thể hạn chế người dùng truy cập các trang.</w:t>
      </w:r>
    </w:p>
    <w:p w14:paraId="7FF28698" w14:textId="77777777" w:rsidR="00B6116A" w:rsidRDefault="00B6116A" w:rsidP="00CB4AEE">
      <w:pPr>
        <w:pStyle w:val="BodyText"/>
        <w:keepNext/>
        <w:ind w:firstLine="360"/>
        <w:jc w:val="center"/>
      </w:pPr>
      <w:r w:rsidRPr="00B6116A">
        <w:rPr>
          <w:noProof/>
        </w:rPr>
        <w:drawing>
          <wp:inline distT="0" distB="0" distL="0" distR="0" wp14:anchorId="4B3E6E0A" wp14:editId="3A13D17C">
            <wp:extent cx="4352964" cy="2626242"/>
            <wp:effectExtent l="0" t="0" r="0" b="3175"/>
            <wp:docPr id="1555733605" name="Picture 9" descr="9 Thành phần chính củ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 Thành phần chính của PH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8037" cy="2641369"/>
                    </a:xfrm>
                    <a:prstGeom prst="rect">
                      <a:avLst/>
                    </a:prstGeom>
                    <a:noFill/>
                    <a:ln>
                      <a:noFill/>
                    </a:ln>
                  </pic:spPr>
                </pic:pic>
              </a:graphicData>
            </a:graphic>
          </wp:inline>
        </w:drawing>
      </w:r>
    </w:p>
    <w:p w14:paraId="2CBF350E" w14:textId="3630E2E6" w:rsidR="00731391" w:rsidRPr="00C51F12" w:rsidRDefault="00B6116A" w:rsidP="00B6116A">
      <w:pPr>
        <w:pStyle w:val="Caption"/>
      </w:pPr>
      <w:bookmarkStart w:id="20" w:name="_Toc170937746"/>
      <w:r>
        <w:t xml:space="preserve">Hình </w:t>
      </w:r>
      <w:r w:rsidR="00BB7A77">
        <w:fldChar w:fldCharType="begin"/>
      </w:r>
      <w:r w:rsidR="00BB7A77">
        <w:instrText xml:space="preserve"> STYLEREF 1 \s </w:instrText>
      </w:r>
      <w:r w:rsidR="00BB7A77">
        <w:fldChar w:fldCharType="separate"/>
      </w:r>
      <w:r w:rsidR="001D54DC">
        <w:rPr>
          <w:noProof/>
        </w:rPr>
        <w:t>2</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1</w:t>
      </w:r>
      <w:r w:rsidR="00BB7A77">
        <w:fldChar w:fldCharType="end"/>
      </w:r>
      <w:r>
        <w:t xml:space="preserve"> Các thành phần chính của ngôn ngữ PHP</w:t>
      </w:r>
      <w:bookmarkEnd w:id="20"/>
    </w:p>
    <w:p w14:paraId="2206C5F4" w14:textId="6D2DD52B" w:rsidR="00B17DD4" w:rsidRDefault="00B17DD4" w:rsidP="00B17DD4">
      <w:pPr>
        <w:pStyle w:val="Heading3"/>
      </w:pPr>
      <w:bookmarkStart w:id="21" w:name="_Toc170937660"/>
      <w:r>
        <w:lastRenderedPageBreak/>
        <w:t>Ưu nhược điểm của ngôn ngữ lập trình PHP</w:t>
      </w:r>
      <w:bookmarkEnd w:id="21"/>
    </w:p>
    <w:p w14:paraId="32689099" w14:textId="77777777" w:rsidR="00B17DD4" w:rsidRPr="00B17DD4" w:rsidRDefault="00B17DD4" w:rsidP="00B17DD4">
      <w:pPr>
        <w:pStyle w:val="BodyText"/>
        <w:ind w:firstLine="426"/>
        <w:rPr>
          <w:b/>
          <w:bCs/>
          <w:lang w:val="en-US"/>
        </w:rPr>
      </w:pPr>
      <w:r w:rsidRPr="00B17DD4">
        <w:rPr>
          <w:b/>
          <w:bCs/>
          <w:lang w:val="en-US"/>
        </w:rPr>
        <w:t>Ưu điểm:</w:t>
      </w:r>
    </w:p>
    <w:p w14:paraId="707FF913" w14:textId="77777777" w:rsidR="00B17DD4" w:rsidRPr="00B17DD4" w:rsidRDefault="00B17DD4" w:rsidP="00B17DD4">
      <w:pPr>
        <w:pStyle w:val="BodyText"/>
        <w:ind w:firstLine="426"/>
        <w:rPr>
          <w:lang w:val="en-US"/>
        </w:rPr>
      </w:pPr>
      <w:r w:rsidRPr="00B17DD4">
        <w:rPr>
          <w:lang w:val="en-US"/>
        </w:rPr>
        <w:t>PHP là một trong những ngôn ngữ lập trình phổ biến nhất vì những lợi ích mà nó đem lại. Về cơ bản, có 4 ưu điểm chính:</w:t>
      </w:r>
    </w:p>
    <w:p w14:paraId="78833048" w14:textId="75924D5D" w:rsidR="00B17DD4" w:rsidRPr="00B17DD4" w:rsidRDefault="00B17DD4" w:rsidP="00B17DD4">
      <w:pPr>
        <w:pStyle w:val="BodyText"/>
        <w:ind w:firstLine="426"/>
        <w:rPr>
          <w:lang w:val="en-US"/>
        </w:rPr>
      </w:pPr>
      <w:r w:rsidRPr="00B17DD4">
        <w:rPr>
          <w:lang w:val="en-US"/>
        </w:rPr>
        <w:t>Tính đơn giản và linh động: PHP sử dụng mã nguồn mở nên việc cài đặt và sử dụng nó rất dễ dàng. Ngôn ngữ này phù hợp với cả những người hoàn toàn mới với nghề lập trình viên. Bạn chỉ cần học chăm chỉ trong 3 – 6 tháng để thuần thục nó.</w:t>
      </w:r>
    </w:p>
    <w:p w14:paraId="5BE02707" w14:textId="383E6E51" w:rsidR="00B17DD4" w:rsidRPr="00B17DD4" w:rsidRDefault="00B17DD4" w:rsidP="00B17DD4">
      <w:pPr>
        <w:pStyle w:val="BodyText"/>
        <w:ind w:firstLine="426"/>
        <w:rPr>
          <w:lang w:val="en-US"/>
        </w:rPr>
      </w:pPr>
      <w:r w:rsidRPr="00B17DD4">
        <w:rPr>
          <w:lang w:val="en-US"/>
        </w:rPr>
        <w:t>Cộng đồng hỗ trợ lớn: PHP là một ngôn ngữ phổ biến nên các diễn đàn, đội nhóm chuyên sâu của PHP thuộc hàng ngũ đầu của ngành. Bên cạnh đó, thị trường tuyển dụng cho công việc này cũng chưa bao giờ giảm nhiệt.</w:t>
      </w:r>
    </w:p>
    <w:p w14:paraId="41460E89" w14:textId="37F96BDB" w:rsidR="00B17DD4" w:rsidRPr="00B17DD4" w:rsidRDefault="00B17DD4" w:rsidP="00B17DD4">
      <w:pPr>
        <w:pStyle w:val="BodyText"/>
        <w:ind w:firstLine="426"/>
        <w:rPr>
          <w:lang w:val="en-US"/>
        </w:rPr>
      </w:pPr>
      <w:r w:rsidRPr="00B17DD4">
        <w:rPr>
          <w:lang w:val="en-US"/>
        </w:rPr>
        <w:t xml:space="preserve">Cơ sở dữ liệu đa dạng: PHP cho phép kết nối với hầu hết các loại cơ sở dữ liệu như MySQL, mSQL, MS-SQL, SQLite, PostgreSQL, </w:t>
      </w:r>
      <w:r w:rsidR="0020406C">
        <w:rPr>
          <w:lang w:val="en-US"/>
        </w:rPr>
        <w:t>..</w:t>
      </w:r>
      <w:r w:rsidRPr="00B17DD4">
        <w:rPr>
          <w:lang w:val="en-US"/>
        </w:rPr>
        <w:t>.Nhờ vậy, bạn sẽ không bị giới hạn và có thể chọn cơ sở dữ liệu tối ưu nhất cho ứng dụng của mình.</w:t>
      </w:r>
    </w:p>
    <w:p w14:paraId="24860474" w14:textId="74F56E8C" w:rsidR="00C97ED9" w:rsidRPr="00BA56ED" w:rsidRDefault="00B17DD4" w:rsidP="00BA56ED">
      <w:pPr>
        <w:pStyle w:val="BodyText"/>
        <w:ind w:firstLine="426"/>
        <w:rPr>
          <w:lang w:val="en-US"/>
        </w:rPr>
      </w:pPr>
      <w:r w:rsidRPr="00B17DD4">
        <w:rPr>
          <w:lang w:val="en-US"/>
        </w:rPr>
        <w:t>Thư viện phong phú: Nhiều sách hướng dẫn và các tài liệu tham khảo có sẵn, cung cấp các kiến thức hữu ích cho các lập trình viên mới làm quen dần.</w:t>
      </w:r>
    </w:p>
    <w:p w14:paraId="5457D4F9" w14:textId="0F36AF29" w:rsidR="00B17DD4" w:rsidRPr="00B17DD4" w:rsidRDefault="00B17DD4" w:rsidP="00B17DD4">
      <w:pPr>
        <w:pStyle w:val="BodyText"/>
        <w:ind w:firstLine="426"/>
        <w:rPr>
          <w:b/>
          <w:bCs/>
          <w:lang w:val="en-US"/>
        </w:rPr>
      </w:pPr>
      <w:r w:rsidRPr="00B17DD4">
        <w:rPr>
          <w:b/>
          <w:bCs/>
          <w:lang w:val="en-US"/>
        </w:rPr>
        <w:t>Nhược điểm:</w:t>
      </w:r>
    </w:p>
    <w:p w14:paraId="48923ACF" w14:textId="77777777" w:rsidR="00B17DD4" w:rsidRPr="00B17DD4" w:rsidRDefault="00B17DD4" w:rsidP="00B17DD4">
      <w:pPr>
        <w:pStyle w:val="BodyText"/>
        <w:ind w:firstLine="426"/>
        <w:rPr>
          <w:lang w:val="en-US"/>
        </w:rPr>
      </w:pPr>
      <w:r w:rsidRPr="00B17DD4">
        <w:rPr>
          <w:lang w:val="en-US"/>
        </w:rPr>
        <w:t>Mặc dù ngôn ngữ lập trình PHP hữu ích cho việc phát triển web, nhưng nó cũng có một số nhược điểm nhất định. Trong đó, hạn chế lớn nhất có thể kể đến chính là lỗi bảo mật đến từ hai nguyên do chính:</w:t>
      </w:r>
    </w:p>
    <w:p w14:paraId="2CE6F5AF" w14:textId="4156A4FC" w:rsidR="00B17DD4" w:rsidRPr="00B17DD4" w:rsidRDefault="00B17DD4" w:rsidP="00B17DD4">
      <w:pPr>
        <w:pStyle w:val="BodyText"/>
        <w:ind w:firstLine="426"/>
        <w:rPr>
          <w:lang w:val="en-US"/>
        </w:rPr>
      </w:pPr>
      <w:r w:rsidRPr="00B17DD4">
        <w:rPr>
          <w:lang w:val="en-US"/>
        </w:rPr>
        <w:t>Bản chất mã nguồn PHP: Ngôn ngữ PHP có mã nguồn mở. Điều này có nghĩa là các lỗ hổng của mã nguồn sẽ bị công khai ngay sau khi chúng được tìm thấy. Do đó, trước khi kịp sửa chữa, các lỗ hổng có thể bị khai thác cho các mục đích xấu.</w:t>
      </w:r>
    </w:p>
    <w:p w14:paraId="4DDDFECC" w14:textId="222C1A84" w:rsidR="00B17DD4" w:rsidRDefault="00B17DD4" w:rsidP="00B17DD4">
      <w:pPr>
        <w:pStyle w:val="BodyText"/>
        <w:ind w:firstLine="426"/>
        <w:rPr>
          <w:lang w:val="en-US"/>
        </w:rPr>
      </w:pPr>
      <w:r w:rsidRPr="00B17DD4">
        <w:rPr>
          <w:lang w:val="en-US"/>
        </w:rPr>
        <w:t>Một số ứng dụng bằng ngôn ngữ PHP được thiết kế bởi người thiếu kinh nghiệm: Bởi PHP phù hợp với lập trình viên mới vào nghề. Cho nên một số trang web và ứng dụng được phát triển bởi những người còn thiếu kinh nghiệm cũng sẽ đem đến hiệu suất và bảo mật kém hơn.</w:t>
      </w:r>
    </w:p>
    <w:p w14:paraId="1BE3155B" w14:textId="77777777" w:rsidR="00BA56ED" w:rsidRDefault="00BA56ED" w:rsidP="00B17DD4">
      <w:pPr>
        <w:pStyle w:val="BodyText"/>
        <w:ind w:firstLine="426"/>
        <w:rPr>
          <w:lang w:val="en-US"/>
        </w:rPr>
      </w:pPr>
    </w:p>
    <w:p w14:paraId="1A10C1B1" w14:textId="1BBE81D2" w:rsidR="00E36F0A" w:rsidRDefault="00E36F0A" w:rsidP="00E36F0A">
      <w:pPr>
        <w:pStyle w:val="Heading3"/>
      </w:pPr>
      <w:bookmarkStart w:id="22" w:name="_Toc170937661"/>
      <w:r w:rsidRPr="00E36F0A">
        <w:lastRenderedPageBreak/>
        <w:t>Ứng dụng của ngôn ngữ PHP trong lập trình</w:t>
      </w:r>
      <w:bookmarkEnd w:id="22"/>
    </w:p>
    <w:p w14:paraId="0C1EE0AF" w14:textId="77777777" w:rsidR="00E36F0A" w:rsidRDefault="00E36F0A" w:rsidP="00E36F0A">
      <w:pPr>
        <w:pStyle w:val="BodyText"/>
        <w:ind w:firstLine="426"/>
      </w:pPr>
      <w:r>
        <w:t>Một số ứng dụng phổ biến của PHP trong ngành IT:</w:t>
      </w:r>
    </w:p>
    <w:p w14:paraId="179E4928" w14:textId="515034E5" w:rsidR="00E36F0A" w:rsidRDefault="00E36F0A" w:rsidP="00E36F0A">
      <w:pPr>
        <w:pStyle w:val="BodyText"/>
        <w:ind w:firstLine="426"/>
      </w:pPr>
      <w:r>
        <w:t>Thiết lập chương trình cho hệ thống máy chủ: Đây là một ứng dụng chủ yếu nhất của PHP. Các PHP Developer sẽ phải thực hiện các thao tác như phân tích ngôn ngữ lập trình PHP, xây dựng máy chủ web và trình duyệt web.</w:t>
      </w:r>
    </w:p>
    <w:p w14:paraId="2E69441F" w14:textId="5687D0B9" w:rsidR="00E36F0A" w:rsidRDefault="00E36F0A" w:rsidP="00E36F0A">
      <w:pPr>
        <w:pStyle w:val="BodyText"/>
        <w:ind w:firstLine="426"/>
      </w:pPr>
      <w:r>
        <w:t>Tạo các dòng tập lệnh: Các lập trình viên sẽ tạo ra một dòng tập lệnh để vận hành chương trình PHP mà không cần đến máy chủ. Kiểu lập trình này được sử dụng trên các hệ điều hành phổ biến như Linux hay Windows.</w:t>
      </w:r>
    </w:p>
    <w:p w14:paraId="176722C5" w14:textId="65826180" w:rsidR="00E36F0A" w:rsidRDefault="00E36F0A" w:rsidP="00E36F0A">
      <w:pPr>
        <w:pStyle w:val="BodyText"/>
        <w:ind w:firstLine="426"/>
      </w:pPr>
      <w:r>
        <w:t>Xây dựng các ứng dụng làm việc: Bạn có thể ứng dụng những điểm mạnh vốn có của PHP để xây dựng ứng dụng phần mềm. Các lập trình viên thường dùng PHP – GTK làm nền tảng xây dựng phần mềm vì đây là nhánh mở rộng của ngôn ngữ lập trình này và không có sẵn trong các bản phân phối chính thức hiện nay.</w:t>
      </w:r>
    </w:p>
    <w:p w14:paraId="342D2597" w14:textId="43C7BB03" w:rsidR="00281A1B" w:rsidRPr="00281A1B" w:rsidRDefault="00E36F0A" w:rsidP="00F8674A">
      <w:pPr>
        <w:pStyle w:val="BodyText"/>
        <w:ind w:firstLine="426"/>
        <w:rPr>
          <w:lang w:val="en-US"/>
        </w:rPr>
      </w:pPr>
      <w:r>
        <w:t>Hỗ trợ cho mọi loại cơ sở dữ liệu khác nhau: Khi một website có hỗ trợ cơ sở dữ liệu tốt sẽ giúp ích cho việc vận hành, sao lưu và đặc biệt là backup dữ liệu đề phòng trường hợp xảy ra an ninh mạng.</w:t>
      </w:r>
    </w:p>
    <w:p w14:paraId="6E84EA79" w14:textId="142952C3" w:rsidR="009C6E03" w:rsidRDefault="009C6E03" w:rsidP="009C6E03">
      <w:pPr>
        <w:pStyle w:val="Heading3"/>
      </w:pPr>
      <w:bookmarkStart w:id="23" w:name="_Toc170937662"/>
      <w:r>
        <w:t>Sự khác biệt giữa PHP với các ngôn ngữ lập trình khác</w:t>
      </w:r>
      <w:bookmarkEnd w:id="23"/>
    </w:p>
    <w:p w14:paraId="11296321" w14:textId="0C5C3032" w:rsidR="0030329B" w:rsidRPr="0030329B" w:rsidRDefault="009C6E03" w:rsidP="0030329B">
      <w:pPr>
        <w:pStyle w:val="BodyText"/>
        <w:ind w:firstLine="426"/>
        <w:rPr>
          <w:lang w:val="en-US"/>
        </w:rPr>
      </w:pPr>
      <w:r>
        <w:t>Ngôn ngữ lập trình PHP không chạy trên một trình duyệt mà chủ yếu tương thích với một máy chủ web. Nếu bạn mở một trang web bất kỳ, máy chủ sẽ chạy tập lệnh PHP được liên kết sau đó trả lại website cho bạn.</w:t>
      </w:r>
    </w:p>
    <w:p w14:paraId="38D66EC6" w14:textId="34F7E16B" w:rsidR="009C6E03" w:rsidRDefault="009C6E03" w:rsidP="009C6E03">
      <w:pPr>
        <w:pStyle w:val="BodyText"/>
        <w:ind w:firstLine="426"/>
      </w:pPr>
      <w:r>
        <w:t>Với HTML: Ngôn ngữ này được dùng để tạo cấu trúc cơ bản của một trang web. Hầu hết các trang web hiện nay đều cần sử dụng ngôn ngữ này để xây dựng website.</w:t>
      </w:r>
    </w:p>
    <w:p w14:paraId="15647494" w14:textId="35AC9241" w:rsidR="009C6E03" w:rsidRDefault="009C6E03" w:rsidP="009C6E03">
      <w:pPr>
        <w:pStyle w:val="BodyText"/>
        <w:ind w:firstLine="426"/>
      </w:pPr>
      <w:r>
        <w:t>Với CSS: Sử dụng với mục đích trang trí cho website thêm sinh động, đẹp mắt. Các lập trình viên sử dụng nhiều hiệu ứng khác nhau giúp website bạn trở nên ấn tượng và thu hút người dùng.</w:t>
      </w:r>
    </w:p>
    <w:p w14:paraId="1F86B878" w14:textId="151D7509" w:rsidR="009C6E03" w:rsidRPr="008F414C" w:rsidRDefault="009C6E03" w:rsidP="009C6E03">
      <w:pPr>
        <w:pStyle w:val="BodyText"/>
        <w:ind w:firstLine="426"/>
        <w:rPr>
          <w:spacing w:val="-4"/>
          <w:lang w:val="en-US"/>
        </w:rPr>
      </w:pPr>
      <w:r w:rsidRPr="008F414C">
        <w:rPr>
          <w:spacing w:val="-4"/>
        </w:rPr>
        <w:t xml:space="preserve">Với Javascript: Các lập trình viên sẽ sử dụng ngôn ngữ này đặt các phép tính, điều kiện khác nhau để kiểm tra khả năng phản ứng của website trong điều kiện thực tế. </w:t>
      </w:r>
    </w:p>
    <w:p w14:paraId="523B7752" w14:textId="620C13D3" w:rsidR="0030329B" w:rsidRDefault="0030329B" w:rsidP="009C6E03">
      <w:pPr>
        <w:pStyle w:val="BodyText"/>
        <w:ind w:firstLine="426"/>
        <w:rPr>
          <w:lang w:val="en-US"/>
        </w:rPr>
      </w:pPr>
      <w:r w:rsidRPr="0030329B">
        <w:t xml:space="preserve">PHP được thiết kế đặc biệt để phát triển ứng dụng web với mục tiêu tập trung vào khả năng tương tác với máy chủ web và cơ sở dữ liệu. Trong khi đó, các ngôn ngữ lập trình khác như Java, C++ hoặc Python thường được sử dụng cho mục tiêu rộng </w:t>
      </w:r>
      <w:r w:rsidRPr="0030329B">
        <w:lastRenderedPageBreak/>
        <w:t>rãi hơn. Trong đó bao gồm cả ứng dụng desktop, di động, hệ thống nhúng và nhiều mục đích khác.</w:t>
      </w:r>
    </w:p>
    <w:p w14:paraId="2E319E81" w14:textId="24F294EE" w:rsidR="0030329B" w:rsidRDefault="0030329B" w:rsidP="009C6E03">
      <w:pPr>
        <w:pStyle w:val="BodyText"/>
        <w:ind w:firstLine="426"/>
        <w:rPr>
          <w:lang w:val="en-US"/>
        </w:rPr>
      </w:pPr>
      <w:r w:rsidRPr="0030329B">
        <w:rPr>
          <w:lang w:val="en-US"/>
        </w:rPr>
        <w:t>PHP thực thi theo mô hình "trình tự, chuyển tiếp" (sequential, procedural), trong đó mã nguồn PHP được thực thi từ trên xuống dưới một cách tuần tự. Đối với các ngôn ngữ lập trình khác như JavaScript hay Python hỗ trợ cả mô hình lập trình hướng đối tượng (OOP) và lập trình hàm (functional programming). Công nghệ mở ra nhiều cách tiếp cận khác nhau trong việc xây dựng ứng dụng.</w:t>
      </w:r>
    </w:p>
    <w:p w14:paraId="06CEE885" w14:textId="13B017B5" w:rsidR="0030329B" w:rsidRPr="0030329B" w:rsidRDefault="0030329B" w:rsidP="00B82D03">
      <w:pPr>
        <w:pStyle w:val="BodyText"/>
        <w:ind w:firstLine="426"/>
        <w:rPr>
          <w:lang w:val="en-US"/>
        </w:rPr>
      </w:pPr>
      <w:r w:rsidRPr="0030329B">
        <w:rPr>
          <w:lang w:val="en-US"/>
        </w:rPr>
        <w:t>PHP có cú pháp khá đồng nhất và tương đối dễ đọc và hiểu, đặc biệt phù hợp với người mới học lập trình. Cú pháp của PHP cũng có sự tương đồng với ngôn ngữ lập trình C và Perl. Bên cạnh đó, các ngôn ngữ lập trình khác như C++ lại có cú pháp mạnh mẽ và phức tạp.</w:t>
      </w:r>
    </w:p>
    <w:p w14:paraId="0490A9AE" w14:textId="29FF17FA" w:rsidR="00622292" w:rsidRDefault="00622292" w:rsidP="00BB6D29">
      <w:pPr>
        <w:pStyle w:val="Heading2"/>
      </w:pPr>
      <w:bookmarkStart w:id="24" w:name="_Toc170937663"/>
      <w:r>
        <w:t xml:space="preserve">Giới thiệu về </w:t>
      </w:r>
      <w:r w:rsidR="00281552">
        <w:t>My</w:t>
      </w:r>
      <w:r w:rsidR="00EC780B">
        <w:t>SQL</w:t>
      </w:r>
      <w:bookmarkEnd w:id="24"/>
    </w:p>
    <w:p w14:paraId="0FE7FAAC" w14:textId="75A63EB9" w:rsidR="0074701E" w:rsidRPr="0074701E" w:rsidRDefault="0074701E" w:rsidP="0074701E">
      <w:pPr>
        <w:pStyle w:val="Heading3"/>
      </w:pPr>
      <w:bookmarkStart w:id="25" w:name="_Toc170937664"/>
      <w:r>
        <w:t>Tổng quan về MySQL</w:t>
      </w:r>
      <w:bookmarkEnd w:id="25"/>
    </w:p>
    <w:bookmarkEnd w:id="16"/>
    <w:bookmarkEnd w:id="17"/>
    <w:p w14:paraId="5FB2625F" w14:textId="50487450" w:rsidR="00281552" w:rsidRPr="005732AD" w:rsidRDefault="00281552" w:rsidP="00281552">
      <w:pPr>
        <w:pStyle w:val="BodyText"/>
        <w:ind w:firstLine="397"/>
        <w:rPr>
          <w:lang w:val="en-US"/>
        </w:rPr>
      </w:pPr>
      <w:r w:rsidRPr="005732AD">
        <w:rPr>
          <w:lang w:val="en-US"/>
        </w:rPr>
        <w:t>MySQL là hệ quản trị cơ sở dữ liệu mã nguồn mở phổ biến hàng đầu trên thế giới (gọi tắt là RDBMS) và đặc biệt MySQL được ưa chuộng trong quá trình xây dựng, phát triển ứng dụng. MySQL được đánh giá là hệ quản trị cơ sở dữ liệu tốc độ cao, ổn định và dễ sử dụng, có khả năng thay đổi mô hình sử dụng phù hợp với điều kiện công việc. MySQL hoạt động trên nhiều hệ điều hành, cung cấp một hệ thống lớn các hàm tiện ích rất mạnh.</w:t>
      </w:r>
    </w:p>
    <w:p w14:paraId="595866BC" w14:textId="2025A086" w:rsidR="00A14F8D" w:rsidRPr="005732AD" w:rsidRDefault="00281552" w:rsidP="00281552">
      <w:pPr>
        <w:pStyle w:val="BodyText"/>
        <w:ind w:firstLine="397"/>
        <w:rPr>
          <w:lang w:val="en-US"/>
        </w:rPr>
      </w:pPr>
      <w:r w:rsidRPr="005732AD">
        <w:rPr>
          <w:lang w:val="en-US"/>
        </w:rPr>
        <w:t>MySQL thích hợp với các ứng dụng có truy cập cơ sở dữ liệu trên Internet nhờ vào tốc độ cũng như tính bảo mật cao. MySQL có thể tải miễn phí từ trang chủ với nhiều phiên bản cho các hệ điều hành khác nhau như phiên bản Win32 cho các hệ điều hành dòng Windows, Linux, Mac OS X, Unix, FreeBSD,</w:t>
      </w:r>
      <w:r w:rsidR="00B54028" w:rsidRPr="005732AD">
        <w:rPr>
          <w:lang w:val="en-US"/>
        </w:rPr>
        <w:t xml:space="preserve"> </w:t>
      </w:r>
      <w:r w:rsidR="00F033EE" w:rsidRPr="005732AD">
        <w:rPr>
          <w:lang w:val="en-US"/>
        </w:rPr>
        <w:t>.</w:t>
      </w:r>
      <w:r w:rsidRPr="005732AD">
        <w:rPr>
          <w:lang w:val="en-US"/>
        </w:rPr>
        <w:t>..</w:t>
      </w:r>
    </w:p>
    <w:p w14:paraId="1E9E641A" w14:textId="77777777" w:rsidR="009B66C3" w:rsidRDefault="00B6116A" w:rsidP="005732AD">
      <w:pPr>
        <w:pStyle w:val="NormalWeb"/>
        <w:keepNext/>
        <w:jc w:val="center"/>
      </w:pPr>
      <w:r>
        <w:rPr>
          <w:noProof/>
        </w:rPr>
        <w:drawing>
          <wp:inline distT="0" distB="0" distL="0" distR="0" wp14:anchorId="41E3ED21" wp14:editId="0C6281A2">
            <wp:extent cx="3083442" cy="1524880"/>
            <wp:effectExtent l="0" t="0" r="3175" b="0"/>
            <wp:docPr id="16221617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0956" cy="1533541"/>
                    </a:xfrm>
                    <a:prstGeom prst="rect">
                      <a:avLst/>
                    </a:prstGeom>
                    <a:noFill/>
                    <a:ln>
                      <a:noFill/>
                    </a:ln>
                  </pic:spPr>
                </pic:pic>
              </a:graphicData>
            </a:graphic>
          </wp:inline>
        </w:drawing>
      </w:r>
    </w:p>
    <w:p w14:paraId="4D000AB1" w14:textId="27D1AF35" w:rsidR="00B6116A" w:rsidRPr="009876AA" w:rsidRDefault="009B66C3" w:rsidP="009876AA">
      <w:pPr>
        <w:pStyle w:val="Caption"/>
        <w:rPr>
          <w:sz w:val="24"/>
          <w:szCs w:val="24"/>
        </w:rPr>
      </w:pPr>
      <w:bookmarkStart w:id="26" w:name="_Toc170937747"/>
      <w:r>
        <w:t xml:space="preserve">Hình </w:t>
      </w:r>
      <w:r w:rsidR="00BB7A77">
        <w:fldChar w:fldCharType="begin"/>
      </w:r>
      <w:r w:rsidR="00BB7A77">
        <w:instrText xml:space="preserve"> STYLEREF 1 \s </w:instrText>
      </w:r>
      <w:r w:rsidR="00BB7A77">
        <w:fldChar w:fldCharType="separate"/>
      </w:r>
      <w:r w:rsidR="001D54DC">
        <w:rPr>
          <w:noProof/>
        </w:rPr>
        <w:t>2</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2</w:t>
      </w:r>
      <w:r w:rsidR="00BB7A77">
        <w:fldChar w:fldCharType="end"/>
      </w:r>
      <w:r>
        <w:t xml:space="preserve"> Tìm hiểu về hệ quản trị cơ sở dữ liệu</w:t>
      </w:r>
      <w:bookmarkEnd w:id="26"/>
    </w:p>
    <w:p w14:paraId="49C0D92C" w14:textId="338B847D" w:rsidR="00F00A17" w:rsidRDefault="00F00A17" w:rsidP="00F00A17">
      <w:pPr>
        <w:pStyle w:val="Heading3"/>
      </w:pPr>
      <w:bookmarkStart w:id="27" w:name="_Toc170937665"/>
      <w:r>
        <w:lastRenderedPageBreak/>
        <w:t>Các thành phần của MySQL</w:t>
      </w:r>
      <w:bookmarkEnd w:id="27"/>
    </w:p>
    <w:p w14:paraId="6F299936" w14:textId="314F7361" w:rsidR="00E65F82" w:rsidRDefault="00E65F82" w:rsidP="00CC7851">
      <w:pPr>
        <w:pStyle w:val="BodyText"/>
        <w:ind w:firstLine="426"/>
        <w:rPr>
          <w:lang w:val="en-US"/>
        </w:rPr>
      </w:pPr>
      <w:r w:rsidRPr="00CC7851">
        <w:rPr>
          <w:lang w:val="en-US"/>
        </w:rPr>
        <w:t>MySQL được phân thành nhiều bộ phận (hay các thành phần khác nhau) bao gồm:</w:t>
      </w:r>
    </w:p>
    <w:p w14:paraId="1080C589" w14:textId="77777777" w:rsidR="00004151" w:rsidRPr="00004151" w:rsidRDefault="00004151" w:rsidP="00004151">
      <w:pPr>
        <w:pStyle w:val="BodyText"/>
        <w:ind w:firstLine="426"/>
        <w:rPr>
          <w:lang w:val="en-US"/>
        </w:rPr>
      </w:pPr>
      <w:r w:rsidRPr="00004151">
        <w:rPr>
          <w:b/>
          <w:bCs/>
          <w:lang w:val="en-US"/>
        </w:rPr>
        <w:t>Máy chủ MySQL (MySQL Server):</w:t>
      </w:r>
      <w:r w:rsidRPr="00004151">
        <w:rPr>
          <w:lang w:val="en-US"/>
        </w:rPr>
        <w:t xml:space="preserve"> Thành phần chính, quản lý cơ sở dữ liệu và xử lý các yêu cầu từ các ứng dụng.</w:t>
      </w:r>
    </w:p>
    <w:p w14:paraId="3726CBA6" w14:textId="77777777" w:rsidR="00004151" w:rsidRPr="00004151" w:rsidRDefault="00004151" w:rsidP="00004151">
      <w:pPr>
        <w:pStyle w:val="BodyText"/>
        <w:ind w:firstLine="426"/>
        <w:rPr>
          <w:lang w:val="en-US"/>
        </w:rPr>
      </w:pPr>
      <w:r w:rsidRPr="00004151">
        <w:rPr>
          <w:b/>
          <w:bCs/>
          <w:lang w:val="en-US"/>
        </w:rPr>
        <w:t>MySQL Workbench:</w:t>
      </w:r>
      <w:r w:rsidRPr="00004151">
        <w:rPr>
          <w:lang w:val="en-US"/>
        </w:rPr>
        <w:t xml:space="preserve"> Công cụ GUI để thiết kế, quản lý và quản trị cơ sở dữ liệu.</w:t>
      </w:r>
    </w:p>
    <w:p w14:paraId="665F5F97" w14:textId="77777777" w:rsidR="00004151" w:rsidRPr="00004151" w:rsidRDefault="00004151" w:rsidP="00004151">
      <w:pPr>
        <w:pStyle w:val="BodyText"/>
        <w:ind w:firstLine="426"/>
        <w:rPr>
          <w:lang w:val="en-US"/>
        </w:rPr>
      </w:pPr>
      <w:r w:rsidRPr="00004151">
        <w:rPr>
          <w:b/>
          <w:bCs/>
          <w:lang w:val="en-US"/>
        </w:rPr>
        <w:t>InnoDB Storage Engine:</w:t>
      </w:r>
      <w:r w:rsidRPr="00004151">
        <w:rPr>
          <w:lang w:val="en-US"/>
        </w:rPr>
        <w:t xml:space="preserve"> Bộ máy lưu trữ mặc định hỗ trợ giao dịch ACID, khóa ngoại và đảm bảo tính toàn vẹn của dữ liệu.</w:t>
      </w:r>
    </w:p>
    <w:p w14:paraId="73E31E36" w14:textId="77777777" w:rsidR="00004151" w:rsidRPr="00004151" w:rsidRDefault="00004151" w:rsidP="00004151">
      <w:pPr>
        <w:pStyle w:val="BodyText"/>
        <w:ind w:firstLine="426"/>
        <w:rPr>
          <w:lang w:val="en-US"/>
        </w:rPr>
      </w:pPr>
      <w:r w:rsidRPr="00004151">
        <w:rPr>
          <w:b/>
          <w:bCs/>
          <w:lang w:val="en-US"/>
        </w:rPr>
        <w:t>MyISAM Storage Engine:</w:t>
      </w:r>
      <w:r w:rsidRPr="00004151">
        <w:rPr>
          <w:lang w:val="en-US"/>
        </w:rPr>
        <w:t xml:space="preserve"> Bộ máy lưu trữ cũ, được sử dụng cho các ứng dụng không cần giao dịch.</w:t>
      </w:r>
    </w:p>
    <w:p w14:paraId="6B0AEF35" w14:textId="77777777" w:rsidR="00004151" w:rsidRPr="00004151" w:rsidRDefault="00004151" w:rsidP="00004151">
      <w:pPr>
        <w:pStyle w:val="BodyText"/>
        <w:ind w:firstLine="426"/>
        <w:rPr>
          <w:lang w:val="en-US"/>
        </w:rPr>
      </w:pPr>
      <w:r w:rsidRPr="00004151">
        <w:rPr>
          <w:b/>
          <w:bCs/>
          <w:lang w:val="en-US"/>
        </w:rPr>
        <w:t>MySQL Connector:</w:t>
      </w:r>
      <w:r w:rsidRPr="00004151">
        <w:rPr>
          <w:lang w:val="en-US"/>
        </w:rPr>
        <w:t xml:space="preserve"> Bộ thư viện kết nối MySQL với các ngôn ngữ lập trình khác nhau như PHP, Java, Python.</w:t>
      </w:r>
    </w:p>
    <w:p w14:paraId="1D87AC2F" w14:textId="77777777" w:rsidR="00004151" w:rsidRPr="00004151" w:rsidRDefault="00004151" w:rsidP="00004151">
      <w:pPr>
        <w:pStyle w:val="BodyText"/>
        <w:ind w:firstLine="426"/>
        <w:rPr>
          <w:lang w:val="en-US"/>
        </w:rPr>
      </w:pPr>
      <w:r w:rsidRPr="00004151">
        <w:rPr>
          <w:b/>
          <w:bCs/>
          <w:lang w:val="en-US"/>
        </w:rPr>
        <w:t>MySQL Client:</w:t>
      </w:r>
      <w:r w:rsidRPr="00004151">
        <w:rPr>
          <w:lang w:val="en-US"/>
        </w:rPr>
        <w:t xml:space="preserve"> Công cụ dòng lệnh để tương tác với MySQL Server.</w:t>
      </w:r>
    </w:p>
    <w:p w14:paraId="78E53826" w14:textId="77777777" w:rsidR="00004151" w:rsidRPr="00004151" w:rsidRDefault="00004151" w:rsidP="00004151">
      <w:pPr>
        <w:pStyle w:val="BodyText"/>
        <w:ind w:firstLine="426"/>
        <w:rPr>
          <w:lang w:val="en-US"/>
        </w:rPr>
      </w:pPr>
      <w:r w:rsidRPr="00004151">
        <w:rPr>
          <w:b/>
          <w:bCs/>
          <w:lang w:val="en-US"/>
        </w:rPr>
        <w:t>MySQL Utilities:</w:t>
      </w:r>
      <w:r w:rsidRPr="00004151">
        <w:rPr>
          <w:lang w:val="en-US"/>
        </w:rPr>
        <w:t xml:space="preserve"> Bộ công cụ giúp quản trị và quản lý MySQL dễ dàng hơn.</w:t>
      </w:r>
    </w:p>
    <w:p w14:paraId="76CE9338" w14:textId="0CA80909" w:rsidR="00004151" w:rsidRPr="00CC7851" w:rsidRDefault="00004151" w:rsidP="00004151">
      <w:pPr>
        <w:pStyle w:val="BodyText"/>
        <w:ind w:firstLine="426"/>
        <w:rPr>
          <w:lang w:val="en-US"/>
        </w:rPr>
      </w:pPr>
      <w:r w:rsidRPr="00004151">
        <w:rPr>
          <w:b/>
          <w:bCs/>
          <w:lang w:val="en-US"/>
        </w:rPr>
        <w:t>Replication:</w:t>
      </w:r>
      <w:r w:rsidRPr="00004151">
        <w:rPr>
          <w:lang w:val="en-US"/>
        </w:rPr>
        <w:t xml:space="preserve"> Tính năng cho phép sao chép dữ liệu từ một máy chủ MySQL sang máy chủ khác để tăng cường hiệu suất và khả năng chịu lỗi.</w:t>
      </w:r>
    </w:p>
    <w:p w14:paraId="6F2A8328" w14:textId="1BE106A8" w:rsidR="00A14F8D" w:rsidRDefault="00CB5335" w:rsidP="00192A9F">
      <w:pPr>
        <w:pStyle w:val="Heading3"/>
      </w:pPr>
      <w:bookmarkStart w:id="28" w:name="_Toc170937666"/>
      <w:r>
        <w:t>Ưu nhược điểm của MySQL</w:t>
      </w:r>
      <w:bookmarkEnd w:id="28"/>
    </w:p>
    <w:p w14:paraId="628A5D87" w14:textId="77777777" w:rsidR="00F27FA7" w:rsidRPr="00F27FA7" w:rsidRDefault="00F27FA7" w:rsidP="00F27FA7">
      <w:pPr>
        <w:pStyle w:val="BodyText"/>
        <w:ind w:firstLine="426"/>
        <w:rPr>
          <w:b/>
          <w:bCs/>
          <w:lang w:val="en-US"/>
        </w:rPr>
      </w:pPr>
      <w:r w:rsidRPr="00F27FA7">
        <w:rPr>
          <w:b/>
          <w:bCs/>
          <w:lang w:val="en-US"/>
        </w:rPr>
        <w:t>Ưu điểm:</w:t>
      </w:r>
    </w:p>
    <w:p w14:paraId="7132F1E3" w14:textId="0A8C27EC" w:rsidR="00F27FA7" w:rsidRPr="00F27FA7" w:rsidRDefault="00F27FA7" w:rsidP="00F27FA7">
      <w:pPr>
        <w:pStyle w:val="BodyText"/>
        <w:ind w:firstLine="426"/>
        <w:rPr>
          <w:lang w:val="en-US"/>
        </w:rPr>
      </w:pPr>
      <w:r w:rsidRPr="00F27FA7">
        <w:rPr>
          <w:b/>
          <w:bCs/>
          <w:lang w:val="en-US"/>
        </w:rPr>
        <w:t>Sử dụng dễ dàng:</w:t>
      </w:r>
      <w:r w:rsidRPr="00F27FA7">
        <w:rPr>
          <w:lang w:val="en-US"/>
        </w:rPr>
        <w:t xml:space="preserve"> MySQL là cơ sở dữ liệu tốc độ cao và ổn định, công cụ này dễ sử dụng và hoạt động trên nhiều hệ điều hành cung cấp hệ thống lớn các hàm tiện ích.</w:t>
      </w:r>
    </w:p>
    <w:p w14:paraId="4A76763E" w14:textId="7A22BB8D" w:rsidR="00F27FA7" w:rsidRPr="00F27FA7" w:rsidRDefault="00F27FA7" w:rsidP="00F27FA7">
      <w:pPr>
        <w:pStyle w:val="BodyText"/>
        <w:ind w:firstLine="426"/>
        <w:rPr>
          <w:lang w:val="en-US"/>
        </w:rPr>
      </w:pPr>
      <w:r w:rsidRPr="00F27FA7">
        <w:rPr>
          <w:b/>
          <w:bCs/>
          <w:lang w:val="en-US"/>
        </w:rPr>
        <w:t>Độ bảo mật cao:</w:t>
      </w:r>
      <w:r w:rsidRPr="00F27FA7">
        <w:rPr>
          <w:lang w:val="en-US"/>
        </w:rPr>
        <w:t xml:space="preserve"> MySQL thích hợp cho các ứng dụng có truy cập CSDL trên Internet khi sở hữu nhiều tính năng bảo mật thậm chí là ở cấp cao.</w:t>
      </w:r>
    </w:p>
    <w:p w14:paraId="3DA30E34" w14:textId="1380F102" w:rsidR="00F27FA7" w:rsidRPr="00F27FA7" w:rsidRDefault="00F27FA7" w:rsidP="00F27FA7">
      <w:pPr>
        <w:pStyle w:val="BodyText"/>
        <w:ind w:firstLine="426"/>
        <w:rPr>
          <w:lang w:val="en-US"/>
        </w:rPr>
      </w:pPr>
      <w:r w:rsidRPr="00F27FA7">
        <w:rPr>
          <w:b/>
          <w:bCs/>
          <w:lang w:val="en-US"/>
        </w:rPr>
        <w:t>Đa dạng tính năng:</w:t>
      </w:r>
      <w:r w:rsidRPr="00F27FA7">
        <w:rPr>
          <w:lang w:val="en-US"/>
        </w:rPr>
        <w:t xml:space="preserve"> MySQL hỗ trợ rất nhiều chức năng MySQL được mong chờ từ một hệ quản trị cơ sở dữ liệu quan hệ cả trực tiếp lẫn gián tiếp.</w:t>
      </w:r>
    </w:p>
    <w:p w14:paraId="3364A706" w14:textId="30115D61" w:rsidR="00F27FA7" w:rsidRPr="00F27FA7" w:rsidRDefault="00F27FA7" w:rsidP="00F27FA7">
      <w:pPr>
        <w:pStyle w:val="BodyText"/>
        <w:ind w:firstLine="426"/>
        <w:rPr>
          <w:lang w:val="en-US"/>
        </w:rPr>
      </w:pPr>
      <w:r w:rsidRPr="00F27FA7">
        <w:rPr>
          <w:b/>
          <w:bCs/>
          <w:lang w:val="en-US"/>
        </w:rPr>
        <w:t>Khả năng mở rộng mạnh mẽ:</w:t>
      </w:r>
      <w:r w:rsidRPr="00F27FA7">
        <w:rPr>
          <w:lang w:val="en-US"/>
        </w:rPr>
        <w:t xml:space="preserve"> MySQL có thể xử lý rất nhiều dữ liệu và hơn thế nữa nó có thể được mở rộng nếu cần thiết.</w:t>
      </w:r>
    </w:p>
    <w:p w14:paraId="37686B9E" w14:textId="766D3388" w:rsidR="00F27FA7" w:rsidRPr="00F27FA7" w:rsidRDefault="00F27FA7" w:rsidP="00F27FA7">
      <w:pPr>
        <w:pStyle w:val="BodyText"/>
        <w:ind w:firstLine="426"/>
        <w:rPr>
          <w:lang w:val="en-US"/>
        </w:rPr>
      </w:pPr>
      <w:r w:rsidRPr="00F27FA7">
        <w:rPr>
          <w:b/>
          <w:bCs/>
          <w:lang w:val="en-US"/>
        </w:rPr>
        <w:t>Nhanh chóng:</w:t>
      </w:r>
      <w:r w:rsidRPr="00F27FA7">
        <w:rPr>
          <w:lang w:val="en-US"/>
        </w:rPr>
        <w:t xml:space="preserve"> Việc đưa ra một số tiêu chuẩn cho phép MySQL để làm việc một </w:t>
      </w:r>
      <w:r w:rsidRPr="00F27FA7">
        <w:rPr>
          <w:lang w:val="en-US"/>
        </w:rPr>
        <w:lastRenderedPageBreak/>
        <w:t>cách hiệu quả và tiết kiệm chi phí, do đó nó làm tăng tốc độ thực thi.</w:t>
      </w:r>
    </w:p>
    <w:p w14:paraId="51C193ED" w14:textId="37672EF3" w:rsidR="00F27FA7" w:rsidRPr="00F27FA7" w:rsidRDefault="00F27FA7" w:rsidP="00F27FA7">
      <w:pPr>
        <w:pStyle w:val="BodyText"/>
        <w:ind w:firstLine="426"/>
        <w:rPr>
          <w:lang w:val="en-US"/>
        </w:rPr>
      </w:pPr>
      <w:r w:rsidRPr="00F27FA7">
        <w:rPr>
          <w:b/>
          <w:bCs/>
          <w:lang w:val="en-US"/>
        </w:rPr>
        <w:t>Sử dụng miễn phí:</w:t>
      </w:r>
      <w:r w:rsidRPr="00F27FA7">
        <w:rPr>
          <w:lang w:val="en-US"/>
        </w:rPr>
        <w:t xml:space="preserve"> Là một mã nguồn mở, GNU General Public License được MySQL dùng nên hoàn toàn miễn phí. Tuy nhiên bạn vẫn phải trả phí trong trường hợp bạn cần được MySQL hỗ trợ.</w:t>
      </w:r>
    </w:p>
    <w:p w14:paraId="0A54BC53" w14:textId="77777777" w:rsidR="00F27FA7" w:rsidRPr="00F27FA7" w:rsidRDefault="00F27FA7" w:rsidP="00F27FA7">
      <w:pPr>
        <w:pStyle w:val="BodyText"/>
        <w:ind w:firstLine="426"/>
        <w:rPr>
          <w:b/>
          <w:bCs/>
          <w:lang w:val="en-US"/>
        </w:rPr>
      </w:pPr>
      <w:r w:rsidRPr="00F27FA7">
        <w:rPr>
          <w:b/>
          <w:bCs/>
          <w:lang w:val="en-US"/>
        </w:rPr>
        <w:t>Nhược điểm:</w:t>
      </w:r>
    </w:p>
    <w:p w14:paraId="6FC96BBB" w14:textId="4B99A98C" w:rsidR="00F27FA7" w:rsidRPr="00F27FA7" w:rsidRDefault="00F27FA7" w:rsidP="00F27FA7">
      <w:pPr>
        <w:pStyle w:val="BodyText"/>
        <w:ind w:firstLine="426"/>
        <w:rPr>
          <w:lang w:val="en-US"/>
        </w:rPr>
      </w:pPr>
      <w:r w:rsidRPr="00F27FA7">
        <w:rPr>
          <w:lang w:val="en-US"/>
        </w:rPr>
        <w:t>Ngoài những lợi ích đã nêu ở trên, MySQL cũng còn một số hạn chế phải kể đến như MySQL có thể bị khai thác để chiếm quyền điều khiển. Hơn thế nữa, MySQL không được tích hợp để sử dụng cho các hệ thống lớn cần quản lý lượng dữ liệu khổng lồ. Ví dụ như các hệ thống siêu thị trên toàn quốc, ngân hàng, quản lý thông tin dân số cả nước,</w:t>
      </w:r>
      <w:r w:rsidR="00F54211">
        <w:rPr>
          <w:lang w:val="en-US"/>
        </w:rPr>
        <w:t xml:space="preserve"> </w:t>
      </w:r>
      <w:r w:rsidR="00F033EE">
        <w:rPr>
          <w:lang w:val="en-US"/>
        </w:rPr>
        <w:t>.</w:t>
      </w:r>
      <w:r w:rsidRPr="00F27FA7">
        <w:rPr>
          <w:lang w:val="en-US"/>
        </w:rPr>
        <w:t>..</w:t>
      </w:r>
    </w:p>
    <w:p w14:paraId="65D4B609" w14:textId="30CE1B21" w:rsidR="00F27FA7" w:rsidRPr="00F27FA7" w:rsidRDefault="00F27FA7" w:rsidP="00F27FA7">
      <w:pPr>
        <w:pStyle w:val="BodyText"/>
        <w:ind w:firstLine="426"/>
        <w:rPr>
          <w:lang w:val="en-US"/>
        </w:rPr>
      </w:pPr>
      <w:r w:rsidRPr="00F27FA7">
        <w:rPr>
          <w:lang w:val="en-US"/>
        </w:rPr>
        <w:t>Vì vậy muốn đạt hiệu suất tốt, Website luôn cần phải làm việc với cơ sở dữ liệu. Trong khi đó, MySQL là một hệ quản trị cơ sở dữ liệu với nhiều tính năng tốt, có tốc độ cao, ổn định, dễ sử dụng và có lượng người dùng hỗ trợ đông đảo nên MySQL là sự lựa chọn hàng đầu trong việc phát triển Website.</w:t>
      </w:r>
    </w:p>
    <w:p w14:paraId="673AC4E9" w14:textId="6ADE3FF1" w:rsidR="00A14F8D" w:rsidRDefault="002F681A" w:rsidP="00192A9F">
      <w:pPr>
        <w:pStyle w:val="Heading3"/>
      </w:pPr>
      <w:bookmarkStart w:id="29" w:name="_Toc170937667"/>
      <w:r>
        <w:t xml:space="preserve">Một số tính năng </w:t>
      </w:r>
      <w:r w:rsidR="00C5451B">
        <w:t>nổi bật của My</w:t>
      </w:r>
      <w:r w:rsidR="00192A9F">
        <w:t>SQL</w:t>
      </w:r>
      <w:bookmarkEnd w:id="29"/>
    </w:p>
    <w:p w14:paraId="14660B0D" w14:textId="12C16B3B" w:rsidR="00F562C0" w:rsidRPr="00F562C0" w:rsidRDefault="00F562C0" w:rsidP="00F562C0">
      <w:pPr>
        <w:pStyle w:val="BodyText"/>
        <w:ind w:firstLine="426"/>
        <w:rPr>
          <w:lang w:val="en-US"/>
        </w:rPr>
      </w:pPr>
      <w:r w:rsidRPr="00F562C0">
        <w:rPr>
          <w:lang w:val="en-US"/>
        </w:rPr>
        <w:t>Một số tính năng tiêu biểu dễ thấy của hệ thống quản trị cơ sở dữ liệu MySQL như:</w:t>
      </w:r>
    </w:p>
    <w:p w14:paraId="29C29FBC" w14:textId="77777777" w:rsidR="00F562C0" w:rsidRPr="00F562C0" w:rsidRDefault="00F562C0" w:rsidP="00F562C0">
      <w:pPr>
        <w:pStyle w:val="BodyText"/>
        <w:ind w:firstLine="426"/>
        <w:rPr>
          <w:lang w:val="en-US"/>
        </w:rPr>
      </w:pPr>
      <w:r w:rsidRPr="00F562C0">
        <w:rPr>
          <w:lang w:val="en-US"/>
        </w:rPr>
        <w:t>Cho phép lưu trữ và truy cập dữ liệu trên nhiều công cụ khác nhau, bao gồm CSV, InnoDB và NDB. MySQL cũng có khả năng sao chép dữ liệu và phân vùng bảng đem lại hiệu suất cao và độ bền tốt hơn. Người dùng MySQL cũng không phải học các lệnh mới mà vẫn có thể truy cập dữ liệu của mình bằng các lệnh SQL tiêu chuẩn.</w:t>
      </w:r>
    </w:p>
    <w:p w14:paraId="2A76A7A5" w14:textId="213B76A6" w:rsidR="00F562C0" w:rsidRPr="00F562C0" w:rsidRDefault="00F562C0" w:rsidP="00F562C0">
      <w:pPr>
        <w:pStyle w:val="BodyText"/>
        <w:ind w:firstLine="426"/>
        <w:rPr>
          <w:lang w:val="en-US"/>
        </w:rPr>
      </w:pPr>
      <w:r w:rsidRPr="00F562C0">
        <w:rPr>
          <w:lang w:val="en-US"/>
        </w:rPr>
        <w:t>MySQL được viết bằng C hoặc C++ có thể truy cập và có sẵn trên hơn 20 nền tảng khác nhau, bao gồm Mac, Unix, Linux, Windows. RDBMS cũng hỗ trợ CSDL lớn với hàng triệu bản ghi trên nhiều loại dữ liệu.</w:t>
      </w:r>
    </w:p>
    <w:p w14:paraId="10D9EA3C" w14:textId="250A2F33" w:rsidR="000F38CB" w:rsidRDefault="00F562C0" w:rsidP="00F562C0">
      <w:pPr>
        <w:pStyle w:val="BodyText"/>
        <w:ind w:firstLine="426"/>
        <w:rPr>
          <w:lang w:val="en-US"/>
        </w:rPr>
      </w:pPr>
      <w:r w:rsidRPr="00F562C0">
        <w:rPr>
          <w:lang w:val="en-US"/>
        </w:rPr>
        <w:t>MySQL cũng có sử dụng đặc quyền truy cập và hệ thống mật khẩu mã hóa, cho phép xác minh dựa trên máy chủ. Các máy khách MySQL cũng có thể kết nối với máy chủ MySQL bằng một số giao thức, bao gồm cả giao thức TCP/IP trên mọi nền tảng. Hệ quản trị này cũng hỗ trợ một số chương trình máy khách và tiện ích, các chương trình dòng lệnh là công cụ quản trị như MySQL Workbench.</w:t>
      </w:r>
    </w:p>
    <w:p w14:paraId="39607A2B" w14:textId="5F053A4B" w:rsidR="00BE1C45" w:rsidRPr="00BE1C45" w:rsidRDefault="00BC04FB" w:rsidP="00BE1C45">
      <w:pPr>
        <w:pStyle w:val="Heading3"/>
      </w:pPr>
      <w:bookmarkStart w:id="30" w:name="_Toc170937668"/>
      <w:r>
        <w:lastRenderedPageBreak/>
        <w:t>Những thuật ngữ thường sử dụng trong MySQL</w:t>
      </w:r>
      <w:bookmarkEnd w:id="30"/>
    </w:p>
    <w:p w14:paraId="37AAB86E" w14:textId="77777777" w:rsidR="00BE1C45" w:rsidRPr="00BE1C45" w:rsidRDefault="00BE1C45" w:rsidP="00BE1C45">
      <w:pPr>
        <w:pStyle w:val="BodyText"/>
        <w:ind w:firstLine="426"/>
        <w:rPr>
          <w:lang w:val="en-US"/>
        </w:rPr>
      </w:pPr>
      <w:r w:rsidRPr="00BE1C45">
        <w:rPr>
          <w:b/>
          <w:bCs/>
          <w:lang w:val="en-US"/>
        </w:rPr>
        <w:t>Database:</w:t>
      </w:r>
      <w:r w:rsidRPr="00BE1C45">
        <w:rPr>
          <w:lang w:val="en-US"/>
        </w:rPr>
        <w:t xml:space="preserve"> Database là tập hợp dữ liệu được đặt trong một bộ dữ liệu chung dataset theo cùng một cấu trúc. Database được sắp xếp tổ chức có sự liên kết chặt chẽ với nhau giống như một bảng tính. Database là cơ sở dữ liệu, là nơi sắp đặt cũng như chứa dữ liệu. Dữ liệu được đặt trong dataset (một bộ dữ liệu chung), được tổ chức sắp xếp giống như một bảng tính có liên hệ với nhau.</w:t>
      </w:r>
    </w:p>
    <w:p w14:paraId="2B721586" w14:textId="3A5FE223" w:rsidR="00BE1C45" w:rsidRPr="00BE1C45" w:rsidRDefault="00BE1C45" w:rsidP="00BE1C45">
      <w:pPr>
        <w:pStyle w:val="BodyText"/>
        <w:ind w:firstLine="426"/>
        <w:rPr>
          <w:lang w:val="en-US"/>
        </w:rPr>
      </w:pPr>
      <w:r w:rsidRPr="00BE1C45">
        <w:rPr>
          <w:b/>
          <w:bCs/>
          <w:lang w:val="en-US"/>
        </w:rPr>
        <w:t>MySQL Server:</w:t>
      </w:r>
      <w:r w:rsidRPr="00BE1C45">
        <w:rPr>
          <w:lang w:val="en-US"/>
        </w:rPr>
        <w:t xml:space="preserve"> MySQL Server được định nghĩa như là máy tính hay một hệ thống những máy tính có phần mềm MySQL cho server để giúp người dùng lưu trữ dữ liệu trên đó, để máy khách truy cập vào để quản lý. Những dữ liệu này được để ở trong các bảng, và các bảng có liên kết lại với nhau.</w:t>
      </w:r>
    </w:p>
    <w:p w14:paraId="52B08D0C" w14:textId="5B001EEF" w:rsidR="00BE1C45" w:rsidRPr="00BE1C45" w:rsidRDefault="00BE1C45" w:rsidP="00BE1C45">
      <w:pPr>
        <w:pStyle w:val="BodyText"/>
        <w:ind w:firstLine="426"/>
        <w:rPr>
          <w:lang w:val="en-US"/>
        </w:rPr>
      </w:pPr>
      <w:r w:rsidRPr="00BE1C45">
        <w:rPr>
          <w:b/>
          <w:bCs/>
          <w:lang w:val="en-US"/>
        </w:rPr>
        <w:t>MySQL Client:</w:t>
      </w:r>
      <w:r w:rsidRPr="00BE1C45">
        <w:rPr>
          <w:lang w:val="en-US"/>
        </w:rPr>
        <w:t xml:space="preserve"> Đây là một đoạn mã PHP script trên cùng Server hoặc một máy tính để liên kết với MySQL database. MySQL Client là tên của tất cả các phần mềm có thể thực hiện truy vấn MySQL server và trả về kết quả.</w:t>
      </w:r>
    </w:p>
    <w:p w14:paraId="5A1FD741" w14:textId="202B1CFC" w:rsidR="00BE1C45" w:rsidRPr="00BE1C45" w:rsidRDefault="00BE1C45" w:rsidP="00BE1C45">
      <w:pPr>
        <w:pStyle w:val="BodyText"/>
        <w:ind w:firstLine="426"/>
        <w:rPr>
          <w:lang w:val="en-US"/>
        </w:rPr>
      </w:pPr>
      <w:r w:rsidRPr="00BE1C45">
        <w:rPr>
          <w:b/>
          <w:bCs/>
          <w:lang w:val="en-US"/>
        </w:rPr>
        <w:t>Mô hình Client-server:</w:t>
      </w:r>
      <w:r w:rsidRPr="00BE1C45">
        <w:rPr>
          <w:lang w:val="en-US"/>
        </w:rPr>
        <w:t xml:space="preserve"> Client (máy khách) là máy tính chạy phần mềm và cài đặt RDBMS. Mỗi khi chúng cần truy cập dữ liệu, chúng kết nối tới máy server (máy chủ) RDBMS. Cách thức này chính là mô hình “client-server”.</w:t>
      </w:r>
    </w:p>
    <w:p w14:paraId="52A3ABB2" w14:textId="77777777" w:rsidR="004817CD" w:rsidRDefault="00BE1C45" w:rsidP="00BE1C45">
      <w:pPr>
        <w:pStyle w:val="BodyText"/>
        <w:ind w:firstLine="426"/>
        <w:rPr>
          <w:lang w:val="en-US"/>
        </w:rPr>
      </w:pPr>
      <w:r w:rsidRPr="00BE1C45">
        <w:rPr>
          <w:b/>
          <w:bCs/>
          <w:lang w:val="en-US"/>
        </w:rPr>
        <w:t>Open Source:</w:t>
      </w:r>
      <w:r w:rsidRPr="00BE1C45">
        <w:rPr>
          <w:lang w:val="en-US"/>
        </w:rPr>
        <w:t xml:space="preserve"> Open Source là mã nguồn mở cho phép người dùng sử dụng, cài đặt và tùy chỉnh nó. Bất kỳ ai cũng có thể cài đặt phần mềm này. Bạn có thể chỉnh sửa tùy ý muốn của mình nhưng trong một khuôn khổ giới hạn nhất định.</w:t>
      </w:r>
    </w:p>
    <w:p w14:paraId="18169F59" w14:textId="77777777" w:rsidR="00DF724E" w:rsidRDefault="004817CD" w:rsidP="004817CD">
      <w:pPr>
        <w:pStyle w:val="Heading2"/>
      </w:pPr>
      <w:bookmarkStart w:id="31" w:name="_Toc170937669"/>
      <w:r>
        <w:t>Tổng quan về HTML</w:t>
      </w:r>
      <w:bookmarkEnd w:id="31"/>
    </w:p>
    <w:p w14:paraId="4EE58B92" w14:textId="77777777" w:rsidR="00DF724E" w:rsidRDefault="00DF724E" w:rsidP="00DF724E">
      <w:pPr>
        <w:pStyle w:val="Heading3"/>
      </w:pPr>
      <w:bookmarkStart w:id="32" w:name="_Toc170937670"/>
      <w:r>
        <w:t>Tổng quan</w:t>
      </w:r>
      <w:bookmarkEnd w:id="32"/>
    </w:p>
    <w:p w14:paraId="57283515" w14:textId="77777777" w:rsidR="00DF724E" w:rsidRPr="005813FB" w:rsidRDefault="00DF724E" w:rsidP="005813FB">
      <w:pPr>
        <w:pStyle w:val="BodyText"/>
        <w:ind w:firstLine="426"/>
        <w:rPr>
          <w:lang w:val="en-US"/>
        </w:rPr>
      </w:pPr>
      <w:r w:rsidRPr="005813FB">
        <w:rPr>
          <w:lang w:val="en-US"/>
        </w:rPr>
        <w:t>HTML (viết tắt của từ HyperText Markup Language, hay còn gọi là "Ngôn ngữ Đánh dấu Siêu văn bản") là một ngôn ngữ đánh dấu được thiết kế ra để tạo nên các trang web trên World Wide Web. Nó có thể được trợ giúp bởi các công nghệ như CSS và các ngôn ngữ kịch bản giống như JavaScript.</w:t>
      </w:r>
    </w:p>
    <w:p w14:paraId="3C8946B0" w14:textId="77777777" w:rsidR="00DF724E" w:rsidRPr="005813FB" w:rsidRDefault="00DF724E" w:rsidP="005813FB">
      <w:pPr>
        <w:pStyle w:val="BodyText"/>
        <w:ind w:firstLine="426"/>
        <w:rPr>
          <w:lang w:val="en-US"/>
        </w:rPr>
      </w:pPr>
      <w:r w:rsidRPr="005813FB">
        <w:rPr>
          <w:lang w:val="en-US"/>
        </w:rPr>
        <w:t>HTML không phải là ngôn ngữ lập trình, đồng nghĩa với việc nó không thể tạo ra các chức năng “động” được. Nó chỉ giống như Microsoft Word, dùng để bố cục và định dạng trang web.</w:t>
      </w:r>
    </w:p>
    <w:p w14:paraId="7969A287" w14:textId="77777777" w:rsidR="00DF724E" w:rsidRPr="005813FB" w:rsidRDefault="00DF724E" w:rsidP="005813FB">
      <w:pPr>
        <w:pStyle w:val="BodyText"/>
        <w:ind w:firstLine="426"/>
        <w:rPr>
          <w:lang w:val="en-US"/>
        </w:rPr>
      </w:pPr>
      <w:r w:rsidRPr="005813FB">
        <w:rPr>
          <w:lang w:val="en-US"/>
        </w:rPr>
        <w:t xml:space="preserve">Khi làm việc với HTML, chúng ta sẽ sử dụng cấu trúc code đơn giản (tags và </w:t>
      </w:r>
      <w:r w:rsidRPr="005813FB">
        <w:rPr>
          <w:lang w:val="en-US"/>
        </w:rPr>
        <w:lastRenderedPageBreak/>
        <w:t>attributes) để đánh dấu lên trang web. Ví dụ, chúng ta có thể tạo một đoạn văn bằng cách đặt văn bản vào trong cặp tag mở và đóng văn bản &lt;p&gt; và &lt;/p&gt;.</w:t>
      </w:r>
    </w:p>
    <w:p w14:paraId="46C8FC19" w14:textId="77777777" w:rsidR="00252F25" w:rsidRDefault="00170D85" w:rsidP="00252F25">
      <w:pPr>
        <w:pStyle w:val="BodyText"/>
        <w:keepNext/>
        <w:ind w:firstLine="426"/>
      </w:pPr>
      <w:r w:rsidRPr="005813FB">
        <w:rPr>
          <w:noProof/>
          <w:lang w:val="en-US"/>
        </w:rPr>
        <w:drawing>
          <wp:inline distT="0" distB="0" distL="0" distR="0" wp14:anchorId="4DE24AF5" wp14:editId="3548EF93">
            <wp:extent cx="5580380" cy="566772"/>
            <wp:effectExtent l="0" t="0" r="1270" b="5080"/>
            <wp:docPr id="2253034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566772"/>
                    </a:xfrm>
                    <a:prstGeom prst="rect">
                      <a:avLst/>
                    </a:prstGeom>
                    <a:noFill/>
                  </pic:spPr>
                </pic:pic>
              </a:graphicData>
            </a:graphic>
          </wp:inline>
        </w:drawing>
      </w:r>
    </w:p>
    <w:p w14:paraId="46C954C4" w14:textId="50EF3CF8" w:rsidR="004D57C4" w:rsidRDefault="00252F25" w:rsidP="00252F25">
      <w:pPr>
        <w:pStyle w:val="Caption"/>
      </w:pPr>
      <w:bookmarkStart w:id="33" w:name="_Toc170937748"/>
      <w:r>
        <w:t xml:space="preserve">Hình </w:t>
      </w:r>
      <w:r w:rsidR="00BB7A77">
        <w:fldChar w:fldCharType="begin"/>
      </w:r>
      <w:r w:rsidR="00BB7A77">
        <w:instrText xml:space="preserve"> STYLEREF 1 \s </w:instrText>
      </w:r>
      <w:r w:rsidR="00BB7A77">
        <w:fldChar w:fldCharType="separate"/>
      </w:r>
      <w:r w:rsidR="001D54DC">
        <w:rPr>
          <w:noProof/>
        </w:rPr>
        <w:t>2</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3</w:t>
      </w:r>
      <w:r w:rsidR="00BB7A77">
        <w:fldChar w:fldCharType="end"/>
      </w:r>
      <w:r>
        <w:t xml:space="preserve"> Cấu trúc code đơn giản với HTML</w:t>
      </w:r>
      <w:bookmarkEnd w:id="33"/>
    </w:p>
    <w:p w14:paraId="35E4EB2E" w14:textId="77777777" w:rsidR="00FE6708" w:rsidRDefault="00FE6708" w:rsidP="00FE6708"/>
    <w:p w14:paraId="07643466" w14:textId="77777777" w:rsidR="00FE6708" w:rsidRPr="00FE6708" w:rsidRDefault="00FE6708" w:rsidP="00FE6708"/>
    <w:p w14:paraId="6CF75C34" w14:textId="77777777" w:rsidR="00A51E6D" w:rsidRDefault="004D57C4" w:rsidP="004D57C4">
      <w:pPr>
        <w:pStyle w:val="Heading3"/>
      </w:pPr>
      <w:bookmarkStart w:id="34" w:name="_Toc170937671"/>
      <w:r>
        <w:t>Lịch sử phát triển</w:t>
      </w:r>
      <w:bookmarkEnd w:id="34"/>
    </w:p>
    <w:p w14:paraId="68992BC7" w14:textId="77777777" w:rsidR="00A51E6D" w:rsidRPr="005813FB" w:rsidRDefault="00A51E6D" w:rsidP="005813FB">
      <w:pPr>
        <w:pStyle w:val="BodyText"/>
        <w:ind w:firstLine="426"/>
        <w:rPr>
          <w:lang w:val="en-US"/>
        </w:rPr>
      </w:pPr>
      <w:r w:rsidRPr="005813FB">
        <w:rPr>
          <w:lang w:val="en-US"/>
        </w:rPr>
        <w:t>Ngôn ngữ HTML được tạo ra bởi nhà vật lý học Tim Berners-Lee, trung tâm nghiên cứu CERN, Thụy Sĩ. Vào những ngày bắt đầu, Tim Berners-Lee đã đề xuất ý tưởng tạo nên một hệ thống siêu văn bản (hypertext) trên nền tảng Internet.</w:t>
      </w:r>
    </w:p>
    <w:p w14:paraId="573158EB" w14:textId="77777777" w:rsidR="00A51E6D" w:rsidRPr="005813FB" w:rsidRDefault="00A51E6D" w:rsidP="005813FB">
      <w:pPr>
        <w:pStyle w:val="BodyText"/>
        <w:ind w:firstLine="426"/>
        <w:rPr>
          <w:lang w:val="en-US"/>
        </w:rPr>
      </w:pPr>
      <w:r w:rsidRPr="005813FB">
        <w:rPr>
          <w:lang w:val="en-US"/>
        </w:rPr>
        <w:t>Ông đã xuất bản phiên bản đầu tiên trong năm 1991 bao gồm 18 phần tử (tags) bao gồm thiết kế ban đầu tương đối đơn giản của HTML. Kể từ đó, mỗi phiên bản mới của HTML đều được cập nhật thêm các phần tử và các thành phần mới. Trải qua hơn 30 năm phát triển, đã có rất nhiều phiên bản HTML khác nhau được ra mắt.</w:t>
      </w:r>
    </w:p>
    <w:p w14:paraId="1B2D113B" w14:textId="77777777" w:rsidR="00A51E6D" w:rsidRPr="005813FB" w:rsidRDefault="00A51E6D" w:rsidP="005813FB">
      <w:pPr>
        <w:pStyle w:val="BodyText"/>
        <w:ind w:firstLine="426"/>
        <w:rPr>
          <w:lang w:val="en-US"/>
        </w:rPr>
      </w:pPr>
      <w:r w:rsidRPr="005813FB">
        <w:rPr>
          <w:lang w:val="en-US"/>
        </w:rPr>
        <w:t>Tuy nhiên, phiên bản được sử dụng nhiều nhất kể từ thời điểm bùng nổ của internet vào những năm 2000 là HTML 4.0 (được ra mắt năm 1999), còn ở thời điểm hiện tại phiên bản nâng cấp HTML 5.0 đang được sử dụng, giảng dạy và phổ biến rộng rãi nhất.</w:t>
      </w:r>
    </w:p>
    <w:p w14:paraId="2AFAC074" w14:textId="77777777" w:rsidR="00A51E6D" w:rsidRPr="005813FB" w:rsidRDefault="00A51E6D" w:rsidP="005813FB">
      <w:pPr>
        <w:pStyle w:val="BodyText"/>
        <w:ind w:firstLine="426"/>
        <w:rPr>
          <w:lang w:val="en-US"/>
        </w:rPr>
      </w:pPr>
      <w:r w:rsidRPr="005813FB">
        <w:rPr>
          <w:lang w:val="en-US"/>
        </w:rPr>
        <w:t>Tóm tắt các mốc hình thành và phát triển của ngôn ngữ HTML như sau:</w:t>
      </w:r>
    </w:p>
    <w:p w14:paraId="70B5E892" w14:textId="5358E724" w:rsidR="00A51E6D" w:rsidRPr="005813FB" w:rsidRDefault="00A51E6D" w:rsidP="005813FB">
      <w:pPr>
        <w:pStyle w:val="BodyText"/>
        <w:ind w:firstLine="426"/>
        <w:rPr>
          <w:lang w:val="en-US"/>
        </w:rPr>
      </w:pPr>
      <w:r w:rsidRPr="005813FB">
        <w:rPr>
          <w:lang w:val="en-US"/>
        </w:rPr>
        <w:t>1991, Tim Berners-Lee tạo nên phiên bản HTML 1.0</w:t>
      </w:r>
    </w:p>
    <w:p w14:paraId="0DA81F5B" w14:textId="359E2718" w:rsidR="00A51E6D" w:rsidRPr="005813FB" w:rsidRDefault="00A51E6D" w:rsidP="005813FB">
      <w:pPr>
        <w:pStyle w:val="BodyText"/>
        <w:ind w:firstLine="426"/>
        <w:rPr>
          <w:lang w:val="en-US"/>
        </w:rPr>
      </w:pPr>
      <w:r w:rsidRPr="005813FB">
        <w:rPr>
          <w:lang w:val="en-US"/>
        </w:rPr>
        <w:t>1993, HTML 1.0 được chính thức ra mắt. Nhưng không có nhiều lập trình viên website tại thời điểm này.</w:t>
      </w:r>
    </w:p>
    <w:p w14:paraId="05C79258" w14:textId="1AA5C20F" w:rsidR="00A51E6D" w:rsidRPr="005813FB" w:rsidRDefault="00A51E6D" w:rsidP="005813FB">
      <w:pPr>
        <w:pStyle w:val="BodyText"/>
        <w:ind w:firstLine="426"/>
        <w:rPr>
          <w:lang w:val="en-US"/>
        </w:rPr>
      </w:pPr>
      <w:r w:rsidRPr="005813FB">
        <w:rPr>
          <w:lang w:val="en-US"/>
        </w:rPr>
        <w:t>1995, HTML 2.0 được ra mắt. Đây là một phiên bản nâng cấp của HTML 1.0 với nhiều điểm nổi bật mới. Đây được xtôi là tiêu chuẩn để thiết kế và tạo trang web cho đến tận năm 1997.</w:t>
      </w:r>
    </w:p>
    <w:p w14:paraId="5445FADB" w14:textId="01CCE6F5" w:rsidR="00A51E6D" w:rsidRPr="005813FB" w:rsidRDefault="00A51E6D" w:rsidP="005813FB">
      <w:pPr>
        <w:pStyle w:val="BodyText"/>
        <w:ind w:firstLine="426"/>
        <w:rPr>
          <w:lang w:val="en-US"/>
        </w:rPr>
      </w:pPr>
      <w:r w:rsidRPr="005813FB">
        <w:rPr>
          <w:lang w:val="en-US"/>
        </w:rPr>
        <w:t xml:space="preserve">1997, HTML 3.0 được tạo ra. Tại thời điểm này, Dave Raggett đã giới thiệu một bản thảo mới về HTML, cải tiến các tính năng mới của ngôn ngữ này và cung cấp các đặc điểm mạnh mẽ hơn cho quản trị viên web trong việc thiết kế trang web. Nhưng </w:t>
      </w:r>
      <w:r w:rsidRPr="005813FB">
        <w:rPr>
          <w:lang w:val="en-US"/>
        </w:rPr>
        <w:lastRenderedPageBreak/>
        <w:t>không may, các tính năng được cho là mạnh mẽ trên đã làm chậm việc cải tiến trên trình duyệt.</w:t>
      </w:r>
    </w:p>
    <w:p w14:paraId="1BB588F0" w14:textId="0C913868" w:rsidR="00A51E6D" w:rsidRPr="005813FB" w:rsidRDefault="00A51E6D" w:rsidP="005813FB">
      <w:pPr>
        <w:pStyle w:val="BodyText"/>
        <w:ind w:firstLine="426"/>
        <w:rPr>
          <w:lang w:val="en-US"/>
        </w:rPr>
      </w:pPr>
      <w:r w:rsidRPr="005813FB">
        <w:rPr>
          <w:lang w:val="en-US"/>
        </w:rPr>
        <w:t>1999, HTML 4.0 được ra mắt, sử dụng rộng rãi và đã rất thành công.</w:t>
      </w:r>
    </w:p>
    <w:p w14:paraId="1E532FD0" w14:textId="793C6BE2" w:rsidR="00A51E6D" w:rsidRPr="005813FB" w:rsidRDefault="00A51E6D" w:rsidP="005813FB">
      <w:pPr>
        <w:pStyle w:val="BodyText"/>
        <w:ind w:firstLine="426"/>
        <w:rPr>
          <w:lang w:val="en-US"/>
        </w:rPr>
      </w:pPr>
      <w:r w:rsidRPr="005813FB">
        <w:rPr>
          <w:lang w:val="en-US"/>
        </w:rPr>
        <w:t>2014, thời điểm HTML 5.0 được công bố trên toàn thế giới. Phiên bản này được giới thiệu như là bản nâng cấp của phiên bản HTML 4.01 (năm 2012). Cho đến hiện tại HTML 5.0 vẫn đang được sử dụng rộng rãi và phổ biến trên toàn thế giới như một tiêu chuẩn của lập trình website.</w:t>
      </w:r>
    </w:p>
    <w:p w14:paraId="7004451D" w14:textId="6A8FA655" w:rsidR="005813FB" w:rsidRDefault="005813FB" w:rsidP="005813FB">
      <w:pPr>
        <w:pStyle w:val="Heading3"/>
      </w:pPr>
      <w:bookmarkStart w:id="35" w:name="_Toc170937672"/>
      <w:r>
        <w:t>Mối liên hệ giữa HTML, CSS và JavaScript</w:t>
      </w:r>
      <w:bookmarkEnd w:id="35"/>
    </w:p>
    <w:p w14:paraId="2D72717E" w14:textId="77777777" w:rsidR="005813FB" w:rsidRPr="005813FB" w:rsidRDefault="005813FB" w:rsidP="005813FB">
      <w:pPr>
        <w:pStyle w:val="BodyText"/>
        <w:ind w:firstLine="426"/>
        <w:rPr>
          <w:lang w:val="en-US"/>
        </w:rPr>
      </w:pPr>
      <w:r w:rsidRPr="005813FB">
        <w:rPr>
          <w:lang w:val="en-US"/>
        </w:rPr>
        <w:t>Như đã nói từ đầu, HTML đóng vai trò là bộ khung định hình một trang web, tuy nhiên điều này vẫn chưa đủ để có thể tạo nên một website hoàn chỉnh. Do đó, để website của bạn có thể thu hút, có nhiều chức năng, giao diện bắt mắt cần phải có sự hỗ trợ của CSS và Javascript.</w:t>
      </w:r>
    </w:p>
    <w:p w14:paraId="1A78B881" w14:textId="1B6F72CD" w:rsidR="005813FB" w:rsidRPr="005813FB" w:rsidRDefault="005813FB" w:rsidP="005813FB">
      <w:pPr>
        <w:pStyle w:val="BodyText"/>
        <w:ind w:firstLine="426"/>
        <w:rPr>
          <w:lang w:val="en-US"/>
        </w:rPr>
      </w:pPr>
      <w:r w:rsidRPr="008177F5">
        <w:rPr>
          <w:b/>
          <w:bCs/>
          <w:lang w:val="en-US"/>
        </w:rPr>
        <w:t>CSS</w:t>
      </w:r>
      <w:r w:rsidRPr="005813FB">
        <w:rPr>
          <w:lang w:val="en-US"/>
        </w:rPr>
        <w:t xml:space="preserve"> là viết tắt của Cascading Style Sheets, là một ngôn ngữ thiết kế được sử dụng nhằm mục đích đơn giản hóa quá trình tạo nên một website. CSS được ra mắt vào năm 1996 bởi World Wide Web Consortium (W3C).</w:t>
      </w:r>
    </w:p>
    <w:p w14:paraId="244AFC84" w14:textId="4E8328CE" w:rsidR="005813FB" w:rsidRPr="005813FB" w:rsidRDefault="005813FB" w:rsidP="005813FB">
      <w:pPr>
        <w:pStyle w:val="BodyText"/>
        <w:ind w:firstLine="426"/>
        <w:rPr>
          <w:lang w:val="en-US"/>
        </w:rPr>
      </w:pPr>
      <w:r w:rsidRPr="008177F5">
        <w:rPr>
          <w:b/>
          <w:bCs/>
          <w:lang w:val="en-US"/>
        </w:rPr>
        <w:t>JavaScript</w:t>
      </w:r>
      <w:r w:rsidRPr="005813FB">
        <w:rPr>
          <w:lang w:val="en-US"/>
        </w:rPr>
        <w:t xml:space="preserve"> là một ngôn ngữ lập trình dùng để xây dựng và điều khiển các thành phần tương tác trên trang web. Được phát triển lần đầu bởi Netscape vào năm 1995, JavaScript đã trở thành một trong những ngôn ngữ phổ biến nhất và quan trọng nhất trong phát triển web.</w:t>
      </w:r>
    </w:p>
    <w:p w14:paraId="6BC60AA6" w14:textId="77777777" w:rsidR="005813FB" w:rsidRPr="005813FB" w:rsidRDefault="005813FB" w:rsidP="005813FB">
      <w:pPr>
        <w:pStyle w:val="BodyText"/>
        <w:ind w:firstLine="426"/>
        <w:rPr>
          <w:lang w:val="en-US"/>
        </w:rPr>
      </w:pPr>
      <w:r w:rsidRPr="005813FB">
        <w:rPr>
          <w:lang w:val="en-US"/>
        </w:rPr>
        <w:t>Với khả năng tương thích cao, HTML kết hợp với CSS và Javascript sẽ giúp tăng trải nghiệm người dùng và thiết lập thêm nhiều tính năng cấp cao khác cho website, với từng vai trò cụ thể như sau:</w:t>
      </w:r>
    </w:p>
    <w:p w14:paraId="27937313" w14:textId="49E6527E" w:rsidR="005813FB" w:rsidRPr="005813FB" w:rsidRDefault="005813FB" w:rsidP="005813FB">
      <w:pPr>
        <w:pStyle w:val="BodyText"/>
        <w:ind w:firstLine="426"/>
        <w:rPr>
          <w:lang w:val="en-US"/>
        </w:rPr>
      </w:pPr>
      <w:r w:rsidRPr="006F6DEA">
        <w:rPr>
          <w:b/>
          <w:bCs/>
          <w:lang w:val="en-US"/>
        </w:rPr>
        <w:t>HTML:</w:t>
      </w:r>
      <w:r w:rsidRPr="005813FB">
        <w:rPr>
          <w:lang w:val="en-US"/>
        </w:rPr>
        <w:t xml:space="preserve"> Chịu trách nhiệm xây dựng cấu trúc cơ bản cho website và định dạng các siêu văn bản gồm: các phần tử, thẻ Heading, văn bản, …</w:t>
      </w:r>
    </w:p>
    <w:p w14:paraId="3208921D" w14:textId="1E0C19DB" w:rsidR="00975338" w:rsidRPr="00171B6A" w:rsidRDefault="005813FB" w:rsidP="00171B6A">
      <w:pPr>
        <w:pStyle w:val="BodyText"/>
        <w:ind w:firstLine="426"/>
        <w:rPr>
          <w:lang w:val="en-US"/>
        </w:rPr>
      </w:pPr>
      <w:r w:rsidRPr="006F6DEA">
        <w:rPr>
          <w:b/>
          <w:bCs/>
          <w:lang w:val="en-US"/>
        </w:rPr>
        <w:t>CSS:</w:t>
      </w:r>
      <w:r w:rsidRPr="005813FB">
        <w:rPr>
          <w:lang w:val="en-US"/>
        </w:rPr>
        <w:t xml:space="preserve"> Có vai trò về thiết kế giao diện website, biến các định dạng HTML thành một website có hình ảnh, màu sắc thu hút và hấp dẫn hơn cho người </w:t>
      </w:r>
      <w:r w:rsidR="002424B4">
        <w:rPr>
          <w:lang w:val="en-US"/>
        </w:rPr>
        <w:t>sử dụng</w:t>
      </w:r>
      <w:r w:rsidRPr="005813FB">
        <w:rPr>
          <w:lang w:val="en-US"/>
        </w:rPr>
        <w:t>.</w:t>
      </w:r>
    </w:p>
    <w:p w14:paraId="20377A36" w14:textId="57CCD546" w:rsidR="005813FB" w:rsidRPr="005813FB" w:rsidRDefault="005813FB" w:rsidP="005813FB">
      <w:pPr>
        <w:pStyle w:val="BodyText"/>
        <w:ind w:firstLine="426"/>
        <w:rPr>
          <w:lang w:val="en-US"/>
        </w:rPr>
      </w:pPr>
      <w:r w:rsidRPr="006F6DEA">
        <w:rPr>
          <w:b/>
          <w:bCs/>
          <w:lang w:val="en-US"/>
        </w:rPr>
        <w:t>Javascript:</w:t>
      </w:r>
      <w:r w:rsidRPr="005813FB">
        <w:rPr>
          <w:lang w:val="en-US"/>
        </w:rPr>
        <w:t xml:space="preserve"> Với chức năng tạo ra các hoạt động tương tác cao với hành vi của người dùng như các hiệu ứng đặc biệt khi </w:t>
      </w:r>
      <w:r w:rsidR="00597A9D">
        <w:rPr>
          <w:lang w:val="en-US"/>
        </w:rPr>
        <w:t>c</w:t>
      </w:r>
      <w:r w:rsidRPr="005813FB">
        <w:rPr>
          <w:lang w:val="en-US"/>
        </w:rPr>
        <w:t>lick, khi di chuột, nhập-truy xuất dữ liệu…</w:t>
      </w:r>
    </w:p>
    <w:p w14:paraId="142831E0" w14:textId="01E96044" w:rsidR="00AF4014" w:rsidRPr="00CB002A" w:rsidRDefault="001945C3" w:rsidP="00FC7154">
      <w:pPr>
        <w:pStyle w:val="Heading3"/>
      </w:pPr>
      <w:bookmarkStart w:id="36" w:name="_Toc170937673"/>
      <w:r w:rsidRPr="00CB002A">
        <w:lastRenderedPageBreak/>
        <w:t>Ưu và nhược điểm của HTML</w:t>
      </w:r>
      <w:bookmarkEnd w:id="36"/>
    </w:p>
    <w:p w14:paraId="05E7B850" w14:textId="77777777" w:rsidR="00C73A6D" w:rsidRPr="008B0AB5" w:rsidRDefault="00C73A6D" w:rsidP="00C73A6D">
      <w:pPr>
        <w:spacing w:before="120" w:after="120" w:line="360" w:lineRule="auto"/>
        <w:ind w:left="227" w:right="227" w:firstLine="720"/>
        <w:jc w:val="both"/>
        <w:rPr>
          <w:b/>
          <w:bCs/>
        </w:rPr>
      </w:pPr>
      <w:r w:rsidRPr="008B0AB5">
        <w:rPr>
          <w:b/>
          <w:bCs/>
        </w:rPr>
        <w:t>Ưu điểm:</w:t>
      </w:r>
    </w:p>
    <w:p w14:paraId="259683E5" w14:textId="65F286DB" w:rsidR="00C73A6D" w:rsidRPr="00C73A6D" w:rsidRDefault="00C73A6D" w:rsidP="00C73A6D">
      <w:pPr>
        <w:pStyle w:val="BodyText"/>
        <w:ind w:firstLine="426"/>
        <w:rPr>
          <w:lang w:val="en-US"/>
        </w:rPr>
      </w:pPr>
      <w:r w:rsidRPr="00C73A6D">
        <w:rPr>
          <w:lang w:val="en-US"/>
        </w:rPr>
        <w:t>Có nhiều tài nguyên hỗ trợ với cộng đồng người dùng vô cùng lớn.</w:t>
      </w:r>
    </w:p>
    <w:p w14:paraId="1A4EAFD3" w14:textId="57962B63" w:rsidR="00C73A6D" w:rsidRPr="00C73A6D" w:rsidRDefault="00C73A6D" w:rsidP="00C73A6D">
      <w:pPr>
        <w:pStyle w:val="BodyText"/>
        <w:ind w:firstLine="426"/>
        <w:rPr>
          <w:lang w:val="en-US"/>
        </w:rPr>
      </w:pPr>
      <w:r w:rsidRPr="00C73A6D">
        <w:rPr>
          <w:lang w:val="en-US"/>
        </w:rPr>
        <w:t>Có thể hoạt động mượt mà trên hầu hết mọi trình duyệt hiện nay.</w:t>
      </w:r>
    </w:p>
    <w:p w14:paraId="57BBFE01" w14:textId="46B8B392" w:rsidR="00C73A6D" w:rsidRPr="00C73A6D" w:rsidRDefault="00C73A6D" w:rsidP="00C73A6D">
      <w:pPr>
        <w:pStyle w:val="BodyText"/>
        <w:ind w:firstLine="426"/>
        <w:rPr>
          <w:lang w:val="en-US"/>
        </w:rPr>
      </w:pPr>
      <w:r w:rsidRPr="00C73A6D">
        <w:rPr>
          <w:lang w:val="en-US"/>
        </w:rPr>
        <w:t>Các markup sử dụng trong HTML thường ngắn gọn, có độ đồng nhất cao.</w:t>
      </w:r>
    </w:p>
    <w:p w14:paraId="620C49B9" w14:textId="0DA51126" w:rsidR="00C73A6D" w:rsidRPr="00C73A6D" w:rsidRDefault="00C73A6D" w:rsidP="00C73A6D">
      <w:pPr>
        <w:pStyle w:val="BodyText"/>
        <w:ind w:firstLine="426"/>
        <w:rPr>
          <w:lang w:val="en-US"/>
        </w:rPr>
      </w:pPr>
      <w:r w:rsidRPr="00C73A6D">
        <w:rPr>
          <w:lang w:val="en-US"/>
        </w:rPr>
        <w:t>Sử dụng mã nguồn mở, hoàn toàn miễn phí.</w:t>
      </w:r>
    </w:p>
    <w:p w14:paraId="0C75247D" w14:textId="6E5ECC2A" w:rsidR="00C73A6D" w:rsidRPr="00C73A6D" w:rsidRDefault="00C73A6D" w:rsidP="00C73A6D">
      <w:pPr>
        <w:pStyle w:val="BodyText"/>
        <w:ind w:firstLine="426"/>
        <w:rPr>
          <w:lang w:val="en-US"/>
        </w:rPr>
      </w:pPr>
      <w:r w:rsidRPr="00C73A6D">
        <w:rPr>
          <w:lang w:val="en-US"/>
        </w:rPr>
        <w:t>HTML là chuẩn web được vận hành bởi W3C.</w:t>
      </w:r>
    </w:p>
    <w:p w14:paraId="05058091" w14:textId="22FFFD13" w:rsidR="00C73A6D" w:rsidRPr="00C73A6D" w:rsidRDefault="00C73A6D" w:rsidP="00C73A6D">
      <w:pPr>
        <w:pStyle w:val="BodyText"/>
        <w:ind w:firstLine="426"/>
        <w:rPr>
          <w:lang w:val="en-US"/>
        </w:rPr>
      </w:pPr>
      <w:r w:rsidRPr="00C73A6D">
        <w:rPr>
          <w:lang w:val="en-US"/>
        </w:rPr>
        <w:t>Dễ dàng để tích hợp với các loại ngôn ngữ backend như: PHP, Node.js, …</w:t>
      </w:r>
    </w:p>
    <w:p w14:paraId="3F21F425" w14:textId="77777777" w:rsidR="00C73A6D" w:rsidRPr="008B0AB5" w:rsidRDefault="00C73A6D" w:rsidP="00C73A6D">
      <w:pPr>
        <w:spacing w:before="120" w:after="120" w:line="360" w:lineRule="auto"/>
        <w:ind w:left="227" w:right="227" w:firstLine="720"/>
        <w:jc w:val="both"/>
        <w:rPr>
          <w:b/>
          <w:bCs/>
        </w:rPr>
      </w:pPr>
      <w:r w:rsidRPr="008B0AB5">
        <w:rPr>
          <w:b/>
          <w:bCs/>
        </w:rPr>
        <w:t>Nhược điểm:</w:t>
      </w:r>
    </w:p>
    <w:p w14:paraId="14A0157F" w14:textId="146BA72B" w:rsidR="00C73A6D" w:rsidRPr="00F46836" w:rsidRDefault="00C73A6D" w:rsidP="00F46836">
      <w:pPr>
        <w:pStyle w:val="BodyText"/>
        <w:ind w:firstLine="426"/>
        <w:rPr>
          <w:lang w:val="en-US"/>
        </w:rPr>
      </w:pPr>
      <w:r w:rsidRPr="00F46836">
        <w:rPr>
          <w:lang w:val="en-US"/>
        </w:rPr>
        <w:t>Chỉ được áp dụng chủ yếu cho web tĩnh. Nếu muốn tạo các tính năng động, lập trình viên phải dùng thêm JavaScript hoặc ngôn ngữ backend của bên thứ 3 như: PHP.</w:t>
      </w:r>
    </w:p>
    <w:p w14:paraId="5C656BBF" w14:textId="6817156D" w:rsidR="00C73A6D" w:rsidRPr="00F46836" w:rsidRDefault="00C73A6D" w:rsidP="00F46836">
      <w:pPr>
        <w:pStyle w:val="BodyText"/>
        <w:ind w:firstLine="426"/>
        <w:rPr>
          <w:lang w:val="en-US"/>
        </w:rPr>
      </w:pPr>
      <w:r w:rsidRPr="00F46836">
        <w:rPr>
          <w:lang w:val="en-US"/>
        </w:rPr>
        <w:t>Mỗi trang HTML cần được tạo riêng biệt, ngay có khi có nhiều yếu tố trùng lặp như header, footer.</w:t>
      </w:r>
    </w:p>
    <w:p w14:paraId="39E36A95" w14:textId="3F14D37B" w:rsidR="00C73A6D" w:rsidRPr="00F46836" w:rsidRDefault="00C73A6D" w:rsidP="00F46836">
      <w:pPr>
        <w:pStyle w:val="BodyText"/>
        <w:ind w:firstLine="426"/>
        <w:rPr>
          <w:lang w:val="en-US"/>
        </w:rPr>
      </w:pPr>
      <w:r w:rsidRPr="00F46836">
        <w:rPr>
          <w:lang w:val="en-US"/>
        </w:rPr>
        <w:t>Khó để kiểm soát cách đọc và hiển thị file HTML của trình duyệt (ví dụ, một số trình duyệt cũ không render được tag mới. Do đó, dù trong HTML document có sử dụng các tag này thì trình duyệt cũng không đọc được).</w:t>
      </w:r>
    </w:p>
    <w:p w14:paraId="7685CBC8" w14:textId="6C6BCF13" w:rsidR="00C73A6D" w:rsidRDefault="00C73A6D" w:rsidP="00F46836">
      <w:pPr>
        <w:pStyle w:val="BodyText"/>
        <w:ind w:firstLine="426"/>
        <w:rPr>
          <w:lang w:val="en-US"/>
        </w:rPr>
      </w:pPr>
      <w:r w:rsidRPr="00F46836">
        <w:rPr>
          <w:lang w:val="en-US"/>
        </w:rPr>
        <w:t>Một vài trình duyệt còn chậm cập nhật để hỗ trợ tính năng mới của HTML.</w:t>
      </w:r>
    </w:p>
    <w:p w14:paraId="0C1AE61E" w14:textId="1D7A30F9" w:rsidR="008414C4" w:rsidRDefault="00ED0553" w:rsidP="008414C4">
      <w:pPr>
        <w:pStyle w:val="Heading2"/>
      </w:pPr>
      <w:bookmarkStart w:id="37" w:name="_Toc170937674"/>
      <w:r>
        <w:t xml:space="preserve">Tổng quan về </w:t>
      </w:r>
      <w:r w:rsidR="008414C4">
        <w:t>Javascrip</w:t>
      </w:r>
      <w:r w:rsidR="00D6075F">
        <w:t>t</w:t>
      </w:r>
      <w:bookmarkEnd w:id="37"/>
    </w:p>
    <w:p w14:paraId="621D205D" w14:textId="48232B27" w:rsidR="00D6075F" w:rsidRDefault="00D6075F" w:rsidP="00D6075F">
      <w:pPr>
        <w:pStyle w:val="Heading3"/>
      </w:pPr>
      <w:bookmarkStart w:id="38" w:name="_Toc170937675"/>
      <w:r>
        <w:t>Javascript</w:t>
      </w:r>
      <w:bookmarkEnd w:id="38"/>
    </w:p>
    <w:p w14:paraId="056E2A02" w14:textId="61AC3402" w:rsidR="00D6075F" w:rsidRDefault="00D6075F" w:rsidP="00552A43">
      <w:pPr>
        <w:pStyle w:val="BodyText"/>
      </w:pPr>
      <w:r w:rsidRPr="00D6075F">
        <w:t>Javascript chính là một ngôn ngữ lập trình web rất phổ biến ngày nay. Javascript được tích hợp đồng thời nhúng vào HTML để hỗ trợ cho website trở nên sống động hơn. Chúng cũng đóng vai trò tương tự như một phần của website, cho phép Client-side Script từ người dùng tương tự máy chủ (Nodejs) để tạo ra những website động.</w:t>
      </w:r>
    </w:p>
    <w:p w14:paraId="0536BF89" w14:textId="5917E0C3" w:rsidR="00D6075F" w:rsidRDefault="00D6075F" w:rsidP="00D6075F">
      <w:pPr>
        <w:pStyle w:val="Heading3"/>
      </w:pPr>
      <w:bookmarkStart w:id="39" w:name="_Toc170937676"/>
      <w:r>
        <w:t>Lịch sử phát triển của Javascript</w:t>
      </w:r>
      <w:bookmarkEnd w:id="39"/>
    </w:p>
    <w:p w14:paraId="565CA1F0" w14:textId="77777777" w:rsidR="00D6075F" w:rsidRDefault="00D6075F" w:rsidP="00552A43">
      <w:pPr>
        <w:pStyle w:val="BodyText"/>
      </w:pPr>
      <w:r>
        <w:t xml:space="preserve">Brendan Eich chính là người đã phát triển Javascript tại Netscape với tiền thân là Mocha. Sau đó, Mocha được đổi thành LiveScript và cuối cùng mới đổi thành </w:t>
      </w:r>
      <w:r>
        <w:lastRenderedPageBreak/>
        <w:t>JavaScript.</w:t>
      </w:r>
    </w:p>
    <w:p w14:paraId="3ABD5931" w14:textId="77777777" w:rsidR="00D6075F" w:rsidRDefault="00D6075F" w:rsidP="00552A43">
      <w:pPr>
        <w:pStyle w:val="BodyText"/>
      </w:pPr>
      <w:r>
        <w:t xml:space="preserve">Năm 1998, JavaScript với phiên bản mới nhất là ECMAScript 2 phát hành và đến năm 1999 thì ECMAScript 3 được ra mắt. </w:t>
      </w:r>
    </w:p>
    <w:p w14:paraId="6B853707" w14:textId="0D1380F3" w:rsidR="00D6075F" w:rsidRDefault="00D6075F" w:rsidP="00552A43">
      <w:pPr>
        <w:pStyle w:val="BodyText"/>
      </w:pPr>
      <w:r>
        <w:t>Năm 2016, ứng dụng JavaScript đã đạt kỷ lục lên tới 92% website sử dụng, đồng thời cũng được đánh giá là một công cụ cực kỳ quan trọng đối với lập trình viên.</w:t>
      </w:r>
    </w:p>
    <w:p w14:paraId="7004E7F2" w14:textId="67B4714D" w:rsidR="00D6075F" w:rsidRDefault="00D6075F" w:rsidP="00D6075F">
      <w:pPr>
        <w:pStyle w:val="Heading3"/>
      </w:pPr>
      <w:bookmarkStart w:id="40" w:name="_Toc170937677"/>
      <w:r>
        <w:t>Cách hoạt động và công dụng của Javascript</w:t>
      </w:r>
      <w:bookmarkEnd w:id="40"/>
    </w:p>
    <w:p w14:paraId="6903109E" w14:textId="4D6924F8" w:rsidR="00552A43" w:rsidRDefault="00552A43" w:rsidP="003B3727">
      <w:pPr>
        <w:pStyle w:val="BodyText"/>
      </w:pPr>
      <w:r>
        <w:t>Thông thường, JavaScript sẽ được nhúng trực tiếp vào một website hoặc chúng được tham chiếu qua file</w:t>
      </w:r>
      <w:r w:rsidR="00F033EE">
        <w:t>.</w:t>
      </w:r>
      <w:r>
        <w:t xml:space="preserve">js hoặc JavaScript. </w:t>
      </w:r>
    </w:p>
    <w:p w14:paraId="35A15CB5" w14:textId="77777777" w:rsidR="00552A43" w:rsidRDefault="00552A43" w:rsidP="003B3727">
      <w:pPr>
        <w:pStyle w:val="BodyText"/>
      </w:pPr>
      <w:r>
        <w:t xml:space="preserve">Đây là một ngôn ngữ đến từ phía Client nên Script sẽ được download về máy client khi truy cập. </w:t>
      </w:r>
    </w:p>
    <w:p w14:paraId="7FCE92C6" w14:textId="0A6E6765" w:rsidR="00552A43" w:rsidRPr="00552A43" w:rsidRDefault="00552A43" w:rsidP="003B3727">
      <w:pPr>
        <w:pStyle w:val="BodyText"/>
      </w:pPr>
      <w:r>
        <w:t>Tại đây, chúng sẽ được hệ thống xử ý. Vì vậy, bạn không cần phải tải về máy server rồi chờ cho chúng xử lý xong mới phản hồi được kết quả đến client.</w:t>
      </w:r>
    </w:p>
    <w:p w14:paraId="00A0AC31" w14:textId="549FB972" w:rsidR="00552A43" w:rsidRPr="003B3727" w:rsidRDefault="00552A43" w:rsidP="003B3727">
      <w:pPr>
        <w:pStyle w:val="BodyText"/>
        <w:rPr>
          <w:lang w:val="en-US"/>
        </w:rPr>
      </w:pPr>
      <w:r>
        <w:t>Bên cạnh việc tìm hiểu javascript là ngôn ngữ gì thì chúng được sử dụng để làm gì cũng rất quan trọng. Việc nắm bắt được mục đích của ngôn ngữ đặc biệt này sẽ giúp bạn dễ dàng sử dụng chúng hơn trong công việc. Cụ thể như sau:</w:t>
      </w:r>
    </w:p>
    <w:p w14:paraId="2EFA87E1" w14:textId="57D11451" w:rsidR="00552A43" w:rsidRDefault="00552A43" w:rsidP="003B3727">
      <w:pPr>
        <w:pStyle w:val="BodyText"/>
      </w:pPr>
      <w:r w:rsidRPr="003B3727">
        <w:rPr>
          <w:b/>
          <w:bCs/>
        </w:rPr>
        <w:t>Thay đổi nội dung HTML:</w:t>
      </w:r>
      <w:r>
        <w:t xml:space="preserve"> Một trong số nhiều phương thức HTML JavaScript chính là getElementById (). Chúng được sử dụng để tìm một phần tử của HTML với id=”demo" và dùng để thay đổi nội dung của phần từ (Internal HTML) sang thành “Hello JavaScript”</w:t>
      </w:r>
    </w:p>
    <w:p w14:paraId="1E5C3C30" w14:textId="5C3B7F6E" w:rsidR="00552A43" w:rsidRDefault="00552A43" w:rsidP="00334B99">
      <w:pPr>
        <w:pStyle w:val="BodyText"/>
      </w:pPr>
      <w:r w:rsidRPr="00A71125">
        <w:rPr>
          <w:b/>
          <w:bCs/>
        </w:rPr>
        <w:t>Thay đổi giá trị thuộc tính HTML:</w:t>
      </w:r>
      <w:r>
        <w:t xml:space="preserve"> Tổng quan về javascript còn có thể sử dụng để thay đổi các giá trị của thuộc tính. Ví dụ: thay đổi thuộc tính src (source) của tag&lt;img&gt;.</w:t>
      </w:r>
    </w:p>
    <w:p w14:paraId="6527713D" w14:textId="77777777" w:rsidR="00334B99" w:rsidRDefault="00552A43" w:rsidP="00334B99">
      <w:pPr>
        <w:pStyle w:val="BodyText"/>
        <w:rPr>
          <w:lang w:val="en-US"/>
        </w:rPr>
      </w:pPr>
      <w:r w:rsidRPr="00A71125">
        <w:rPr>
          <w:b/>
          <w:bCs/>
        </w:rPr>
        <w:t>Thay đổi kiểu HTML:</w:t>
      </w:r>
      <w:r>
        <w:t xml:space="preserve"> Đây chính là một hoạt động biến thể của việc thay đổi thuộc tính của HTML ở trên. </w:t>
      </w:r>
    </w:p>
    <w:p w14:paraId="42FF3A40" w14:textId="71CD1EE7" w:rsidR="00552A43" w:rsidRDefault="00552A43" w:rsidP="00334B99">
      <w:pPr>
        <w:pStyle w:val="BodyText"/>
      </w:pPr>
      <w:r>
        <w:t>Ví dụ: document.getElementById(‘demo’).style.fontSize = ’35px;</w:t>
      </w:r>
    </w:p>
    <w:p w14:paraId="546A8D94" w14:textId="77777777" w:rsidR="00552A43" w:rsidRDefault="00552A43" w:rsidP="00334B99">
      <w:pPr>
        <w:pStyle w:val="BodyText"/>
      </w:pPr>
      <w:r w:rsidRPr="00A71125">
        <w:rPr>
          <w:b/>
          <w:bCs/>
        </w:rPr>
        <w:t>Ẩn các phần tử HTML:</w:t>
      </w:r>
      <w:r>
        <w:t xml:space="preserve"> Một hoạt động tiếp theo là Javascript có thể ẩn được các phần tử HTML. Chúng có thể được thực hiện thông qua hoạt động thay đổi kiểu hiển thị các phần tử HTML.</w:t>
      </w:r>
    </w:p>
    <w:p w14:paraId="6A6215CB" w14:textId="16C648ED" w:rsidR="00552A43" w:rsidRDefault="00552A43" w:rsidP="00334B99">
      <w:pPr>
        <w:pStyle w:val="BodyText"/>
        <w:rPr>
          <w:lang w:val="en-US"/>
        </w:rPr>
      </w:pPr>
      <w:r w:rsidRPr="00A71125">
        <w:rPr>
          <w:b/>
          <w:bCs/>
        </w:rPr>
        <w:lastRenderedPageBreak/>
        <w:t>Hiển thị các phần tử HTML:</w:t>
      </w:r>
      <w:r>
        <w:t xml:space="preserve"> Một điểm đặc biệt là JavaScript có thể hiển thị được các yếu tố HTML ẩn. Đồng thời, cũng có thể thực hiện được thông qua cách thay đổi kiểu hiển thị phần tử.</w:t>
      </w:r>
    </w:p>
    <w:p w14:paraId="7460B3DD" w14:textId="5CE390E5" w:rsidR="00DD2ADA" w:rsidRDefault="00DD2ADA" w:rsidP="00DD2ADA">
      <w:pPr>
        <w:pStyle w:val="Heading3"/>
      </w:pPr>
      <w:bookmarkStart w:id="41" w:name="_Toc170937678"/>
      <w:r>
        <w:t>Ưu nhược điểm của Javascript</w:t>
      </w:r>
      <w:bookmarkEnd w:id="41"/>
    </w:p>
    <w:p w14:paraId="16DDF1B5" w14:textId="47B1AC0D" w:rsidR="00D65A31" w:rsidRPr="00D65A31" w:rsidRDefault="00D65A31" w:rsidP="00D65A31">
      <w:pPr>
        <w:pStyle w:val="BodyText"/>
        <w:rPr>
          <w:b/>
          <w:bCs/>
        </w:rPr>
      </w:pPr>
      <w:r w:rsidRPr="00D65A31">
        <w:rPr>
          <w:b/>
          <w:bCs/>
        </w:rPr>
        <w:t>Ưu điểm:</w:t>
      </w:r>
    </w:p>
    <w:p w14:paraId="6E65D58A" w14:textId="1EF38BAC" w:rsidR="00D65A31" w:rsidRDefault="00D65A31" w:rsidP="00D65A31">
      <w:pPr>
        <w:pStyle w:val="BodyText"/>
      </w:pPr>
      <w:r w:rsidRPr="00D65A31">
        <w:t>Một số ưu điểm nổi bật của ngôn ngữ lập trình JavaScript như sau:</w:t>
      </w:r>
    </w:p>
    <w:p w14:paraId="1E713BA0" w14:textId="77777777" w:rsidR="00D65A31" w:rsidRDefault="00D65A31" w:rsidP="00D65A31">
      <w:pPr>
        <w:pStyle w:val="BodyText"/>
      </w:pPr>
      <w:r>
        <w:t>Chương trình rất dễ học.</w:t>
      </w:r>
    </w:p>
    <w:p w14:paraId="7909273D" w14:textId="77777777" w:rsidR="00D65A31" w:rsidRDefault="00D65A31" w:rsidP="00D65A31">
      <w:pPr>
        <w:pStyle w:val="BodyText"/>
      </w:pPr>
      <w:r>
        <w:t xml:space="preserve">Những lỗi Javascript rất dễ để phát hiện, từ đó giúp bạn sửa lỗi một cách nhanh chóng hơn. </w:t>
      </w:r>
    </w:p>
    <w:p w14:paraId="6F333F40" w14:textId="77777777" w:rsidR="00D65A31" w:rsidRDefault="00D65A31" w:rsidP="00D65A31">
      <w:pPr>
        <w:pStyle w:val="BodyText"/>
      </w:pPr>
      <w:r>
        <w:t>Những trình duyệt web có thể dịch thông qua HTML mà không cần sử dụng đến một compiler.</w:t>
      </w:r>
    </w:p>
    <w:p w14:paraId="1C0E7044" w14:textId="77777777" w:rsidR="00D65A31" w:rsidRDefault="00D65A31" w:rsidP="00D65A31">
      <w:pPr>
        <w:pStyle w:val="BodyText"/>
      </w:pPr>
      <w:r>
        <w:t>JS có thể hoạt động ở trên nhiều nền tảng và các trình duyệt web khác nhau.</w:t>
      </w:r>
    </w:p>
    <w:p w14:paraId="70F59779" w14:textId="77777777" w:rsidR="00D65A31" w:rsidRDefault="00D65A31" w:rsidP="00D65A31">
      <w:pPr>
        <w:pStyle w:val="BodyText"/>
      </w:pPr>
      <w:r>
        <w:t xml:space="preserve">Được các chuyên gia đánh giá là một loại ngôn ngữ lập trình nhẹ và nhanh hơn nhiều so với các ngôn ngữ lập trình khác. </w:t>
      </w:r>
    </w:p>
    <w:p w14:paraId="18C0F4B2" w14:textId="77777777" w:rsidR="00D65A31" w:rsidRDefault="00D65A31" w:rsidP="00D65A31">
      <w:pPr>
        <w:pStyle w:val="BodyText"/>
      </w:pPr>
      <w:r>
        <w:t xml:space="preserve">JS còn có thể được gắn trên một số các element hoặc những events của các trang web. </w:t>
      </w:r>
    </w:p>
    <w:p w14:paraId="3D780E55" w14:textId="77777777" w:rsidR="00D65A31" w:rsidRDefault="00D65A31" w:rsidP="00D65A31">
      <w:pPr>
        <w:pStyle w:val="BodyText"/>
      </w:pPr>
      <w:r>
        <w:t xml:space="preserve">Những website có sử dụng JS thì chúng sẽ giúp cho trang web đó có sự tương tác cũng như tăng thêm nhiều trải nghiệm mới cho người dùng. </w:t>
      </w:r>
    </w:p>
    <w:p w14:paraId="41CA9929" w14:textId="77777777" w:rsidR="00D65A31" w:rsidRDefault="00D65A31" w:rsidP="00D65A31">
      <w:pPr>
        <w:pStyle w:val="BodyText"/>
      </w:pPr>
      <w:r>
        <w:t xml:space="preserve">Người dùng cũng có thể tận dụng JS với mục đích là để kiểm tra những input thay vì cách kiểm tra thủ công thông qua hoạt động truy xuất database. </w:t>
      </w:r>
    </w:p>
    <w:p w14:paraId="1462A246" w14:textId="77777777" w:rsidR="00D65A31" w:rsidRDefault="00D65A31" w:rsidP="00D65A31">
      <w:pPr>
        <w:pStyle w:val="BodyText"/>
      </w:pPr>
      <w:r>
        <w:t xml:space="preserve">Giao diện của ứng dụng phong phú với nhiều thành phần như Drag and Drop, Slider để cung cấp đến cho người dùng một Rich Interface (giao diện giàu tính năng). </w:t>
      </w:r>
    </w:p>
    <w:p w14:paraId="7D690D80" w14:textId="26F80BE2" w:rsidR="00D65A31" w:rsidRDefault="00D65A31" w:rsidP="00D65A31">
      <w:pPr>
        <w:pStyle w:val="BodyText"/>
      </w:pPr>
      <w:r>
        <w:t>Giúp thao tác với người dùng phía Client và tách biệt giữa các Client với nhau.</w:t>
      </w:r>
    </w:p>
    <w:p w14:paraId="534DC59C" w14:textId="4D2A2D41" w:rsidR="00D65A31" w:rsidRPr="00D65A31" w:rsidRDefault="00D65A31" w:rsidP="00D65A31">
      <w:pPr>
        <w:pStyle w:val="BodyText"/>
        <w:rPr>
          <w:b/>
          <w:bCs/>
        </w:rPr>
      </w:pPr>
      <w:r w:rsidRPr="00D65A31">
        <w:rPr>
          <w:b/>
          <w:bCs/>
        </w:rPr>
        <w:t>Nhược điểm:</w:t>
      </w:r>
    </w:p>
    <w:p w14:paraId="17B79377" w14:textId="26F9B4D4" w:rsidR="00D65A31" w:rsidRDefault="00D65A31" w:rsidP="00D65A31">
      <w:pPr>
        <w:pStyle w:val="BodyText"/>
      </w:pPr>
      <w:r w:rsidRPr="00D65A31">
        <w:t>Bên cạnh những ưu điểm kể trên thì Javascript vẫn có những nhược điểm riêng tương tự như các ngôn ngữ lập trình khác hiện nay. Cụ thể:</w:t>
      </w:r>
    </w:p>
    <w:p w14:paraId="50850890" w14:textId="77777777" w:rsidR="00D65A31" w:rsidRDefault="00D65A31" w:rsidP="00D65A31">
      <w:pPr>
        <w:pStyle w:val="BodyText"/>
      </w:pPr>
      <w:r>
        <w:t xml:space="preserve">JS Code Snippet khá lớn. </w:t>
      </w:r>
    </w:p>
    <w:p w14:paraId="1AA66D3B" w14:textId="77777777" w:rsidR="00D65A31" w:rsidRDefault="00D65A31" w:rsidP="00D65A31">
      <w:pPr>
        <w:pStyle w:val="BodyText"/>
      </w:pPr>
      <w:r>
        <w:lastRenderedPageBreak/>
        <w:t xml:space="preserve">JS dễ bị các hacker và scammer khai thác hơn. </w:t>
      </w:r>
    </w:p>
    <w:p w14:paraId="7DB94001" w14:textId="77777777" w:rsidR="00D65A31" w:rsidRDefault="00D65A31" w:rsidP="00D65A31">
      <w:pPr>
        <w:pStyle w:val="BodyText"/>
      </w:pPr>
      <w:r>
        <w:t xml:space="preserve">JS cũng không có khả năng đa luồng hoặc đa dạng xử lý. </w:t>
      </w:r>
    </w:p>
    <w:p w14:paraId="46D962D2" w14:textId="77777777" w:rsidR="00D65A31" w:rsidRDefault="00D65A31" w:rsidP="00D65A31">
      <w:pPr>
        <w:pStyle w:val="BodyText"/>
      </w:pPr>
      <w:r>
        <w:t xml:space="preserve">Có thể được dùng để thực thi những mã độc ở trên máy tính của người sử dụng. </w:t>
      </w:r>
    </w:p>
    <w:p w14:paraId="1CB0E0E4" w14:textId="77777777" w:rsidR="00D65A31" w:rsidRDefault="00D65A31" w:rsidP="00D65A31">
      <w:pPr>
        <w:pStyle w:val="BodyText"/>
      </w:pPr>
      <w:r>
        <w:t xml:space="preserve">Những thiết bị khác nhau có thể sẽ thực hiện JS khác nhau, từ đó dẫn đến sự không đồng nhất. </w:t>
      </w:r>
    </w:p>
    <w:p w14:paraId="48B0530F" w14:textId="77777777" w:rsidR="00D65A31" w:rsidRDefault="00D65A31" w:rsidP="00D65A31">
      <w:pPr>
        <w:pStyle w:val="BodyText"/>
      </w:pPr>
      <w:r>
        <w:t xml:space="preserve">Vì tính bảo mật và an toàn nên các Client-Side Javascript sẽ không cho phép đọc hoặc ghi các file. </w:t>
      </w:r>
    </w:p>
    <w:p w14:paraId="569EC1B3" w14:textId="2F6F4430" w:rsidR="00D65A31" w:rsidRPr="00D65A31" w:rsidRDefault="00D65A31" w:rsidP="00D65A31">
      <w:pPr>
        <w:pStyle w:val="BodyText"/>
      </w:pPr>
      <w:r>
        <w:t>JS không được hỗ trợ khi bạn sử dụng ở trong tình trạng thiết bị được kết nối mạng.</w:t>
      </w:r>
    </w:p>
    <w:p w14:paraId="17A4DF07" w14:textId="01432E56" w:rsidR="00606C48" w:rsidRDefault="00EB55A8" w:rsidP="009E241F">
      <w:pPr>
        <w:pStyle w:val="Heading2"/>
      </w:pPr>
      <w:bookmarkStart w:id="42" w:name="_Toc170937679"/>
      <w:r>
        <w:t xml:space="preserve">Tổng quan về </w:t>
      </w:r>
      <w:r w:rsidR="009E241F">
        <w:t>Bootstrap</w:t>
      </w:r>
      <w:bookmarkEnd w:id="42"/>
    </w:p>
    <w:p w14:paraId="6AB19ED0" w14:textId="3A437E1B" w:rsidR="009E241F" w:rsidRDefault="009E241F" w:rsidP="009E241F">
      <w:pPr>
        <w:pStyle w:val="Heading3"/>
      </w:pPr>
      <w:bookmarkStart w:id="43" w:name="_Toc170937680"/>
      <w:r>
        <w:t>Bootstrap</w:t>
      </w:r>
      <w:bookmarkEnd w:id="43"/>
    </w:p>
    <w:p w14:paraId="09459FD0" w14:textId="5DD029CC" w:rsidR="000631D6" w:rsidRPr="000631D6" w:rsidRDefault="000631D6" w:rsidP="000631D6">
      <w:pPr>
        <w:pStyle w:val="BodyText"/>
        <w:rPr>
          <w:lang w:val="en-US"/>
        </w:rPr>
      </w:pPr>
      <w:r>
        <w:t>Bootstrap là một framework HTML, CSS, và JavaScript phổ biến nhất để phát triển website chuẩn responsive.</w:t>
      </w:r>
    </w:p>
    <w:p w14:paraId="1F9A2DC9" w14:textId="4F109F6A" w:rsidR="009E241F" w:rsidRDefault="000631D6" w:rsidP="000631D6">
      <w:pPr>
        <w:pStyle w:val="BodyText"/>
        <w:rPr>
          <w:lang w:val="en-US"/>
        </w:rPr>
      </w:pPr>
      <w:r>
        <w:t>Bootstrap giúp cho quá trình thiết kế website của bạn diễn ra nhanh chóng dựa trên những thành tố cơ bản sẵn có như typography, forms, buttons, tables, grids, navigation, image carousels,…</w:t>
      </w:r>
    </w:p>
    <w:p w14:paraId="5B125A7D" w14:textId="426E0E1A" w:rsidR="000631D6" w:rsidRDefault="000631D6" w:rsidP="000631D6">
      <w:pPr>
        <w:pStyle w:val="BodyText"/>
        <w:rPr>
          <w:lang w:val="en-US"/>
        </w:rPr>
      </w:pPr>
      <w:r w:rsidRPr="000631D6">
        <w:rPr>
          <w:lang w:val="en-US"/>
        </w:rPr>
        <w:t>Bootstrap là một bộ sưu tập các đoạn code lớn có thể tái sử dụng, được viết bằng HTML, CSS và JavaScript. Bên cạnh đó, đây cũng là framework develop front-end cho phép các developer và designer có thể nhanh chóng xây dựng các trang web responsive. Về cơ bản, framework Bootstrap giúp tiết kiệm thời gian viết CSS, từ đó ta sẽ có nhiều thời gian cho việc thiết kế các trang web hơn.</w:t>
      </w:r>
    </w:p>
    <w:p w14:paraId="455A994E" w14:textId="4121ACB3" w:rsidR="000631D6" w:rsidRDefault="000631D6" w:rsidP="000631D6">
      <w:pPr>
        <w:pStyle w:val="Heading3"/>
      </w:pPr>
      <w:bookmarkStart w:id="44" w:name="_Toc170937681"/>
      <w:r>
        <w:t>Lịch sử về Bootstrap</w:t>
      </w:r>
      <w:bookmarkEnd w:id="44"/>
    </w:p>
    <w:p w14:paraId="2FDEFA92" w14:textId="36123360" w:rsidR="000631D6" w:rsidRDefault="000631D6" w:rsidP="000631D6">
      <w:pPr>
        <w:pStyle w:val="BodyText"/>
        <w:rPr>
          <w:lang w:val="en-US"/>
        </w:rPr>
      </w:pPr>
      <w:r w:rsidRPr="000631D6">
        <w:t>Bootstrap là sản phẩm của Mark Otto và Jacob Thornton tại Twitter. Tên gọi ban đầu của Bootstrap là Twitter Blueprint. Mục đích lúc đầu của nó như một mã nguồn mở vào ngày 19/09/2011 trên GitHub dùng để cải thiện tính nhất quán giữa các công cụ nội bộ.</w:t>
      </w:r>
    </w:p>
    <w:p w14:paraId="11FC4BF1" w14:textId="49A32906" w:rsidR="000631D6" w:rsidRPr="000631D6" w:rsidRDefault="000631D6" w:rsidP="00AE078D">
      <w:pPr>
        <w:pStyle w:val="BodyText"/>
        <w:rPr>
          <w:lang w:val="en-US"/>
        </w:rPr>
      </w:pPr>
      <w:r w:rsidRPr="000631D6">
        <w:rPr>
          <w:lang w:val="en-US"/>
        </w:rPr>
        <w:t xml:space="preserve">Vào ngày 31 tháng 1 năm 2012, Bootstrap phiên bản 2 chính thức được phát </w:t>
      </w:r>
      <w:r w:rsidRPr="000631D6">
        <w:rPr>
          <w:lang w:val="en-US"/>
        </w:rPr>
        <w:lastRenderedPageBreak/>
        <w:t>hành. Phiên bản mới này đã được hỗ trợ từ Glyphicons cũng như thay đổi một số thành phần có sẵn. Đồng thời, phiên bản này cũng hỗ trợ responsive web design (RWD) – tức là bố cục của các trang web sẽ tự động điều chỉnh theo đặc điểm của thiết bị được sử dụng (bất kể đó là desktop, tablet hay mobile).</w:t>
      </w:r>
    </w:p>
    <w:p w14:paraId="13CF7C80" w14:textId="35493172" w:rsidR="000631D6" w:rsidRPr="000631D6" w:rsidRDefault="000631D6" w:rsidP="000631D6">
      <w:pPr>
        <w:pStyle w:val="BodyText"/>
        <w:rPr>
          <w:lang w:val="en-US"/>
        </w:rPr>
      </w:pPr>
      <w:r w:rsidRPr="000631D6">
        <w:rPr>
          <w:lang w:val="en-US"/>
        </w:rPr>
        <w:t>Ngày 19/08/2013 đánh dấu sự ra đời của phiên bản tiếp theo – Bootstrap phiên bản 3. Phiên bản này đã tái thiết kế lại các thành phần để sử dụng flat design, đồng thời tương thích với các thiết bị di động hơn. Bên cạnh đó, Bootstrap 3 cũng có một hệ thống plugin hoàn toàn mới với các namespaced event. Dù Bootstrap 3 không còn hỗ trợ Internet Explorer 7 và Firefox 3.6 nữa, nhưng vẫn có các polyfill cho những trình duyệt này.</w:t>
      </w:r>
    </w:p>
    <w:p w14:paraId="6BDE2394" w14:textId="19E7F865" w:rsidR="000631D6" w:rsidRDefault="000631D6" w:rsidP="000631D6">
      <w:pPr>
        <w:pStyle w:val="BodyText"/>
        <w:rPr>
          <w:lang w:val="en-US"/>
        </w:rPr>
      </w:pPr>
      <w:r w:rsidRPr="000631D6">
        <w:rPr>
          <w:lang w:val="en-US"/>
        </w:rPr>
        <w:t>Phải đến tận tháng 1 năm 2018, người dùng mới được sử dụng phiên bản mới của Bootstrap – Bootstrap 4. Và gần đây nhất chính là Bootstrap 5 vào 5/5/2021. Các bạn có thể tải Bootstrap phiên bản mới nhất tại trang web chính thức.</w:t>
      </w:r>
    </w:p>
    <w:p w14:paraId="54E9BD39" w14:textId="69FA4B5F" w:rsidR="000631D6" w:rsidRDefault="000631D6" w:rsidP="000631D6">
      <w:pPr>
        <w:pStyle w:val="Heading3"/>
      </w:pPr>
      <w:bookmarkStart w:id="45" w:name="_Toc170937682"/>
      <w:r>
        <w:t>Tính năng và thành phần chính của Bootstrap</w:t>
      </w:r>
      <w:bookmarkEnd w:id="45"/>
    </w:p>
    <w:p w14:paraId="0392E8DC" w14:textId="2CAF94D5" w:rsidR="008D3C1F" w:rsidRPr="008D3C1F" w:rsidRDefault="008D3C1F" w:rsidP="008D3C1F">
      <w:pPr>
        <w:pStyle w:val="BodyText"/>
        <w:rPr>
          <w:lang w:val="en-US"/>
        </w:rPr>
      </w:pPr>
      <w:r w:rsidRPr="008D3C1F">
        <w:rPr>
          <w:lang w:val="en-US"/>
        </w:rPr>
        <w:t>Bootstrap được thiết kế theo dạng module tích hợp dễ dàng với các mã nguồn mở như Joomla, WordPress, Mageto,</w:t>
      </w:r>
      <w:r w:rsidR="00F033EE">
        <w:rPr>
          <w:lang w:val="en-US"/>
        </w:rPr>
        <w:t>.</w:t>
      </w:r>
      <w:r w:rsidRPr="008D3C1F">
        <w:rPr>
          <w:lang w:val="en-US"/>
        </w:rPr>
        <w:t>.. Bootstrap mang lại nhiều tính năng hấp dẫn như:</w:t>
      </w:r>
    </w:p>
    <w:p w14:paraId="35FBF306" w14:textId="77777777" w:rsidR="008D3C1F" w:rsidRPr="008D3C1F" w:rsidRDefault="008D3C1F" w:rsidP="008D3C1F">
      <w:pPr>
        <w:pStyle w:val="BodyText"/>
        <w:rPr>
          <w:lang w:val="en-US"/>
        </w:rPr>
      </w:pPr>
      <w:r w:rsidRPr="008D3C1F">
        <w:rPr>
          <w:lang w:val="en-US"/>
        </w:rPr>
        <w:t>Cho phép bạn tùy chỉnh framework của website trước khi tải xuống.</w:t>
      </w:r>
    </w:p>
    <w:p w14:paraId="1DA70260" w14:textId="77777777" w:rsidR="008D3C1F" w:rsidRPr="008D3C1F" w:rsidRDefault="008D3C1F" w:rsidP="008D3C1F">
      <w:pPr>
        <w:pStyle w:val="BodyText"/>
        <w:rPr>
          <w:lang w:val="en-US"/>
        </w:rPr>
      </w:pPr>
      <w:r w:rsidRPr="008D3C1F">
        <w:rPr>
          <w:lang w:val="en-US"/>
        </w:rPr>
        <w:t>Được tích hợp Glyphicons giảm thiểu việc sử dụng các hình ảnh biểu tượng và tăng tốc độ tải trang.</w:t>
      </w:r>
    </w:p>
    <w:p w14:paraId="2B12E482" w14:textId="0978B03B" w:rsidR="008D3C1F" w:rsidRPr="008D3C1F" w:rsidRDefault="008D3C1F" w:rsidP="008D3C1F">
      <w:pPr>
        <w:pStyle w:val="BodyText"/>
        <w:rPr>
          <w:lang w:val="en-US"/>
        </w:rPr>
      </w:pPr>
      <w:r w:rsidRPr="008D3C1F">
        <w:rPr>
          <w:lang w:val="en-US"/>
        </w:rPr>
        <w:t>Bootstrap cho phép truy cập vào thư viện dùng để tạo giao diện website như: font, typography, table, grid,</w:t>
      </w:r>
      <w:r>
        <w:rPr>
          <w:lang w:val="en-US"/>
        </w:rPr>
        <w:t xml:space="preserve"> </w:t>
      </w:r>
      <w:r w:rsidRPr="008D3C1F">
        <w:rPr>
          <w:lang w:val="en-US"/>
        </w:rPr>
        <w:t>…</w:t>
      </w:r>
    </w:p>
    <w:p w14:paraId="69836FC8" w14:textId="0ED51B95" w:rsidR="008D3C1F" w:rsidRPr="008D3C1F" w:rsidRDefault="008D3C1F" w:rsidP="008D3C1F">
      <w:pPr>
        <w:pStyle w:val="BodyText"/>
        <w:rPr>
          <w:lang w:val="en-US"/>
        </w:rPr>
      </w:pPr>
      <w:r w:rsidRPr="008D3C1F">
        <w:rPr>
          <w:lang w:val="en-US"/>
        </w:rPr>
        <w:t>Bootstrap được tích hợp với JQuery.</w:t>
      </w:r>
    </w:p>
    <w:p w14:paraId="35CD0210" w14:textId="08ADC463" w:rsidR="000631D6" w:rsidRPr="000631D6" w:rsidRDefault="000631D6" w:rsidP="000631D6">
      <w:pPr>
        <w:pStyle w:val="BodyText"/>
        <w:rPr>
          <w:lang w:val="en-US"/>
        </w:rPr>
      </w:pPr>
      <w:r w:rsidRPr="000631D6">
        <w:rPr>
          <w:lang w:val="en-US"/>
        </w:rPr>
        <w:t>Để quản lý giao diện người dùng và các chức năng của website với 3 file chính dưới đây:</w:t>
      </w:r>
    </w:p>
    <w:p w14:paraId="587B38DD" w14:textId="48495572" w:rsidR="00606C48" w:rsidRDefault="000631D6" w:rsidP="000631D6">
      <w:pPr>
        <w:pStyle w:val="BodyText"/>
        <w:rPr>
          <w:lang w:val="en-US"/>
        </w:rPr>
      </w:pPr>
      <w:r w:rsidRPr="000631D6">
        <w:rPr>
          <w:b/>
          <w:bCs/>
          <w:lang w:val="en-US"/>
        </w:rPr>
        <w:t>Bootstrap.css</w:t>
      </w:r>
      <w:r w:rsidRPr="000631D6">
        <w:rPr>
          <w:lang w:val="en-US"/>
        </w:rPr>
        <w:t xml:space="preserve"> là một framework CSS giúp bạn quản lý và sắp xếp bố cục của website. Nhiệm vụ của HTML giúp bạn quản lý cấu trúc, còn CSS xử lý bố cục website. Khi có 2 thành phần này, bạn sẽ tiết kiệm được thời gian chỉnh sửa thủ công mà có thể sử dụng CSS để tạo giao diện thống nhất và đồng bộ trên website nhanh </w:t>
      </w:r>
      <w:r w:rsidRPr="000631D6">
        <w:rPr>
          <w:lang w:val="en-US"/>
        </w:rPr>
        <w:lastRenderedPageBreak/>
        <w:t>hơn.</w:t>
      </w:r>
    </w:p>
    <w:p w14:paraId="23475705" w14:textId="210B461D" w:rsidR="000F5DB1" w:rsidRPr="00367F01" w:rsidRDefault="00FF7CFD" w:rsidP="00367F01">
      <w:pPr>
        <w:pStyle w:val="BodyText"/>
        <w:rPr>
          <w:lang w:val="en-US"/>
        </w:rPr>
      </w:pPr>
      <w:r w:rsidRPr="00FF7CFD">
        <w:rPr>
          <w:b/>
          <w:bCs/>
          <w:lang w:val="en-US"/>
        </w:rPr>
        <w:t xml:space="preserve">Bootstrap.js </w:t>
      </w:r>
      <w:r w:rsidRPr="00FF7CFD">
        <w:rPr>
          <w:lang w:val="en-US"/>
        </w:rPr>
        <w:t>được xem là phần quan trọng nhất bởi vì có chứa File JavaScript. Các nhà phát triển thường sử dụng JQuery để tiết kiệm thời gian viết JavaScript.</w:t>
      </w:r>
    </w:p>
    <w:p w14:paraId="37036514" w14:textId="2BA991B3" w:rsidR="008D3C1F" w:rsidRDefault="00F359C8" w:rsidP="00BF3A37">
      <w:pPr>
        <w:pStyle w:val="BodyText"/>
        <w:rPr>
          <w:lang w:val="en-US"/>
        </w:rPr>
      </w:pPr>
      <w:r w:rsidRPr="00F359C8">
        <w:rPr>
          <w:b/>
          <w:bCs/>
          <w:lang w:val="en-US"/>
        </w:rPr>
        <w:t>Glyphicons:</w:t>
      </w:r>
      <w:r>
        <w:rPr>
          <w:lang w:val="en-US"/>
        </w:rPr>
        <w:t xml:space="preserve"> </w:t>
      </w:r>
      <w:r w:rsidRPr="00F359C8">
        <w:rPr>
          <w:lang w:val="en-US"/>
        </w:rPr>
        <w:t>Đối với giao diện một website thì không thể thiếu các bộ icon.</w:t>
      </w:r>
      <w:r w:rsidR="00BF3A37">
        <w:rPr>
          <w:lang w:val="en-US"/>
        </w:rPr>
        <w:t xml:space="preserve"> </w:t>
      </w:r>
      <w:r w:rsidR="0035424D">
        <w:rPr>
          <w:lang w:val="en-US"/>
        </w:rPr>
        <w:t>T</w:t>
      </w:r>
      <w:r w:rsidRPr="00F359C8">
        <w:rPr>
          <w:lang w:val="en-US"/>
        </w:rPr>
        <w:t>rong Bootstrap đã tích hợp thêm Glyphicons miễn phí. Với bản miễn phí cũng đủ để bạn đồng bộ các icon trên website. Còn nếu, bạn muốn có thêm nhiều icon hiện đại, phong cách hơn thì bạn có thể mua bộ iocn Premium. Glyphicons sẽ giúp cho website trở nên sống động và đẹp hơn.</w:t>
      </w:r>
    </w:p>
    <w:p w14:paraId="07850AB5" w14:textId="77777777" w:rsidR="002B7563" w:rsidRDefault="002B7563" w:rsidP="00BF3A37">
      <w:pPr>
        <w:pStyle w:val="BodyText"/>
        <w:rPr>
          <w:lang w:val="en-US"/>
        </w:rPr>
      </w:pPr>
    </w:p>
    <w:p w14:paraId="7275B7A9" w14:textId="5EF8BC97" w:rsidR="0035424D" w:rsidRDefault="0035424D" w:rsidP="0035424D">
      <w:pPr>
        <w:pStyle w:val="Heading3"/>
      </w:pPr>
      <w:bookmarkStart w:id="46" w:name="_Toc170937683"/>
      <w:r>
        <w:t>Ưu nhược điểm của Bootstrap</w:t>
      </w:r>
      <w:bookmarkEnd w:id="46"/>
    </w:p>
    <w:p w14:paraId="33134E47" w14:textId="23D22EEB" w:rsidR="0035424D" w:rsidRPr="008B1F85" w:rsidRDefault="0035424D" w:rsidP="008B1F85">
      <w:pPr>
        <w:pStyle w:val="BodyText"/>
        <w:rPr>
          <w:b/>
          <w:bCs/>
          <w:lang w:val="en-US"/>
        </w:rPr>
      </w:pPr>
      <w:r w:rsidRPr="008B1F85">
        <w:rPr>
          <w:b/>
          <w:bCs/>
          <w:lang w:val="en-US"/>
        </w:rPr>
        <w:t>Ưu điểm:</w:t>
      </w:r>
    </w:p>
    <w:p w14:paraId="3969B2AE" w14:textId="7B4A6919" w:rsidR="0035424D" w:rsidRPr="008B1F85" w:rsidRDefault="0035424D" w:rsidP="008B1F85">
      <w:pPr>
        <w:pStyle w:val="BodyText"/>
        <w:rPr>
          <w:lang w:val="en-US"/>
        </w:rPr>
      </w:pPr>
      <w:r w:rsidRPr="008B1F85">
        <w:rPr>
          <w:b/>
          <w:bCs/>
          <w:lang w:val="en-US"/>
        </w:rPr>
        <w:t xml:space="preserve">Tiết kiệm thời gian: </w:t>
      </w:r>
      <w:r w:rsidRPr="008B1F85">
        <w:rPr>
          <w:lang w:val="en-US"/>
        </w:rPr>
        <w:t>Bootstrap cực kỳ hữu ích khi các developer phải “chạy deadline” khi xây dựng các trang web, ứng dụng web hay ứng dụng mobile. Sở dĩ vì framework Bootstrap có rất nhiều block được xây dựng sẵn, giúp dễ dàng hoàn thành các công việc. Rõ ràng rằng các developer không cần phải khổ sở xây dựng mọi thứ từ đầu, mà có thể thay đổi những thứ có sẵn ở trong thư viện Bootstrap.</w:t>
      </w:r>
    </w:p>
    <w:p w14:paraId="5D75B997" w14:textId="6890D10E" w:rsidR="0035424D" w:rsidRPr="008B1F85" w:rsidRDefault="0035424D" w:rsidP="008B1F85">
      <w:pPr>
        <w:pStyle w:val="BodyText"/>
        <w:rPr>
          <w:lang w:val="en-US"/>
        </w:rPr>
      </w:pPr>
      <w:r w:rsidRPr="008B1F85">
        <w:rPr>
          <w:b/>
          <w:bCs/>
          <w:lang w:val="en-US"/>
        </w:rPr>
        <w:t>Dễ sử dụng</w:t>
      </w:r>
      <w:r w:rsidR="008B1F85" w:rsidRPr="008B1F85">
        <w:rPr>
          <w:b/>
          <w:bCs/>
          <w:lang w:val="en-US"/>
        </w:rPr>
        <w:t>:</w:t>
      </w:r>
      <w:r w:rsidR="008B1F85">
        <w:rPr>
          <w:lang w:val="en-US"/>
        </w:rPr>
        <w:t xml:space="preserve"> </w:t>
      </w:r>
      <w:r w:rsidRPr="008B1F85">
        <w:rPr>
          <w:lang w:val="en-US"/>
        </w:rPr>
        <w:t>Bất kể là chuyên gia hay là người mới bắt đầu, ai cũng có thể sử dụng Bootstrap nhanh chóng mà không gặp bất kỳ rắc rối nào. Bạn không cần là chuyên gia về công nghệ web (HTML, CSS, JavaScript), bạn cũng có thể biết được cách sử dụng Bootstrap cơ bản.</w:t>
      </w:r>
    </w:p>
    <w:p w14:paraId="6DBEBD22" w14:textId="412907C7" w:rsidR="0035424D" w:rsidRPr="008B1F85" w:rsidRDefault="0035424D" w:rsidP="008B1F85">
      <w:pPr>
        <w:pStyle w:val="BodyText"/>
        <w:rPr>
          <w:lang w:val="en-US"/>
        </w:rPr>
      </w:pPr>
      <w:r w:rsidRPr="008B1F85">
        <w:rPr>
          <w:b/>
          <w:bCs/>
          <w:lang w:val="en-US"/>
        </w:rPr>
        <w:t>Tùy chỉnh dễ dàng</w:t>
      </w:r>
      <w:r w:rsidR="008B1F85" w:rsidRPr="008B1F85">
        <w:rPr>
          <w:b/>
          <w:bCs/>
          <w:lang w:val="en-US"/>
        </w:rPr>
        <w:t>:</w:t>
      </w:r>
      <w:r w:rsidR="008B1F85">
        <w:rPr>
          <w:lang w:val="en-US"/>
        </w:rPr>
        <w:t xml:space="preserve"> </w:t>
      </w:r>
      <w:r w:rsidRPr="008B1F85">
        <w:rPr>
          <w:lang w:val="en-US"/>
        </w:rPr>
        <w:t>Người dùng có thể dễ dàng chỉnh sửa các file CSS Bootstrap nếu cảm thấy không hài lòng. Bên cạnh đó, ta cũng có thể kết hợp chúng với những desgin đã có sẵn, hay là bổ sung các chức năng cho nhau…Việc này đặc biệt hữu ích khi người dùng muốn xây dựng một trang web độc đáo, những lại không đủ thời gian để tìm hiểu sâu về CSS.</w:t>
      </w:r>
    </w:p>
    <w:p w14:paraId="3D169F67" w14:textId="1852B795" w:rsidR="0035424D" w:rsidRPr="008B1F85" w:rsidRDefault="0035424D" w:rsidP="008B1F85">
      <w:pPr>
        <w:pStyle w:val="BodyText"/>
        <w:rPr>
          <w:lang w:val="en-US"/>
        </w:rPr>
      </w:pPr>
      <w:r w:rsidRPr="008B1F85">
        <w:rPr>
          <w:b/>
          <w:bCs/>
          <w:lang w:val="en-US"/>
        </w:rPr>
        <w:t>Responsive web design</w:t>
      </w:r>
      <w:r w:rsidR="008B1F85" w:rsidRPr="008B1F85">
        <w:rPr>
          <w:b/>
          <w:bCs/>
          <w:lang w:val="en-US"/>
        </w:rPr>
        <w:t>:</w:t>
      </w:r>
      <w:r w:rsidR="008B1F85">
        <w:rPr>
          <w:lang w:val="en-US"/>
        </w:rPr>
        <w:t xml:space="preserve"> </w:t>
      </w:r>
      <w:r w:rsidRPr="008B1F85">
        <w:rPr>
          <w:lang w:val="en-US"/>
        </w:rPr>
        <w:t xml:space="preserve">Tạo một trang mới với Bootstrap sẽ bắt đầu bằng việc tạo các grid layout cho trang. Hệ thống grid responsive trong Bootstrap chắc chắn được coi là ưu tiên hàng đầu, vì hiện đang ngày càng có nhiều người sử dụng điện thoại di động hơn. Vì vậy, bất kỳ sai sót nào trong thiết kế front-end đều sẽ ảnh hưởng đến tính xác thực của trang web. Từ đó làm giảm uy tín của trang web trong </w:t>
      </w:r>
      <w:r w:rsidRPr="008B1F85">
        <w:rPr>
          <w:lang w:val="en-US"/>
        </w:rPr>
        <w:lastRenderedPageBreak/>
        <w:t>mắt người dùng.</w:t>
      </w:r>
    </w:p>
    <w:p w14:paraId="44D24246" w14:textId="600DA249" w:rsidR="0035424D" w:rsidRPr="008B1F85" w:rsidRDefault="0035424D" w:rsidP="008B1F85">
      <w:pPr>
        <w:pStyle w:val="BodyText"/>
        <w:rPr>
          <w:lang w:val="en-US"/>
        </w:rPr>
      </w:pPr>
      <w:r w:rsidRPr="008B1F85">
        <w:rPr>
          <w:lang w:val="en-US"/>
        </w:rPr>
        <w:t>Như đã đề cập ở các phần trước khi chúng ta giới thiệu về Bootstrap, framework này được xây dựng theo hướng “Mobile-First”, tức là ưu tiên người dùng mobile. Vì vậy hệ thống grid của nó có thể được chia thành 12 cột bằng nhau, chứa các phần tử dựa theo kích thước của màn hình. Vì vậy, front-end của trang web sẽ thân thiện hơn với những người dùng mobile. Bên cạnh đó, các lớp trong grid system còn giúp ẩn hoặc hiển thị những phần tử nhất định trên một số thiết bị cụ thể.</w:t>
      </w:r>
    </w:p>
    <w:p w14:paraId="09CC3CF0" w14:textId="55FD5897" w:rsidR="0035424D" w:rsidRPr="008B1F85" w:rsidRDefault="0035424D" w:rsidP="008B1F85">
      <w:pPr>
        <w:pStyle w:val="BodyText"/>
        <w:rPr>
          <w:lang w:val="en-US"/>
        </w:rPr>
      </w:pPr>
      <w:r w:rsidRPr="008B1F85">
        <w:rPr>
          <w:b/>
          <w:bCs/>
          <w:lang w:val="en-US"/>
        </w:rPr>
        <w:t>Tương thích với trình duyệt</w:t>
      </w:r>
      <w:r w:rsidR="008B1F85" w:rsidRPr="008B1F85">
        <w:rPr>
          <w:b/>
          <w:bCs/>
          <w:lang w:val="en-US"/>
        </w:rPr>
        <w:t>:</w:t>
      </w:r>
      <w:r w:rsidR="008B1F85">
        <w:rPr>
          <w:lang w:val="en-US"/>
        </w:rPr>
        <w:t xml:space="preserve"> </w:t>
      </w:r>
      <w:r w:rsidRPr="008B1F85">
        <w:rPr>
          <w:lang w:val="en-US"/>
        </w:rPr>
        <w:t>Bootstrap đảm bảo khả năng tương thích của framework với mọi phiên bản và nền tảng của các trình duyệt phổ biến hiện nay. Bên cạnh đó, các developer của Bootstrap cũng khẳng định rằng họ không hỗ trợ proxy brower cũng như những trình duyệt cũ nữa. Dẫu vậy, việc này cũng không ảnh hưởng gì đến chức năng của framework Bootstrap.</w:t>
      </w:r>
    </w:p>
    <w:p w14:paraId="48FB6747" w14:textId="4E737D3F" w:rsidR="0035424D" w:rsidRDefault="008B1F85" w:rsidP="008B1F85">
      <w:pPr>
        <w:pStyle w:val="BodyText"/>
        <w:rPr>
          <w:lang w:val="en-US"/>
        </w:rPr>
      </w:pPr>
      <w:r w:rsidRPr="008B1F85">
        <w:rPr>
          <w:b/>
          <w:bCs/>
          <w:lang w:val="en-US"/>
        </w:rPr>
        <w:t>Mã n</w:t>
      </w:r>
      <w:r w:rsidR="0035424D" w:rsidRPr="008B1F85">
        <w:rPr>
          <w:b/>
          <w:bCs/>
          <w:lang w:val="en-US"/>
        </w:rPr>
        <w:t>guồn mở</w:t>
      </w:r>
      <w:r w:rsidRPr="008B1F85">
        <w:rPr>
          <w:b/>
          <w:bCs/>
          <w:lang w:val="en-US"/>
        </w:rPr>
        <w:t>:</w:t>
      </w:r>
      <w:r>
        <w:rPr>
          <w:lang w:val="en-US"/>
        </w:rPr>
        <w:t xml:space="preserve"> </w:t>
      </w:r>
      <w:r w:rsidR="0035424D" w:rsidRPr="008B1F85">
        <w:rPr>
          <w:lang w:val="en-US"/>
        </w:rPr>
        <w:t>Một đặc điểm nổi bật khác nữa của framework Bootstrap chính là mã nguồn mở. Vì vậy người dùng có thể tự do sửa đổi framework này theo nhu cầu cụ thể của các project. Bên cạnh đó, chính Bootstrap cũng khuyến khích các developer đóng góp vào mã nguồn để framework có thể phát triển ổn định hơn.</w:t>
      </w:r>
    </w:p>
    <w:p w14:paraId="52A5B5D9" w14:textId="666850D2" w:rsidR="00EA1C6B" w:rsidRPr="00EA1C6B" w:rsidRDefault="00EA1C6B" w:rsidP="008B1F85">
      <w:pPr>
        <w:pStyle w:val="BodyText"/>
        <w:rPr>
          <w:b/>
          <w:bCs/>
          <w:lang w:val="en-US"/>
        </w:rPr>
      </w:pPr>
      <w:r w:rsidRPr="00EA1C6B">
        <w:rPr>
          <w:b/>
          <w:bCs/>
          <w:lang w:val="en-US"/>
        </w:rPr>
        <w:t>Nhược điểm:</w:t>
      </w:r>
    </w:p>
    <w:p w14:paraId="38034434" w14:textId="4CA46F59" w:rsidR="00EA1C6B" w:rsidRPr="00EA1C6B" w:rsidRDefault="00EA1C6B" w:rsidP="00EA1C6B">
      <w:pPr>
        <w:pStyle w:val="BodyText"/>
        <w:rPr>
          <w:lang w:val="en-US"/>
        </w:rPr>
      </w:pPr>
      <w:r w:rsidRPr="00EA1C6B">
        <w:rPr>
          <w:lang w:val="en-US"/>
        </w:rPr>
        <w:t>Bootstrap, mặc dù rất phổ biến và được sử dụng rộng rãi, nhưng cũng có một số nhược điểm:</w:t>
      </w:r>
    </w:p>
    <w:p w14:paraId="205D7FC6" w14:textId="5B5093BB" w:rsidR="00EA1C6B" w:rsidRPr="00EA1C6B" w:rsidRDefault="00EA1C6B" w:rsidP="00EA1C6B">
      <w:pPr>
        <w:pStyle w:val="BodyText"/>
        <w:rPr>
          <w:lang w:val="en-US"/>
        </w:rPr>
      </w:pPr>
      <w:r w:rsidRPr="00EA1C6B">
        <w:rPr>
          <w:b/>
          <w:bCs/>
          <w:lang w:val="en-US"/>
        </w:rPr>
        <w:t>Trang trọng lượng lớn:</w:t>
      </w:r>
      <w:r w:rsidRPr="00EA1C6B">
        <w:rPr>
          <w:lang w:val="en-US"/>
        </w:rPr>
        <w:t xml:space="preserve"> Bootstrap có kích thước lớn, do đó có thể làm tăng thời gian tải trang, đặc biệt là khi chỉ sử dụng một số phần nhỏ của nó.</w:t>
      </w:r>
    </w:p>
    <w:p w14:paraId="772DC5C6" w14:textId="3D404413" w:rsidR="00EA1C6B" w:rsidRPr="00EA1C6B" w:rsidRDefault="00EA1C6B" w:rsidP="00EA1C6B">
      <w:pPr>
        <w:pStyle w:val="BodyText"/>
        <w:rPr>
          <w:lang w:val="en-US"/>
        </w:rPr>
      </w:pPr>
      <w:r w:rsidRPr="00EA1C6B">
        <w:rPr>
          <w:b/>
          <w:bCs/>
          <w:lang w:val="en-US"/>
        </w:rPr>
        <w:t>Giao diện trông giống nhau:</w:t>
      </w:r>
      <w:r w:rsidRPr="00EA1C6B">
        <w:rPr>
          <w:lang w:val="en-US"/>
        </w:rPr>
        <w:t xml:space="preserve"> Do Bootstrap được sử dụng rộng rãi, nhiều trang web có thể có giao diện khá giống nhau nếu không được tùy chỉnh kĩ lưỡng.</w:t>
      </w:r>
    </w:p>
    <w:p w14:paraId="277B131A" w14:textId="65807041" w:rsidR="00EA1C6B" w:rsidRPr="00EA1C6B" w:rsidRDefault="00EA1C6B" w:rsidP="00EA1C6B">
      <w:pPr>
        <w:pStyle w:val="BodyText"/>
        <w:rPr>
          <w:lang w:val="en-US"/>
        </w:rPr>
      </w:pPr>
      <w:r w:rsidRPr="00EA1C6B">
        <w:rPr>
          <w:b/>
          <w:bCs/>
          <w:lang w:val="en-US"/>
        </w:rPr>
        <w:t>Khó tùy biến đa dạng:</w:t>
      </w:r>
      <w:r w:rsidRPr="00EA1C6B">
        <w:rPr>
          <w:lang w:val="en-US"/>
        </w:rPr>
        <w:t xml:space="preserve"> Mặc dù có thể tùy chỉnh, nhưng việc tùy chỉnh chi tiết hoặc thiết kế giao diện không giống với các mẫu có sẵn trong Bootstrap có thể gặp khó khăn.</w:t>
      </w:r>
    </w:p>
    <w:p w14:paraId="716A6727" w14:textId="2C8E789D" w:rsidR="00EA1C6B" w:rsidRPr="00EA1C6B" w:rsidRDefault="00EA1C6B" w:rsidP="00EA1C6B">
      <w:pPr>
        <w:pStyle w:val="BodyText"/>
        <w:rPr>
          <w:lang w:val="en-US"/>
        </w:rPr>
      </w:pPr>
      <w:r w:rsidRPr="00EA1C6B">
        <w:rPr>
          <w:b/>
          <w:bCs/>
          <w:lang w:val="en-US"/>
        </w:rPr>
        <w:t>Phụ thuộc vào JavaScript:</w:t>
      </w:r>
      <w:r w:rsidRPr="00EA1C6B">
        <w:rPr>
          <w:lang w:val="en-US"/>
        </w:rPr>
        <w:t xml:space="preserve"> Bootstrap sử dụng JavaScript khá nhiều cho các thành phần tương tác như dropdown, modal, carousel, v.v. Điều này có thể gây ra các vấn đề nếu có sự xung đột với các thư viện JavaScript khác hoặc khi quản lý mã nguồn.</w:t>
      </w:r>
    </w:p>
    <w:p w14:paraId="6EC39D1A" w14:textId="77777777" w:rsidR="007B040A" w:rsidRDefault="00EA1C6B" w:rsidP="00EA1C6B">
      <w:pPr>
        <w:pStyle w:val="BodyText"/>
        <w:rPr>
          <w:lang w:val="en-US"/>
        </w:rPr>
      </w:pPr>
      <w:r w:rsidRPr="00EA1C6B">
        <w:rPr>
          <w:b/>
          <w:bCs/>
          <w:lang w:val="en-US"/>
        </w:rPr>
        <w:lastRenderedPageBreak/>
        <w:t>Thiếu tính động và độc lập cao:</w:t>
      </w:r>
      <w:r w:rsidRPr="00EA1C6B">
        <w:rPr>
          <w:lang w:val="en-US"/>
        </w:rPr>
        <w:t xml:space="preserve"> Các phần tử trong Bootstrap có thể không linh hoạt và có thể dễ dàng gây ra một số vấn đề với các thiết kế tùy chỉnh phức tạp hơn.</w:t>
      </w:r>
    </w:p>
    <w:p w14:paraId="0770792B" w14:textId="7395C37F" w:rsidR="00E90A30" w:rsidRDefault="007B040A" w:rsidP="007B040A">
      <w:pPr>
        <w:pStyle w:val="Heading2"/>
      </w:pPr>
      <w:bookmarkStart w:id="47" w:name="_Toc170937684"/>
      <w:r>
        <w:t>Một số thư viện được sử dụng</w:t>
      </w:r>
      <w:bookmarkEnd w:id="47"/>
    </w:p>
    <w:p w14:paraId="03BC5254" w14:textId="727F307A" w:rsidR="007B040A" w:rsidRDefault="008B30B5" w:rsidP="007B040A">
      <w:pPr>
        <w:pStyle w:val="Heading3"/>
      </w:pPr>
      <w:bookmarkStart w:id="48" w:name="_Toc170937685"/>
      <w:r>
        <w:t xml:space="preserve">Tổng quan về </w:t>
      </w:r>
      <w:r w:rsidR="007B040A">
        <w:t>jQuery</w:t>
      </w:r>
      <w:bookmarkEnd w:id="48"/>
    </w:p>
    <w:p w14:paraId="49F70398" w14:textId="0FDBE618" w:rsidR="007B040A" w:rsidRDefault="007B040A" w:rsidP="007B040A">
      <w:pPr>
        <w:pStyle w:val="Heading4"/>
        <w:numPr>
          <w:ilvl w:val="0"/>
          <w:numId w:val="0"/>
        </w:numPr>
        <w:ind w:left="907"/>
        <w:rPr>
          <w:b/>
          <w:bCs w:val="0"/>
        </w:rPr>
      </w:pPr>
      <w:r w:rsidRPr="007B040A">
        <w:rPr>
          <w:b/>
          <w:bCs w:val="0"/>
        </w:rPr>
        <w:t xml:space="preserve">2.7.1.1 jQuery </w:t>
      </w:r>
    </w:p>
    <w:p w14:paraId="2EBF7EEF" w14:textId="77777777" w:rsidR="007B040A" w:rsidRPr="007B040A" w:rsidRDefault="007B040A" w:rsidP="007B040A">
      <w:pPr>
        <w:pStyle w:val="BodyText"/>
        <w:rPr>
          <w:lang w:val="en-US"/>
        </w:rPr>
      </w:pPr>
      <w:r w:rsidRPr="007B040A">
        <w:rPr>
          <w:lang w:val="en-US"/>
        </w:rPr>
        <w:t>jQuery là thư viện JavaScript mã nguồn mở, được sử dụng để đơn giản hoá việc tương tác với HTML/CSS trên các trang web. jQuery giúp cho việc lập trình trở nên dễ dàng hơn, bằng việc cung cấp các hàm và phương thức đơn giản để thao tác với DOM (Document Object Model), thao tác AJAX (Asynchronous JavaScript and XML).</w:t>
      </w:r>
    </w:p>
    <w:p w14:paraId="17E62F4D" w14:textId="0375723E" w:rsidR="007B040A" w:rsidRDefault="007B040A" w:rsidP="007B040A">
      <w:pPr>
        <w:pStyle w:val="BodyText"/>
        <w:rPr>
          <w:lang w:val="en-US"/>
        </w:rPr>
      </w:pPr>
      <w:r w:rsidRPr="007B040A">
        <w:rPr>
          <w:lang w:val="en-US"/>
        </w:rPr>
        <w:t>jQuery hoạt động với phương châm Write less – Do more (viết ít hơn, làm nhiều hơn), giúp lập trình viên tiết kiệm thời gian và công sức trong việc thiết kế website. Vì thế, chúng được sử dụng rộng rãi trong các dự án sử dụng HTML, CSS và JavaScript.</w:t>
      </w:r>
    </w:p>
    <w:p w14:paraId="3A2333E6" w14:textId="0D9B3028" w:rsidR="007B040A" w:rsidRPr="007B040A" w:rsidRDefault="007B040A" w:rsidP="007B040A">
      <w:pPr>
        <w:pStyle w:val="Heading4"/>
        <w:numPr>
          <w:ilvl w:val="0"/>
          <w:numId w:val="0"/>
        </w:numPr>
        <w:ind w:left="907"/>
        <w:rPr>
          <w:b/>
          <w:bCs w:val="0"/>
        </w:rPr>
      </w:pPr>
      <w:r w:rsidRPr="007B040A">
        <w:rPr>
          <w:b/>
          <w:bCs w:val="0"/>
        </w:rPr>
        <w:t>2.7.1.2. Một số tính năng nổi bật của jQuery</w:t>
      </w:r>
    </w:p>
    <w:p w14:paraId="44EB22C1" w14:textId="77777777" w:rsidR="007B040A" w:rsidRPr="007B040A" w:rsidRDefault="007B040A" w:rsidP="007B040A">
      <w:pPr>
        <w:pStyle w:val="BodyText"/>
        <w:rPr>
          <w:lang w:val="en-US"/>
        </w:rPr>
      </w:pPr>
      <w:r w:rsidRPr="007B040A">
        <w:rPr>
          <w:lang w:val="en-US"/>
        </w:rPr>
        <w:t>Đơn giản và dễ sử dụng: jQuery là một thư viện JavaScript dễ học và dễ sử dụng. Nó cung cấp cho các lập trình viên một số phương thức đơn giản để lựa chọn phần tử, thay đổi nội dung và thuộc tính của chúng.</w:t>
      </w:r>
    </w:p>
    <w:p w14:paraId="0BA13144" w14:textId="77777777" w:rsidR="007B040A" w:rsidRPr="007B040A" w:rsidRDefault="007B040A" w:rsidP="007B040A">
      <w:pPr>
        <w:pStyle w:val="BodyText"/>
        <w:rPr>
          <w:lang w:val="en-US"/>
        </w:rPr>
      </w:pPr>
      <w:r w:rsidRPr="007B040A">
        <w:rPr>
          <w:lang w:val="en-US"/>
        </w:rPr>
        <w:t>Tương thích với nhiều trình duyệt: jQuery tối ưu tất cả các trình duyệt phổ biến hiện nay, bao gồm cả Internet Explorer.</w:t>
      </w:r>
    </w:p>
    <w:p w14:paraId="41EBA770" w14:textId="77777777" w:rsidR="007B040A" w:rsidRPr="007B040A" w:rsidRDefault="007B040A" w:rsidP="007B040A">
      <w:pPr>
        <w:pStyle w:val="BodyText"/>
        <w:rPr>
          <w:lang w:val="en-US"/>
        </w:rPr>
      </w:pPr>
      <w:r w:rsidRPr="007B040A">
        <w:rPr>
          <w:lang w:val="en-US"/>
        </w:rPr>
        <w:t>Giảm thời gian và công sức phát triển: jQuery cung cấp nhiều chức năng định sẵn để thực hiện các tác vụ phổ biến trong JavaScript, giúp cho việc lập trình trở nên nhanh hơn.</w:t>
      </w:r>
    </w:p>
    <w:p w14:paraId="08835433" w14:textId="77777777" w:rsidR="007B040A" w:rsidRPr="007B040A" w:rsidRDefault="007B040A" w:rsidP="007B040A">
      <w:pPr>
        <w:pStyle w:val="BodyText"/>
        <w:rPr>
          <w:lang w:val="en-US"/>
        </w:rPr>
      </w:pPr>
      <w:r w:rsidRPr="007B040A">
        <w:rPr>
          <w:lang w:val="en-US"/>
        </w:rPr>
        <w:t>Cộng đồng hỗ trợ lớn: jQuery có một cộng đồng lớn với hàng nghìn plugin và tài liệu hỗ trợ, giúp cho các lập trình viên có thể tìm kiếm và sử dụng các giải pháp sẵn có giúp giảm thời gian và công sức phát triển.</w:t>
      </w:r>
    </w:p>
    <w:p w14:paraId="48B4B696" w14:textId="3141DA35" w:rsidR="007B040A" w:rsidRDefault="007B040A" w:rsidP="007B040A">
      <w:pPr>
        <w:pStyle w:val="BodyText"/>
        <w:rPr>
          <w:lang w:val="en-US"/>
        </w:rPr>
      </w:pPr>
      <w:r w:rsidRPr="007B040A">
        <w:rPr>
          <w:lang w:val="en-US"/>
        </w:rPr>
        <w:t>Hiệu suất tối ưu: jQuery được thiết kế để tối ưu hóa hiệu suất, giúp cho các ứng dụng web chạy nhanh và trơn tru hơn.</w:t>
      </w:r>
    </w:p>
    <w:p w14:paraId="525C339B" w14:textId="0C2D4735" w:rsidR="00FA6C35" w:rsidRPr="00FA6C35" w:rsidRDefault="00FA6C35" w:rsidP="00FA6C35">
      <w:pPr>
        <w:pStyle w:val="Heading4"/>
        <w:numPr>
          <w:ilvl w:val="0"/>
          <w:numId w:val="0"/>
        </w:numPr>
        <w:ind w:left="907"/>
        <w:rPr>
          <w:b/>
          <w:bCs w:val="0"/>
        </w:rPr>
      </w:pPr>
      <w:r w:rsidRPr="00FA6C35">
        <w:rPr>
          <w:b/>
          <w:bCs w:val="0"/>
        </w:rPr>
        <w:lastRenderedPageBreak/>
        <w:t>2.7.1.3. Một số phương thức của jQuery</w:t>
      </w:r>
    </w:p>
    <w:p w14:paraId="15D7D759" w14:textId="77777777" w:rsidR="00FA6C35" w:rsidRPr="00FA6C35" w:rsidRDefault="00FA6C35" w:rsidP="00FA6C35">
      <w:pPr>
        <w:pStyle w:val="BodyText"/>
        <w:rPr>
          <w:lang w:val="en-US"/>
        </w:rPr>
      </w:pPr>
      <w:r w:rsidRPr="00FA6C35">
        <w:rPr>
          <w:lang w:val="en-US"/>
        </w:rPr>
        <w:t>jQuery cung cấp nhiều phương thức để thao tác và tương tác với HTML, dưới đây là một số phương thức quan trọng cần biết trong jQuery.</w:t>
      </w:r>
    </w:p>
    <w:p w14:paraId="146D2EC7" w14:textId="77777777" w:rsidR="00FA6C35" w:rsidRPr="00FA6C35" w:rsidRDefault="00FA6C35" w:rsidP="00FA6C35">
      <w:pPr>
        <w:pStyle w:val="BodyText"/>
        <w:rPr>
          <w:lang w:val="en-US"/>
        </w:rPr>
      </w:pPr>
      <w:r w:rsidRPr="00FA6C35">
        <w:rPr>
          <w:b/>
          <w:bCs/>
          <w:lang w:val="en-US"/>
        </w:rPr>
        <w:t>$(selector):</w:t>
      </w:r>
      <w:r w:rsidRPr="00FA6C35">
        <w:rPr>
          <w:lang w:val="en-US"/>
        </w:rPr>
        <w:t xml:space="preserve"> được sử dụng để chọn các thành phần (element) từ HTML bằng CSS selector.</w:t>
      </w:r>
    </w:p>
    <w:p w14:paraId="3BA839AC" w14:textId="272C5DC3" w:rsidR="00FA6C35" w:rsidRPr="00FA6C35" w:rsidRDefault="00FA6C35" w:rsidP="00FA6C35">
      <w:pPr>
        <w:pStyle w:val="BodyText"/>
        <w:rPr>
          <w:lang w:val="en-US"/>
        </w:rPr>
      </w:pPr>
      <w:r>
        <w:rPr>
          <w:b/>
          <w:bCs/>
          <w:lang w:val="en-US"/>
        </w:rPr>
        <w:t>h</w:t>
      </w:r>
      <w:r w:rsidRPr="00FA6C35">
        <w:rPr>
          <w:b/>
          <w:bCs/>
          <w:lang w:val="en-US"/>
        </w:rPr>
        <w:t>tml():</w:t>
      </w:r>
      <w:r w:rsidRPr="00FA6C35">
        <w:rPr>
          <w:lang w:val="en-US"/>
        </w:rPr>
        <w:t xml:space="preserve"> được sử dụng để lấy nội dung HMTL của thành phần (element) hoặc gán giá trị HTML cho thành phần (element).</w:t>
      </w:r>
    </w:p>
    <w:p w14:paraId="3FB949DC" w14:textId="6C15B982" w:rsidR="00FA6C35" w:rsidRPr="00FA6C35" w:rsidRDefault="00FA6C35" w:rsidP="00FA6C35">
      <w:pPr>
        <w:pStyle w:val="BodyText"/>
        <w:rPr>
          <w:lang w:val="en-US"/>
        </w:rPr>
      </w:pPr>
      <w:r>
        <w:rPr>
          <w:b/>
          <w:bCs/>
          <w:lang w:val="en-US"/>
        </w:rPr>
        <w:t>t</w:t>
      </w:r>
      <w:r w:rsidRPr="00FA6C35">
        <w:rPr>
          <w:b/>
          <w:bCs/>
          <w:lang w:val="en-US"/>
        </w:rPr>
        <w:t>ext():</w:t>
      </w:r>
      <w:r w:rsidRPr="00FA6C35">
        <w:rPr>
          <w:lang w:val="en-US"/>
        </w:rPr>
        <w:t xml:space="preserve"> được sử dụng để lấy, thay đổi hoặc gán text cho thành phần (element).</w:t>
      </w:r>
    </w:p>
    <w:p w14:paraId="4253569C" w14:textId="77777777" w:rsidR="00FA6C35" w:rsidRPr="00FA6C35" w:rsidRDefault="00FA6C35" w:rsidP="00FA6C35">
      <w:pPr>
        <w:pStyle w:val="BodyText"/>
        <w:rPr>
          <w:lang w:val="en-US"/>
        </w:rPr>
      </w:pPr>
      <w:r w:rsidRPr="007D699B">
        <w:rPr>
          <w:b/>
          <w:bCs/>
          <w:lang w:val="en-US"/>
        </w:rPr>
        <w:t>attr():</w:t>
      </w:r>
      <w:r w:rsidRPr="00FA6C35">
        <w:rPr>
          <w:lang w:val="en-US"/>
        </w:rPr>
        <w:t xml:space="preserve"> được sử dụng để set hoặc return thuộc tính và giá trị của các phần tử được chọn.</w:t>
      </w:r>
    </w:p>
    <w:p w14:paraId="122E88C6" w14:textId="77777777" w:rsidR="00FA6C35" w:rsidRPr="00FA6C35" w:rsidRDefault="00FA6C35" w:rsidP="00FA6C35">
      <w:pPr>
        <w:pStyle w:val="BodyText"/>
        <w:rPr>
          <w:lang w:val="en-US"/>
        </w:rPr>
      </w:pPr>
      <w:r w:rsidRPr="007D699B">
        <w:rPr>
          <w:b/>
          <w:bCs/>
          <w:lang w:val="en-US"/>
        </w:rPr>
        <w:t>addClass():</w:t>
      </w:r>
      <w:r w:rsidRPr="00FA6C35">
        <w:rPr>
          <w:lang w:val="en-US"/>
        </w:rPr>
        <w:t xml:space="preserve"> được sử dụng để thêm nhiều thuộc tính hơn cho từng phần tử được chọn. Nó cũng có thể được sử dụng để thay đổi thuộc tính của phần tử được chọn.</w:t>
      </w:r>
    </w:p>
    <w:p w14:paraId="1E41CF33" w14:textId="77777777" w:rsidR="00FA6C35" w:rsidRPr="00FA6C35" w:rsidRDefault="00FA6C35" w:rsidP="00FA6C35">
      <w:pPr>
        <w:pStyle w:val="BodyText"/>
        <w:rPr>
          <w:lang w:val="en-US"/>
        </w:rPr>
      </w:pPr>
      <w:r w:rsidRPr="007D699B">
        <w:rPr>
          <w:b/>
          <w:bCs/>
          <w:lang w:val="en-US"/>
        </w:rPr>
        <w:t>removeClass():</w:t>
      </w:r>
      <w:r w:rsidRPr="00FA6C35">
        <w:rPr>
          <w:lang w:val="en-US"/>
        </w:rPr>
        <w:t xml:space="preserve"> được sử dụng để loại bỏ một hoặc nhiều class khỏi giá trị thuộc tính class của phần tử.</w:t>
      </w:r>
    </w:p>
    <w:p w14:paraId="5DB6A500" w14:textId="77777777" w:rsidR="00FA6C35" w:rsidRPr="00FA6C35" w:rsidRDefault="00FA6C35" w:rsidP="00FA6C35">
      <w:pPr>
        <w:pStyle w:val="BodyText"/>
        <w:rPr>
          <w:lang w:val="en-US"/>
        </w:rPr>
      </w:pPr>
      <w:r w:rsidRPr="007D699B">
        <w:rPr>
          <w:b/>
          <w:bCs/>
          <w:lang w:val="en-US"/>
        </w:rPr>
        <w:t xml:space="preserve">toggleClass(): </w:t>
      </w:r>
      <w:r w:rsidRPr="00FA6C35">
        <w:rPr>
          <w:lang w:val="en-US"/>
        </w:rPr>
        <w:t>được sử dụng để chuyển đổi một hoặc nhiều class trên một phần tử.</w:t>
      </w:r>
    </w:p>
    <w:p w14:paraId="42E4EA29" w14:textId="77777777" w:rsidR="00FA6C35" w:rsidRPr="00FA6C35" w:rsidRDefault="00FA6C35" w:rsidP="00FA6C35">
      <w:pPr>
        <w:pStyle w:val="BodyText"/>
        <w:rPr>
          <w:lang w:val="en-US"/>
        </w:rPr>
      </w:pPr>
      <w:r w:rsidRPr="007D699B">
        <w:rPr>
          <w:b/>
          <w:bCs/>
          <w:lang w:val="en-US"/>
        </w:rPr>
        <w:t>css():</w:t>
      </w:r>
      <w:r w:rsidRPr="00FA6C35">
        <w:rPr>
          <w:lang w:val="en-US"/>
        </w:rPr>
        <w:t xml:space="preserve"> được sử dụng để set hoặc trả về style của phần tử được chọn. Phương pháp này có thể được sử dụng theo những cách khác nhau.</w:t>
      </w:r>
    </w:p>
    <w:p w14:paraId="62F7F5B8" w14:textId="77777777" w:rsidR="00FA6C35" w:rsidRPr="00FA6C35" w:rsidRDefault="00FA6C35" w:rsidP="00FA6C35">
      <w:pPr>
        <w:pStyle w:val="BodyText"/>
        <w:rPr>
          <w:lang w:val="en-US"/>
        </w:rPr>
      </w:pPr>
      <w:r w:rsidRPr="007D699B">
        <w:rPr>
          <w:b/>
          <w:bCs/>
          <w:lang w:val="en-US"/>
        </w:rPr>
        <w:t>show():</w:t>
      </w:r>
      <w:r w:rsidRPr="00FA6C35">
        <w:rPr>
          <w:lang w:val="en-US"/>
        </w:rPr>
        <w:t xml:space="preserve"> được sử dụng để hiển thị một phần tử đã bị ẩn.</w:t>
      </w:r>
    </w:p>
    <w:p w14:paraId="5D9A70FA" w14:textId="77777777" w:rsidR="00FA6C35" w:rsidRPr="00FA6C35" w:rsidRDefault="00FA6C35" w:rsidP="00FA6C35">
      <w:pPr>
        <w:pStyle w:val="BodyText"/>
        <w:rPr>
          <w:lang w:val="en-US"/>
        </w:rPr>
      </w:pPr>
      <w:r w:rsidRPr="007D699B">
        <w:rPr>
          <w:b/>
          <w:bCs/>
          <w:lang w:val="en-US"/>
        </w:rPr>
        <w:t>hide():</w:t>
      </w:r>
      <w:r w:rsidRPr="00FA6C35">
        <w:rPr>
          <w:lang w:val="en-US"/>
        </w:rPr>
        <w:t xml:space="preserve"> dùng để ẩn một phần tử.</w:t>
      </w:r>
    </w:p>
    <w:p w14:paraId="08ED1E8F" w14:textId="77777777" w:rsidR="00FA6C35" w:rsidRPr="00FA6C35" w:rsidRDefault="00FA6C35" w:rsidP="00FA6C35">
      <w:pPr>
        <w:pStyle w:val="BodyText"/>
        <w:rPr>
          <w:lang w:val="en-US"/>
        </w:rPr>
      </w:pPr>
      <w:r w:rsidRPr="007D699B">
        <w:rPr>
          <w:b/>
          <w:bCs/>
          <w:lang w:val="en-US"/>
        </w:rPr>
        <w:t>toggle():</w:t>
      </w:r>
      <w:r w:rsidRPr="00FA6C35">
        <w:rPr>
          <w:lang w:val="en-US"/>
        </w:rPr>
        <w:t xml:space="preserve"> được sử dụng để thực hiện luân phiên giữa việc hiện và ẩn một phần tử.</w:t>
      </w:r>
    </w:p>
    <w:p w14:paraId="0BBA1178" w14:textId="110B4DE5" w:rsidR="00FA6C35" w:rsidRPr="00FA6C35" w:rsidRDefault="00FA6C35" w:rsidP="00FA6C35">
      <w:pPr>
        <w:pStyle w:val="BodyText"/>
        <w:rPr>
          <w:lang w:val="en-US"/>
        </w:rPr>
      </w:pPr>
      <w:r w:rsidRPr="007D699B">
        <w:rPr>
          <w:b/>
          <w:bCs/>
          <w:lang w:val="en-US"/>
        </w:rPr>
        <w:t>val():</w:t>
      </w:r>
      <w:r w:rsidR="00F033EE">
        <w:rPr>
          <w:lang w:val="en-US"/>
        </w:rPr>
        <w:t xml:space="preserve"> </w:t>
      </w:r>
      <w:r w:rsidRPr="00FA6C35">
        <w:rPr>
          <w:lang w:val="en-US"/>
        </w:rPr>
        <w:t>được sử dụng để set hoặc return value của các thẻ trong form</w:t>
      </w:r>
    </w:p>
    <w:p w14:paraId="7C3CE0F0" w14:textId="77777777" w:rsidR="00FA6C35" w:rsidRPr="00FA6C35" w:rsidRDefault="00FA6C35" w:rsidP="00FA6C35">
      <w:pPr>
        <w:pStyle w:val="BodyText"/>
        <w:rPr>
          <w:lang w:val="en-US"/>
        </w:rPr>
      </w:pPr>
      <w:r w:rsidRPr="007D699B">
        <w:rPr>
          <w:b/>
          <w:bCs/>
          <w:lang w:val="en-US"/>
        </w:rPr>
        <w:t>append():</w:t>
      </w:r>
      <w:r w:rsidRPr="00FA6C35">
        <w:rPr>
          <w:lang w:val="en-US"/>
        </w:rPr>
        <w:t xml:space="preserve"> dùng để nối thêm nội dung vào cuối phần tử.</w:t>
      </w:r>
    </w:p>
    <w:p w14:paraId="468E47CE" w14:textId="77777777" w:rsidR="00FA6C35" w:rsidRPr="00FA6C35" w:rsidRDefault="00FA6C35" w:rsidP="00FA6C35">
      <w:pPr>
        <w:pStyle w:val="BodyText"/>
        <w:rPr>
          <w:lang w:val="en-US"/>
        </w:rPr>
      </w:pPr>
      <w:r w:rsidRPr="007D699B">
        <w:rPr>
          <w:b/>
          <w:bCs/>
          <w:lang w:val="en-US"/>
        </w:rPr>
        <w:t>prepend():</w:t>
      </w:r>
      <w:r w:rsidRPr="00FA6C35">
        <w:rPr>
          <w:lang w:val="en-US"/>
        </w:rPr>
        <w:t xml:space="preserve"> được sử dụng để thêm nội dung vào đầu phần tử.</w:t>
      </w:r>
    </w:p>
    <w:p w14:paraId="5B6583F9" w14:textId="77777777" w:rsidR="00FA6C35" w:rsidRPr="00FA6C35" w:rsidRDefault="00FA6C35" w:rsidP="00FA6C35">
      <w:pPr>
        <w:pStyle w:val="BodyText"/>
        <w:rPr>
          <w:lang w:val="en-US"/>
        </w:rPr>
      </w:pPr>
      <w:r w:rsidRPr="007D699B">
        <w:rPr>
          <w:b/>
          <w:bCs/>
          <w:lang w:val="en-US"/>
        </w:rPr>
        <w:t>before():</w:t>
      </w:r>
      <w:r w:rsidRPr="00FA6C35">
        <w:rPr>
          <w:lang w:val="en-US"/>
        </w:rPr>
        <w:t xml:space="preserve"> dùng để chèn nội dung (có thể có HTML tag) vào trước một phần tử.</w:t>
      </w:r>
    </w:p>
    <w:p w14:paraId="6084D500" w14:textId="77777777" w:rsidR="00FA6C35" w:rsidRPr="00FA6C35" w:rsidRDefault="00FA6C35" w:rsidP="00FA6C35">
      <w:pPr>
        <w:pStyle w:val="BodyText"/>
        <w:rPr>
          <w:lang w:val="en-US"/>
        </w:rPr>
      </w:pPr>
      <w:r w:rsidRPr="007D699B">
        <w:rPr>
          <w:b/>
          <w:bCs/>
          <w:lang w:val="en-US"/>
        </w:rPr>
        <w:lastRenderedPageBreak/>
        <w:t>after():</w:t>
      </w:r>
      <w:r w:rsidRPr="00FA6C35">
        <w:rPr>
          <w:lang w:val="en-US"/>
        </w:rPr>
        <w:t xml:space="preserve"> dùng để chèn nội dung (có thể có HTML tag) vào sau một phần tử.</w:t>
      </w:r>
    </w:p>
    <w:p w14:paraId="62EC5044" w14:textId="77777777" w:rsidR="00FA6C35" w:rsidRPr="00FA6C35" w:rsidRDefault="00FA6C35" w:rsidP="00FA6C35">
      <w:pPr>
        <w:pStyle w:val="BodyText"/>
        <w:rPr>
          <w:lang w:val="en-US"/>
        </w:rPr>
      </w:pPr>
      <w:r w:rsidRPr="007D699B">
        <w:rPr>
          <w:b/>
          <w:bCs/>
          <w:lang w:val="en-US"/>
        </w:rPr>
        <w:t>each():</w:t>
      </w:r>
      <w:r w:rsidRPr="00FA6C35">
        <w:rPr>
          <w:lang w:val="en-US"/>
        </w:rPr>
        <w:t xml:space="preserve"> được sử dụng để thực hiện một hành động trên từng phần tử.</w:t>
      </w:r>
    </w:p>
    <w:p w14:paraId="1ED036CB" w14:textId="77777777" w:rsidR="00FA6C35" w:rsidRPr="00FA6C35" w:rsidRDefault="00FA6C35" w:rsidP="00FA6C35">
      <w:pPr>
        <w:pStyle w:val="BodyText"/>
        <w:rPr>
          <w:lang w:val="en-US"/>
        </w:rPr>
      </w:pPr>
      <w:r w:rsidRPr="007D699B">
        <w:rPr>
          <w:b/>
          <w:bCs/>
          <w:lang w:val="en-US"/>
        </w:rPr>
        <w:t>ajax():</w:t>
      </w:r>
      <w:r w:rsidRPr="00FA6C35">
        <w:rPr>
          <w:lang w:val="en-US"/>
        </w:rPr>
        <w:t xml:space="preserve"> được sử dụng để thực hiện các yêu cầu HTTP không đồng bộ tới máy chủ.</w:t>
      </w:r>
    </w:p>
    <w:p w14:paraId="7B3F84D7" w14:textId="34D2C76A" w:rsidR="00FA6C35" w:rsidRDefault="00FA6C35" w:rsidP="00FA6C35">
      <w:pPr>
        <w:pStyle w:val="BodyText"/>
        <w:rPr>
          <w:lang w:val="en-US"/>
        </w:rPr>
      </w:pPr>
      <w:r w:rsidRPr="00FA6C35">
        <w:rPr>
          <w:lang w:val="en-US"/>
        </w:rPr>
        <w:t>Bạn có thể thao tác với HTML và tạo các ứng dụng web động một cách dễ dàng nếu thành thạo các phương thức trên.</w:t>
      </w:r>
    </w:p>
    <w:p w14:paraId="4C493F8C" w14:textId="1E20AF0F" w:rsidR="003E09F3" w:rsidRDefault="00A0000B" w:rsidP="003E09F3">
      <w:pPr>
        <w:pStyle w:val="Heading3"/>
      </w:pPr>
      <w:bookmarkStart w:id="49" w:name="_Toc170937686"/>
      <w:r>
        <w:t xml:space="preserve">Tổng quan về </w:t>
      </w:r>
      <w:r w:rsidR="003E09F3">
        <w:t>Chart.js</w:t>
      </w:r>
      <w:bookmarkEnd w:id="49"/>
    </w:p>
    <w:p w14:paraId="3D9B6B3F" w14:textId="12D3C5D3" w:rsidR="003E09F3" w:rsidRPr="003E09F3" w:rsidRDefault="003E09F3" w:rsidP="003E09F3">
      <w:pPr>
        <w:pStyle w:val="Heading4"/>
        <w:numPr>
          <w:ilvl w:val="0"/>
          <w:numId w:val="0"/>
        </w:numPr>
        <w:ind w:left="907"/>
        <w:rPr>
          <w:b/>
          <w:bCs w:val="0"/>
        </w:rPr>
      </w:pPr>
      <w:r w:rsidRPr="003E09F3">
        <w:rPr>
          <w:b/>
          <w:bCs w:val="0"/>
        </w:rPr>
        <w:t xml:space="preserve">2.6.2.1. Chart.js </w:t>
      </w:r>
    </w:p>
    <w:p w14:paraId="2086249A" w14:textId="2877BF26" w:rsidR="003E09F3" w:rsidRPr="003E09F3" w:rsidRDefault="003E09F3" w:rsidP="003E09F3">
      <w:pPr>
        <w:pStyle w:val="BodyText"/>
        <w:rPr>
          <w:lang w:val="en-US"/>
        </w:rPr>
      </w:pPr>
      <w:r w:rsidRPr="003E09F3">
        <w:rPr>
          <w:lang w:val="en-US"/>
        </w:rPr>
        <w:t>Chart.js là một thư viện JavaScript mã nguồn mở, miễn phí để trực quan hóa dữ liệu, hỗ trợ tám loại biểu đồ: thanh, đường, diện tích, hình tròn (bánh rán), bong bóng, radar, cực và phân tán.</w:t>
      </w:r>
    </w:p>
    <w:p w14:paraId="0BF1B8E6" w14:textId="77777777" w:rsidR="00B749C2" w:rsidRDefault="003E09F3" w:rsidP="003E09F3">
      <w:pPr>
        <w:pStyle w:val="BodyText"/>
        <w:rPr>
          <w:lang w:val="en-US"/>
        </w:rPr>
      </w:pPr>
      <w:r w:rsidRPr="003E09F3">
        <w:rPr>
          <w:lang w:val="en-US"/>
        </w:rPr>
        <w:t>Được tạo bởi nhà phát triển web Nick Downie có trụ sở tại London vào năm 2013, hiện nó được duy trì bởi cộng đồng và là thư viện biểu đồ JavaScript phổ biến thứ hai trên GitHub theo số sao sau D3.js, được coi là dễ sử dụng hơn đáng kể mặc dù ít hơntùy chỉnh hơn cái sau. Chart.js hiển thị trong canvas HTML5 và được coi là một trong những thư viện trực quan hóa dữ liệu tốt nhất. Nó có sẵn theo giấy phép MIT</w:t>
      </w:r>
    </w:p>
    <w:p w14:paraId="5F819BD7" w14:textId="322C29F6" w:rsidR="00B749C2" w:rsidRPr="00CA776F" w:rsidRDefault="00B749C2" w:rsidP="00CA776F">
      <w:pPr>
        <w:pStyle w:val="Heading4"/>
        <w:numPr>
          <w:ilvl w:val="0"/>
          <w:numId w:val="0"/>
        </w:numPr>
        <w:ind w:left="907"/>
        <w:rPr>
          <w:b/>
          <w:bCs w:val="0"/>
        </w:rPr>
      </w:pPr>
      <w:r w:rsidRPr="00B749C2">
        <w:rPr>
          <w:b/>
          <w:bCs w:val="0"/>
        </w:rPr>
        <w:t>2.6</w:t>
      </w:r>
      <w:r w:rsidR="003E09F3" w:rsidRPr="00B749C2">
        <w:rPr>
          <w:b/>
          <w:bCs w:val="0"/>
        </w:rPr>
        <w:t>.</w:t>
      </w:r>
      <w:r w:rsidRPr="00B749C2">
        <w:rPr>
          <w:b/>
          <w:bCs w:val="0"/>
        </w:rPr>
        <w:t>2.2. Tính năng của Chart.js</w:t>
      </w:r>
    </w:p>
    <w:p w14:paraId="7784A6C9" w14:textId="79BD52E8" w:rsidR="00B749C2" w:rsidRPr="004E2D8C" w:rsidRDefault="00B749C2" w:rsidP="00B749C2">
      <w:pPr>
        <w:pStyle w:val="BodyText"/>
        <w:rPr>
          <w:spacing w:val="-4"/>
          <w:lang w:val="en-US"/>
        </w:rPr>
      </w:pPr>
      <w:r w:rsidRPr="004E2D8C">
        <w:rPr>
          <w:spacing w:val="-4"/>
          <w:lang w:val="en-US"/>
        </w:rPr>
        <w:t>Với sự phát triển của công nghệ như hiện nay, Chart.js có nhiều tính năng nổi bật</w:t>
      </w:r>
      <w:r w:rsidR="00C43FE3">
        <w:rPr>
          <w:spacing w:val="-4"/>
          <w:lang w:val="en-US"/>
        </w:rPr>
        <w:t>:</w:t>
      </w:r>
    </w:p>
    <w:p w14:paraId="36FF691A" w14:textId="588F01C9" w:rsidR="00B749C2" w:rsidRPr="00CD311A" w:rsidRDefault="00B749C2" w:rsidP="00B749C2">
      <w:pPr>
        <w:pStyle w:val="BodyText"/>
        <w:rPr>
          <w:spacing w:val="-2"/>
          <w:lang w:val="en-US"/>
        </w:rPr>
      </w:pPr>
      <w:r w:rsidRPr="00CD311A">
        <w:rPr>
          <w:b/>
          <w:bCs/>
          <w:spacing w:val="-2"/>
          <w:lang w:val="en-US"/>
        </w:rPr>
        <w:t>Thư viện mã nguồn mở miễn phí</w:t>
      </w:r>
      <w:r w:rsidR="00CD311A" w:rsidRPr="00CD311A">
        <w:rPr>
          <w:b/>
          <w:bCs/>
          <w:spacing w:val="-2"/>
          <w:lang w:val="en-US"/>
        </w:rPr>
        <w:t>:</w:t>
      </w:r>
      <w:r w:rsidRPr="00CD311A">
        <w:rPr>
          <w:spacing w:val="-2"/>
          <w:lang w:val="en-US"/>
        </w:rPr>
        <w:t xml:space="preserve"> Chart.js là một thư viện mã nguồn mở miễn phí do cộng đồng duy trì mà bạn có thể sử dụng ở chế độ ngoại tuyến hoặc trực tuyến.</w:t>
      </w:r>
    </w:p>
    <w:p w14:paraId="7F6FDC7D" w14:textId="57EB64B8" w:rsidR="00B749C2" w:rsidRPr="00B749C2" w:rsidRDefault="00B749C2" w:rsidP="00B749C2">
      <w:pPr>
        <w:pStyle w:val="BodyText"/>
        <w:rPr>
          <w:lang w:val="en-US"/>
        </w:rPr>
      </w:pPr>
      <w:r w:rsidRPr="00CD311A">
        <w:rPr>
          <w:b/>
          <w:bCs/>
          <w:lang w:val="en-US"/>
        </w:rPr>
        <w:t>Canvas</w:t>
      </w:r>
      <w:r w:rsidR="00CD311A" w:rsidRPr="00CD311A">
        <w:rPr>
          <w:b/>
          <w:bCs/>
          <w:lang w:val="en-US"/>
        </w:rPr>
        <w:t>:</w:t>
      </w:r>
      <w:r w:rsidR="00CD311A">
        <w:rPr>
          <w:lang w:val="en-US"/>
        </w:rPr>
        <w:t xml:space="preserve"> </w:t>
      </w:r>
      <w:r w:rsidRPr="00B749C2">
        <w:rPr>
          <w:lang w:val="en-US"/>
        </w:rPr>
        <w:t>Nó cung cấp cho chúng ta phần tử canvas cho hình ảnh động.</w:t>
      </w:r>
    </w:p>
    <w:p w14:paraId="016AA3A5" w14:textId="3B33E286" w:rsidR="00B749C2" w:rsidRPr="00B749C2" w:rsidRDefault="00B749C2" w:rsidP="00B749C2">
      <w:pPr>
        <w:pStyle w:val="BodyText"/>
        <w:rPr>
          <w:lang w:val="en-US"/>
        </w:rPr>
      </w:pPr>
      <w:r w:rsidRPr="00CD311A">
        <w:rPr>
          <w:b/>
          <w:bCs/>
          <w:lang w:val="en-US"/>
        </w:rPr>
        <w:t>Biểu đồ tích hợp</w:t>
      </w:r>
      <w:r w:rsidR="00CD311A" w:rsidRPr="00CD311A">
        <w:rPr>
          <w:b/>
          <w:bCs/>
          <w:lang w:val="en-US"/>
        </w:rPr>
        <w:t>:</w:t>
      </w:r>
      <w:r w:rsidR="00CD311A">
        <w:rPr>
          <w:lang w:val="en-US"/>
        </w:rPr>
        <w:t xml:space="preserve"> </w:t>
      </w:r>
      <w:r w:rsidRPr="00B749C2">
        <w:rPr>
          <w:lang w:val="en-US"/>
        </w:rPr>
        <w:t xml:space="preserve">Nó cung cấp cho người dùng nhiều biểu đồ tích hợp khác nhau như Đường, Thanh, Thanh ngang, Radar, Bong bóng, </w:t>
      </w:r>
      <w:r w:rsidR="00CD311A">
        <w:rPr>
          <w:lang w:val="en-US"/>
        </w:rPr>
        <w:t>..</w:t>
      </w:r>
      <w:r w:rsidRPr="00B749C2">
        <w:rPr>
          <w:lang w:val="en-US"/>
        </w:rPr>
        <w:t>.sẽ được sử dụng.</w:t>
      </w:r>
    </w:p>
    <w:p w14:paraId="7314AAB5" w14:textId="16732241" w:rsidR="00B749C2" w:rsidRPr="00B749C2" w:rsidRDefault="00B749C2" w:rsidP="00B749C2">
      <w:pPr>
        <w:pStyle w:val="BodyText"/>
        <w:rPr>
          <w:lang w:val="en-US"/>
        </w:rPr>
      </w:pPr>
      <w:r w:rsidRPr="00CD311A">
        <w:rPr>
          <w:b/>
          <w:bCs/>
          <w:lang w:val="en-US"/>
        </w:rPr>
        <w:t>Có thể mở rộng sang Biểu đồ tùy chỉnh</w:t>
      </w:r>
      <w:r w:rsidR="00CD311A" w:rsidRPr="00CD311A">
        <w:rPr>
          <w:b/>
          <w:bCs/>
          <w:lang w:val="en-US"/>
        </w:rPr>
        <w:t>:</w:t>
      </w:r>
      <w:r w:rsidR="00CD311A">
        <w:rPr>
          <w:lang w:val="en-US"/>
        </w:rPr>
        <w:t xml:space="preserve"> </w:t>
      </w:r>
      <w:r w:rsidRPr="00B749C2">
        <w:rPr>
          <w:lang w:val="en-US"/>
        </w:rPr>
        <w:t>Bạn có thể tạo biểu đồ tùy chỉnh bằng thư viện Chart.js.</w:t>
      </w:r>
    </w:p>
    <w:p w14:paraId="7AE5E3AD" w14:textId="01D05BEE" w:rsidR="00B749C2" w:rsidRPr="004C74D9" w:rsidRDefault="00B749C2" w:rsidP="00B749C2">
      <w:pPr>
        <w:pStyle w:val="BodyText"/>
        <w:rPr>
          <w:spacing w:val="-2"/>
          <w:lang w:val="en-US"/>
        </w:rPr>
      </w:pPr>
      <w:r w:rsidRPr="004C74D9">
        <w:rPr>
          <w:b/>
          <w:bCs/>
          <w:spacing w:val="-2"/>
          <w:lang w:val="en-US"/>
        </w:rPr>
        <w:t>Hỗ trợ các trình duyệt hiện đại</w:t>
      </w:r>
      <w:r w:rsidR="00BE4CD7" w:rsidRPr="004C74D9">
        <w:rPr>
          <w:b/>
          <w:bCs/>
          <w:spacing w:val="-2"/>
          <w:lang w:val="en-US"/>
        </w:rPr>
        <w:t xml:space="preserve">: </w:t>
      </w:r>
      <w:r w:rsidRPr="004C74D9">
        <w:rPr>
          <w:spacing w:val="-2"/>
          <w:lang w:val="en-US"/>
        </w:rPr>
        <w:t>Chart.js hỗ trợ tất cả các trình duyệt hiện đại.</w:t>
      </w:r>
    </w:p>
    <w:p w14:paraId="305AD515" w14:textId="5ABDBF1D" w:rsidR="005B11C9" w:rsidRDefault="00B749C2" w:rsidP="005B11C9">
      <w:pPr>
        <w:pStyle w:val="BodyText"/>
        <w:rPr>
          <w:lang w:val="en-US"/>
        </w:rPr>
      </w:pPr>
      <w:r w:rsidRPr="00531E5C">
        <w:rPr>
          <w:b/>
          <w:bCs/>
          <w:lang w:val="en-US"/>
        </w:rPr>
        <w:t>Tài liệu mở rộng</w:t>
      </w:r>
      <w:r w:rsidR="004C74D9">
        <w:rPr>
          <w:lang w:val="en-US"/>
        </w:rPr>
        <w:t>:</w:t>
      </w:r>
      <w:r w:rsidRPr="00B749C2">
        <w:rPr>
          <w:lang w:val="en-US"/>
        </w:rPr>
        <w:t xml:space="preserve"> Tài liệu Chart.js được tổ chức tốt để cung cấp thông tin chi tiết về từng tính năng. Nó làm cho nó dễ hiểu và sử dụng ngay cả đối với người dùng </w:t>
      </w:r>
      <w:r w:rsidRPr="00B749C2">
        <w:rPr>
          <w:lang w:val="en-US"/>
        </w:rPr>
        <w:lastRenderedPageBreak/>
        <w:t>mới làm quen.</w:t>
      </w:r>
    </w:p>
    <w:p w14:paraId="08721D8A" w14:textId="33C966FD" w:rsidR="0095570C" w:rsidRDefault="003B55EE" w:rsidP="0095570C">
      <w:pPr>
        <w:pStyle w:val="Heading3"/>
      </w:pPr>
      <w:bookmarkStart w:id="50" w:name="_Toc170937687"/>
      <w:r>
        <w:t xml:space="preserve">Tổng quan về </w:t>
      </w:r>
      <w:r w:rsidR="0095570C">
        <w:t>Simple DataTables</w:t>
      </w:r>
      <w:bookmarkEnd w:id="50"/>
    </w:p>
    <w:p w14:paraId="6A3CDDDB" w14:textId="2399E115" w:rsidR="0095570C" w:rsidRPr="0095570C" w:rsidRDefault="0095570C" w:rsidP="0095570C">
      <w:pPr>
        <w:pStyle w:val="Heading4"/>
        <w:numPr>
          <w:ilvl w:val="0"/>
          <w:numId w:val="0"/>
        </w:numPr>
        <w:ind w:left="907"/>
        <w:rPr>
          <w:b/>
          <w:bCs w:val="0"/>
        </w:rPr>
      </w:pPr>
      <w:r w:rsidRPr="0095570C">
        <w:rPr>
          <w:b/>
          <w:bCs w:val="0"/>
        </w:rPr>
        <w:t xml:space="preserve">2.6.3.1. Simple DataTables </w:t>
      </w:r>
    </w:p>
    <w:p w14:paraId="0E8C1AD5" w14:textId="546F101D" w:rsidR="00B749C2" w:rsidRDefault="0095570C" w:rsidP="0095570C">
      <w:pPr>
        <w:pStyle w:val="BodyText"/>
        <w:rPr>
          <w:lang w:val="en-US"/>
        </w:rPr>
      </w:pPr>
      <w:r w:rsidRPr="0095570C">
        <w:rPr>
          <w:lang w:val="en-US"/>
        </w:rPr>
        <w:t>Simple DataTables là một thư viện JavaScript nhẹ và dễ sử dụng để tạo bảng dữ liệu tương tác trên các trang web. Thư viện này cung cấp các tính năng cơ bản của một bảng dữ liệu như sắp xếp, lọc dữ liệu, phân trang và tìm kiếm một cách đơn giản. Điểm mạnh của Simple DataTables là khả năng tích hợp dễ dàng vào các dự án web mà không cần nhiều cấu hình phức tạp.</w:t>
      </w:r>
    </w:p>
    <w:p w14:paraId="589E4E4D" w14:textId="33EFCBDC" w:rsidR="004F0904" w:rsidRPr="004F0904" w:rsidRDefault="004F0904" w:rsidP="004F0904">
      <w:pPr>
        <w:pStyle w:val="Heading4"/>
        <w:numPr>
          <w:ilvl w:val="0"/>
          <w:numId w:val="0"/>
        </w:numPr>
        <w:ind w:left="907"/>
        <w:rPr>
          <w:b/>
          <w:bCs w:val="0"/>
        </w:rPr>
      </w:pPr>
      <w:r w:rsidRPr="004F0904">
        <w:rPr>
          <w:b/>
          <w:bCs w:val="0"/>
        </w:rPr>
        <w:t>2.6.3.2. Các đặc điểm chính</w:t>
      </w:r>
    </w:p>
    <w:p w14:paraId="1FC93479" w14:textId="14436E7A" w:rsidR="004F0904" w:rsidRPr="004F0904" w:rsidRDefault="004F0904" w:rsidP="004F0904">
      <w:pPr>
        <w:pStyle w:val="BodyText"/>
        <w:rPr>
          <w:lang w:val="en-US"/>
        </w:rPr>
      </w:pPr>
      <w:r w:rsidRPr="004F0904">
        <w:rPr>
          <w:lang w:val="en-US"/>
        </w:rPr>
        <w:t>Các đặc điểm chính của Simple DataTables bao gồm:</w:t>
      </w:r>
    </w:p>
    <w:p w14:paraId="56357E85" w14:textId="79F1FF5B" w:rsidR="004F0904" w:rsidRPr="004F0904" w:rsidRDefault="004F0904" w:rsidP="004F0904">
      <w:pPr>
        <w:pStyle w:val="BodyText"/>
        <w:rPr>
          <w:lang w:val="en-US"/>
        </w:rPr>
      </w:pPr>
      <w:r w:rsidRPr="004F0904">
        <w:rPr>
          <w:b/>
          <w:bCs/>
          <w:lang w:val="en-US"/>
        </w:rPr>
        <w:t>Khả năng tìm kiếm và lọc dữ liệu:</w:t>
      </w:r>
      <w:r w:rsidRPr="004F0904">
        <w:rPr>
          <w:lang w:val="en-US"/>
        </w:rPr>
        <w:t xml:space="preserve"> Cho phép người dùng tìm kiếm nhanh trong bảng và áp dụng các bộ lọc để hiển thị dữ liệu phù hợp.</w:t>
      </w:r>
    </w:p>
    <w:p w14:paraId="0557F332" w14:textId="53DE395F" w:rsidR="004F0904" w:rsidRPr="004F0904" w:rsidRDefault="004F0904" w:rsidP="004F0904">
      <w:pPr>
        <w:pStyle w:val="BodyText"/>
        <w:rPr>
          <w:lang w:val="en-US"/>
        </w:rPr>
      </w:pPr>
      <w:r w:rsidRPr="004F0904">
        <w:rPr>
          <w:b/>
          <w:bCs/>
          <w:lang w:val="en-US"/>
        </w:rPr>
        <w:t>Phân trang dữ liệu:</w:t>
      </w:r>
      <w:r w:rsidRPr="004F0904">
        <w:rPr>
          <w:lang w:val="en-US"/>
        </w:rPr>
        <w:t xml:space="preserve"> Giúp hạn chế số lượng dữ liệu hiển thị trên mỗi trang, cải thiện hiệu suất và trải nghiệm người dùng.</w:t>
      </w:r>
    </w:p>
    <w:p w14:paraId="5F585030" w14:textId="0F4BE055" w:rsidR="004F0904" w:rsidRPr="004F0904" w:rsidRDefault="004F0904" w:rsidP="004F0904">
      <w:pPr>
        <w:pStyle w:val="BodyText"/>
        <w:rPr>
          <w:lang w:val="en-US"/>
        </w:rPr>
      </w:pPr>
      <w:r w:rsidRPr="004F0904">
        <w:rPr>
          <w:b/>
          <w:bCs/>
          <w:lang w:val="en-US"/>
        </w:rPr>
        <w:t>Sắp xếp cột:</w:t>
      </w:r>
      <w:r w:rsidRPr="004F0904">
        <w:rPr>
          <w:lang w:val="en-US"/>
        </w:rPr>
        <w:t xml:space="preserve"> Cho phép người dùng sắp xếp các dòng dữ liệu theo thứ tự tăng dần hoặc giảm dần của các cột.</w:t>
      </w:r>
    </w:p>
    <w:p w14:paraId="2B345B49" w14:textId="6CE9E927" w:rsidR="004F0904" w:rsidRPr="004F0904" w:rsidRDefault="004F0904" w:rsidP="004F0904">
      <w:pPr>
        <w:pStyle w:val="BodyText"/>
        <w:rPr>
          <w:lang w:val="en-US"/>
        </w:rPr>
      </w:pPr>
      <w:r w:rsidRPr="004F0904">
        <w:rPr>
          <w:b/>
          <w:bCs/>
          <w:lang w:val="en-US"/>
        </w:rPr>
        <w:t>Tích hợp dễ dàng:</w:t>
      </w:r>
      <w:r w:rsidRPr="004F0904">
        <w:rPr>
          <w:lang w:val="en-US"/>
        </w:rPr>
        <w:t xml:space="preserve"> Có thể tích hợp vào các dự án web sử dụng CDN hoặc tải xuống các file cần thiết.</w:t>
      </w:r>
    </w:p>
    <w:p w14:paraId="09CCDF1D" w14:textId="129EC0DC" w:rsidR="004F0904" w:rsidRDefault="004F0904" w:rsidP="004F0904">
      <w:pPr>
        <w:pStyle w:val="BodyText"/>
        <w:rPr>
          <w:lang w:val="en-US"/>
        </w:rPr>
      </w:pPr>
      <w:r w:rsidRPr="004F0904">
        <w:rPr>
          <w:b/>
          <w:bCs/>
          <w:lang w:val="en-US"/>
        </w:rPr>
        <w:t>Hỗ trợ nâng cao:</w:t>
      </w:r>
      <w:r w:rsidRPr="004F0904">
        <w:rPr>
          <w:lang w:val="en-US"/>
        </w:rPr>
        <w:t xml:space="preserve"> Simple DataTables hỗ trợ một số tính năng mở rộng như cập nhật dữ liệu trong bảng một cách động và tùy chỉnh giao diện theo ý muốn.</w:t>
      </w:r>
    </w:p>
    <w:p w14:paraId="68D6A936" w14:textId="00C61FBD" w:rsidR="005D26CA" w:rsidRDefault="004655B6" w:rsidP="005D26CA">
      <w:pPr>
        <w:pStyle w:val="Heading3"/>
      </w:pPr>
      <w:bookmarkStart w:id="51" w:name="_Toc170937688"/>
      <w:r>
        <w:t xml:space="preserve">Tổng quan về </w:t>
      </w:r>
      <w:r w:rsidR="005D26CA">
        <w:t>Font Awesome</w:t>
      </w:r>
      <w:bookmarkEnd w:id="51"/>
    </w:p>
    <w:p w14:paraId="4B66859F" w14:textId="2A11D5B4" w:rsidR="005D26CA" w:rsidRPr="005D26CA" w:rsidRDefault="005D26CA" w:rsidP="005D26CA">
      <w:pPr>
        <w:pStyle w:val="Heading4"/>
        <w:numPr>
          <w:ilvl w:val="0"/>
          <w:numId w:val="0"/>
        </w:numPr>
        <w:ind w:left="907"/>
        <w:rPr>
          <w:b/>
          <w:bCs w:val="0"/>
        </w:rPr>
      </w:pPr>
      <w:r w:rsidRPr="005D26CA">
        <w:rPr>
          <w:b/>
          <w:bCs w:val="0"/>
        </w:rPr>
        <w:t xml:space="preserve">2.6.4.1. Font Awesome </w:t>
      </w:r>
    </w:p>
    <w:p w14:paraId="65E07EFC" w14:textId="21AFFF62" w:rsidR="005D26CA" w:rsidRDefault="005D26CA" w:rsidP="005D26CA">
      <w:pPr>
        <w:pStyle w:val="BodyText"/>
        <w:rPr>
          <w:lang w:val="en-US"/>
        </w:rPr>
      </w:pPr>
      <w:r w:rsidRPr="005D26CA">
        <w:t xml:space="preserve">Font Awesome là một bộ sưu tập các biểu tượng vector và biểu tượng hình ảnh được thiết kế để sử </w:t>
      </w:r>
      <w:r w:rsidRPr="00E375AB">
        <w:rPr>
          <w:lang w:val="en-US"/>
        </w:rPr>
        <w:t>dụng</w:t>
      </w:r>
      <w:r w:rsidRPr="005D26CA">
        <w:t xml:space="preserve"> trên các trang web và ứng dụng web. Biểu tượng của Font Awesome có thể được tích hợp vào các trang web thông qua CSS và JavaScript, giúp cải thiện giao diện người dùng một cách nhanh chóng và đồng nhất.</w:t>
      </w:r>
    </w:p>
    <w:p w14:paraId="7E758DBC" w14:textId="044C33F2" w:rsidR="00E375AB" w:rsidRPr="00E375AB" w:rsidRDefault="00E375AB" w:rsidP="00E375AB">
      <w:pPr>
        <w:pStyle w:val="Heading4"/>
        <w:numPr>
          <w:ilvl w:val="0"/>
          <w:numId w:val="0"/>
        </w:numPr>
        <w:ind w:left="907"/>
        <w:rPr>
          <w:b/>
          <w:bCs w:val="0"/>
        </w:rPr>
      </w:pPr>
      <w:r w:rsidRPr="00E375AB">
        <w:rPr>
          <w:b/>
          <w:bCs w:val="0"/>
        </w:rPr>
        <w:t>2.6.4.2. Công dụng của Font Awesome</w:t>
      </w:r>
    </w:p>
    <w:p w14:paraId="3256C95C" w14:textId="1E519007" w:rsidR="00E375AB" w:rsidRPr="00E375AB" w:rsidRDefault="00E375AB" w:rsidP="00E375AB">
      <w:pPr>
        <w:pStyle w:val="BodyText"/>
        <w:rPr>
          <w:lang w:val="en-US"/>
        </w:rPr>
      </w:pPr>
      <w:r>
        <w:t xml:space="preserve">Font Awesome cung cấp hàng nghìn biểu tượng khác nhau, từ biểu tượng đơn giản như biểu tượng hộp đen và biểu tượng hình tròn cho đến các biểu tượng phức </w:t>
      </w:r>
      <w:r>
        <w:lastRenderedPageBreak/>
        <w:t xml:space="preserve">tạp hơn như biểu tượng xã hội mạng xã hội và các biểu tượng đồ họa. Các biểu tượng </w:t>
      </w:r>
      <w:r w:rsidRPr="00167DB4">
        <w:rPr>
          <w:spacing w:val="-2"/>
        </w:rPr>
        <w:t>này được thiết kế dưới dạng font vector, cho phép điều chỉnh kích thước mà không làm mất đi chất lượng hình ảnh và hiển thị mượt mà trên các thiết bị màn hình khác nhau.</w:t>
      </w:r>
    </w:p>
    <w:p w14:paraId="0C5DCE9E" w14:textId="794AB0DE" w:rsidR="00E375AB" w:rsidRPr="004F4908" w:rsidRDefault="00E375AB" w:rsidP="004F4908">
      <w:pPr>
        <w:pStyle w:val="BodyText"/>
        <w:rPr>
          <w:lang w:val="en-US"/>
        </w:rPr>
      </w:pPr>
      <w:r>
        <w:t>Font Awesome cũng hỗ trợ nhiều phiên bản như miễn phí (Free version) và phiên bản trả phí (Pro</w:t>
      </w:r>
      <w:r w:rsidR="00872E98">
        <w:rPr>
          <w:lang w:val="en-US"/>
        </w:rPr>
        <w:t xml:space="preserve"> </w:t>
      </w:r>
      <w:r>
        <w:t>version) với nhiều tính năng bổ sung như biểu tượng thay đổi màu sắc, biểu tượng động và hỗ trợ tùy chỉnh nâng cao hơn.</w:t>
      </w:r>
      <w:r>
        <w:br w:type="page"/>
      </w:r>
    </w:p>
    <w:p w14:paraId="650E23C2" w14:textId="77777777" w:rsidR="00AF4014" w:rsidRDefault="00296245" w:rsidP="00296245">
      <w:pPr>
        <w:pStyle w:val="Heading1"/>
        <w:tabs>
          <w:tab w:val="left" w:pos="1701"/>
        </w:tabs>
      </w:pPr>
      <w:bookmarkStart w:id="52" w:name="_Toc170937689"/>
      <w:r>
        <w:lastRenderedPageBreak/>
        <w:t>HIỆN THỰC HÓA NGHIÊN CỨU</w:t>
      </w:r>
      <w:bookmarkEnd w:id="52"/>
    </w:p>
    <w:p w14:paraId="101D291E" w14:textId="77777777" w:rsidR="00431BC7" w:rsidRDefault="00431BC7" w:rsidP="00BB6D29">
      <w:pPr>
        <w:pStyle w:val="Heading2"/>
      </w:pPr>
      <w:bookmarkStart w:id="53" w:name="_Toc170937690"/>
      <w:r>
        <w:t>Mô tả đề tài</w:t>
      </w:r>
      <w:bookmarkEnd w:id="53"/>
    </w:p>
    <w:p w14:paraId="05DBE870" w14:textId="1AE3E720" w:rsidR="00C36B32" w:rsidRPr="00C36B32" w:rsidRDefault="00C36B32" w:rsidP="00C36B32">
      <w:pPr>
        <w:pStyle w:val="BodyText"/>
        <w:ind w:firstLine="397"/>
        <w:rPr>
          <w:lang w:val="en-US"/>
        </w:rPr>
      </w:pPr>
      <w:r w:rsidRPr="00C36B32">
        <w:rPr>
          <w:lang w:val="en-US"/>
        </w:rPr>
        <w:t>Trong bối cảnh hiện nay, việc quản lý và đánh giá năng lực nhân viên là một trong những nhiệm vụ quan trọng của các tổ chức và doanh nghiệp. Để đảm bảo quá trình này diễn ra minh bạch, công bằng và hiệu quả, việc áp dụng các hệ thống đánh giá dựa trên Key Performance Indicators (KPI) trở nên vô cùng cần thiết. Đề tài này tập trung vào việc xây dựng một hệ thống đánh giá năng lực nhân viên dựa trên KPI, giúp các doanh nghiệp có thể theo dõi, đánh giá và cải thiện hiệu suất làm việc của nhân viên một cách toàn diện.</w:t>
      </w:r>
    </w:p>
    <w:p w14:paraId="6070CF7A" w14:textId="029394A3" w:rsidR="00C36B32" w:rsidRPr="00C36B32" w:rsidRDefault="00C36B32" w:rsidP="00C36B32">
      <w:pPr>
        <w:pStyle w:val="BodyText"/>
        <w:ind w:firstLine="397"/>
        <w:rPr>
          <w:lang w:val="en-US"/>
        </w:rPr>
      </w:pPr>
      <w:r w:rsidRPr="00C36B32">
        <w:rPr>
          <w:lang w:val="en-US"/>
        </w:rPr>
        <w:t>Người quản lý được toàn quyền trên hệ thống, quản lý nhân viên, quản lý tiêu chí KPI, quản lý giai đoạn đánh giá, đánh giá nhân viên, … có thêm chức năng thống kê hiệu suất nhân viên theo từng giai đoạn hoặc theo từng tiêu chí KPI cung cấp cái nhìn tổng quan về hiệu suất làm việc của nhân viên trong khoảng thời gian nhất định, Chức năng này giúp nhà quản lý dễ dàng đánh giá mức độ hoàn thành các chỉ tiêu KPI của nhân viên, từ đó đưa ra các quyết định cải thiện và quản lý nhân sự hiệu quả hơn.</w:t>
      </w:r>
    </w:p>
    <w:p w14:paraId="6C315D8F" w14:textId="73C5B1AC" w:rsidR="00431BC7" w:rsidRDefault="00C36B32" w:rsidP="00C36B32">
      <w:pPr>
        <w:pStyle w:val="BodyText"/>
        <w:ind w:firstLine="397"/>
        <w:rPr>
          <w:lang w:val="en-US"/>
        </w:rPr>
      </w:pPr>
      <w:r w:rsidRPr="00C36B32">
        <w:rPr>
          <w:lang w:val="en-US"/>
        </w:rPr>
        <w:tab/>
        <w:t>Đối với nhân viên, cho phép theo dỗi danh sách KPI</w:t>
      </w:r>
      <w:r w:rsidR="00253254">
        <w:rPr>
          <w:lang w:val="en-US"/>
        </w:rPr>
        <w:t xml:space="preserve"> </w:t>
      </w:r>
      <w:r w:rsidRPr="00C36B32">
        <w:rPr>
          <w:lang w:val="en-US"/>
        </w:rPr>
        <w:t>cần hoàn thành trong từng giai đoạn đánh giá, xem chi tiết từng tiêu chí KPI, giúp nhân viên có thể biết được mình đang được đánh giá dựa trên những tiêu chí rõ ràng và minh bạch.</w:t>
      </w:r>
    </w:p>
    <w:p w14:paraId="4D1F88C7" w14:textId="27756DDF" w:rsidR="004636E6" w:rsidRDefault="004636E6" w:rsidP="00BB6D29">
      <w:pPr>
        <w:pStyle w:val="Heading2"/>
      </w:pPr>
      <w:bookmarkStart w:id="54" w:name="_Toc170937691"/>
      <w:r>
        <w:t>Đặc tả yêu cầu hệ thống</w:t>
      </w:r>
      <w:bookmarkEnd w:id="54"/>
    </w:p>
    <w:p w14:paraId="5791F372" w14:textId="46B0165E" w:rsidR="004636E6" w:rsidRDefault="004636E6" w:rsidP="00DA0AAA">
      <w:pPr>
        <w:pStyle w:val="Heading3"/>
      </w:pPr>
      <w:bookmarkStart w:id="55" w:name="_Toc170937692"/>
      <w:r>
        <w:t>Yêu cầu chức năng</w:t>
      </w:r>
      <w:bookmarkEnd w:id="55"/>
    </w:p>
    <w:p w14:paraId="2E4AC3E6" w14:textId="44372E25" w:rsidR="00891272" w:rsidRDefault="00891272" w:rsidP="00A5439D">
      <w:pPr>
        <w:pStyle w:val="BodyText"/>
        <w:ind w:firstLine="426"/>
      </w:pPr>
      <w:r w:rsidRPr="00891272">
        <w:t>Yêu cầu chức năng mô tả các chức năng, nhiệm vụ mà hệ thống phải thực hiện</w:t>
      </w:r>
      <w:r w:rsidR="00C856A9">
        <w:t xml:space="preserve"> và</w:t>
      </w:r>
      <w:r w:rsidRPr="00891272">
        <w:t xml:space="preserve"> tập trung vào những gì hệ thống cần làm để đáp ứng nhu cầu </w:t>
      </w:r>
      <w:r w:rsidR="00A55BC5">
        <w:rPr>
          <w:lang w:val="en-US"/>
        </w:rPr>
        <w:t>quản lý</w:t>
      </w:r>
      <w:r w:rsidRPr="00891272">
        <w:t>.</w:t>
      </w:r>
    </w:p>
    <w:p w14:paraId="17A81262" w14:textId="109E16F7" w:rsidR="00705B6C" w:rsidRDefault="00B65B99" w:rsidP="00A5439D">
      <w:pPr>
        <w:pStyle w:val="BodyText"/>
        <w:ind w:firstLine="426"/>
      </w:pPr>
      <w:r>
        <w:t>Để xây</w:t>
      </w:r>
      <w:r w:rsidR="00A55BC5">
        <w:rPr>
          <w:lang w:val="en-US"/>
        </w:rPr>
        <w:t xml:space="preserve"> dựng hệ thống đánh giá năng lực nhân viên dựa trên chỉ số KPI</w:t>
      </w:r>
      <w:r>
        <w:t>, cần một số yêu cầu chức năng cụ thể để đáp ứng nhu cầu</w:t>
      </w:r>
      <w:r w:rsidR="00A55BC5">
        <w:rPr>
          <w:lang w:val="en-US"/>
        </w:rPr>
        <w:t xml:space="preserve"> quản lý</w:t>
      </w:r>
      <w:r>
        <w:t>:</w:t>
      </w:r>
    </w:p>
    <w:p w14:paraId="32663AB3" w14:textId="323C162E" w:rsidR="00A55BC5" w:rsidRPr="00A55BC5" w:rsidRDefault="00A55BC5" w:rsidP="00A55BC5">
      <w:pPr>
        <w:pStyle w:val="BodyText"/>
        <w:ind w:firstLine="426"/>
      </w:pPr>
      <w:r w:rsidRPr="00A55BC5">
        <w:rPr>
          <w:b/>
          <w:bCs/>
        </w:rPr>
        <w:t>Quản lý đăng nhập và phân quyền:</w:t>
      </w:r>
      <w:r w:rsidRPr="00A55BC5">
        <w:t xml:space="preserve"> Hệ thống yêu cầu người dùng phải đăng nhập để truy cập và nếu người dùng chưa đăng nhập, họ sẽ được chuyển hướng đến trang đăng nhập. Chỉ có quản trị viên mới có quyền truy cập các chức năng quản lý KPI và đánh giá nhân viên.</w:t>
      </w:r>
    </w:p>
    <w:p w14:paraId="16E6C011" w14:textId="68E16FE8" w:rsidR="00A55BC5" w:rsidRPr="00A55BC5" w:rsidRDefault="00A55BC5" w:rsidP="00A55BC5">
      <w:pPr>
        <w:pStyle w:val="BodyText"/>
        <w:ind w:firstLine="426"/>
      </w:pPr>
      <w:r w:rsidRPr="00CB12A3">
        <w:rPr>
          <w:b/>
          <w:bCs/>
        </w:rPr>
        <w:t>Quản lý giai đoạn đánh giá:</w:t>
      </w:r>
      <w:r w:rsidRPr="00A55BC5">
        <w:t xml:space="preserve"> người quản lý có thể thêm mới, chỉnh sửa và xóa giai đoạn đánh giá. Các giai đoạn đánh giá này sẽ được sử dụng để theo dõi và quản </w:t>
      </w:r>
      <w:r w:rsidRPr="00A55BC5">
        <w:lastRenderedPageBreak/>
        <w:t>lý các đợt đánh giá nhân viên.</w:t>
      </w:r>
    </w:p>
    <w:p w14:paraId="2D631A41" w14:textId="269C9A3C" w:rsidR="00A55BC5" w:rsidRPr="00335BA9" w:rsidRDefault="00A55BC5" w:rsidP="00A55BC5">
      <w:pPr>
        <w:pStyle w:val="BodyText"/>
        <w:ind w:firstLine="426"/>
        <w:rPr>
          <w:spacing w:val="-2"/>
        </w:rPr>
      </w:pPr>
      <w:r w:rsidRPr="00335BA9">
        <w:rPr>
          <w:b/>
          <w:bCs/>
          <w:spacing w:val="-2"/>
        </w:rPr>
        <w:t>Quản lý nhân viên:</w:t>
      </w:r>
      <w:r w:rsidRPr="00335BA9">
        <w:rPr>
          <w:spacing w:val="-2"/>
        </w:rPr>
        <w:t xml:space="preserve"> người quản lý có quyền thêm mới, chỉnh sửa và xóa thông tin nhân viên. Điều này giúp quản lý thông tin nhân viên một cách hiệu quả và chính xác.</w:t>
      </w:r>
    </w:p>
    <w:p w14:paraId="4DF2ED6E" w14:textId="0440A86B" w:rsidR="00A55BC5" w:rsidRPr="005C41C5" w:rsidRDefault="00A55BC5" w:rsidP="00A55BC5">
      <w:pPr>
        <w:pStyle w:val="BodyText"/>
        <w:ind w:firstLine="426"/>
        <w:rPr>
          <w:spacing w:val="-2"/>
        </w:rPr>
      </w:pPr>
      <w:r w:rsidRPr="005C41C5">
        <w:rPr>
          <w:b/>
          <w:bCs/>
          <w:spacing w:val="-2"/>
        </w:rPr>
        <w:t>Quản lý tiêu chí đánh giá KPIs:</w:t>
      </w:r>
      <w:r w:rsidRPr="005C41C5">
        <w:rPr>
          <w:spacing w:val="-2"/>
        </w:rPr>
        <w:t xml:space="preserve"> người quản lý có thể thêm mới, chỉnh sửa và xóa các tiêu chí KPIs. Việc quản lý KPIs này giúp các doanh nghiệp linh hoạt thiết lập bộ tiêu chí cho phù hợp với từng thời điểm và phù hợp với năng lực của nhân viên.</w:t>
      </w:r>
    </w:p>
    <w:p w14:paraId="7B8B692D" w14:textId="21CB8CB0" w:rsidR="00A55BC5" w:rsidRPr="00811D26" w:rsidRDefault="00A55BC5" w:rsidP="00A55BC5">
      <w:pPr>
        <w:pStyle w:val="BodyText"/>
        <w:ind w:firstLine="426"/>
        <w:rPr>
          <w:spacing w:val="-2"/>
        </w:rPr>
      </w:pPr>
      <w:r w:rsidRPr="00811D26">
        <w:rPr>
          <w:b/>
          <w:bCs/>
          <w:spacing w:val="-2"/>
        </w:rPr>
        <w:t>Đánh giá nhân viên:</w:t>
      </w:r>
      <w:r w:rsidRPr="00811D26">
        <w:rPr>
          <w:spacing w:val="-2"/>
        </w:rPr>
        <w:t xml:space="preserve"> người quản lý có thể chọn giai đoạn đánh giá và các tiêu chí KPIs để đánh giá nhân viên. Hệ thống cho phép nhập kết quả thực tế của nhân viên cho từng tiêu chí KPI và tự động đánh giá: "Không Đạt" nếu kết quả thực tế nhỏ hơn KPI cần đạt, "Đạt" nếu kết quả thực tế bằng KPI cần đạt, và "Đạt (Vượt chỉ tiêu)" nếu kết quả thực tế lớn hơn KPI cần đạt. Kết quả đánh giá sẽ được lưu vào cơ sở dữ liệu.</w:t>
      </w:r>
    </w:p>
    <w:p w14:paraId="2E4EE9D8" w14:textId="0D2A2F2F" w:rsidR="00A55BC5" w:rsidRPr="00A55BC5" w:rsidRDefault="00A55BC5" w:rsidP="00A55BC5">
      <w:pPr>
        <w:pStyle w:val="BodyText"/>
        <w:ind w:firstLine="426"/>
      </w:pPr>
      <w:r w:rsidRPr="00CB12A3">
        <w:rPr>
          <w:b/>
          <w:bCs/>
        </w:rPr>
        <w:t>Lịch sử đánh giá:</w:t>
      </w:r>
      <w:r w:rsidRPr="00A55BC5">
        <w:t xml:space="preserve"> người quản lý có thể xem lịch sử đánh giá của từng nhân viên, giúp theo dõi và đánh giá quá trình làm việc của nhân viên theo thời gian.</w:t>
      </w:r>
    </w:p>
    <w:p w14:paraId="45EA6D67" w14:textId="6E0E6077" w:rsidR="00B84CFA" w:rsidRPr="00A55BC5" w:rsidRDefault="00A55BC5" w:rsidP="00A55BC5">
      <w:pPr>
        <w:pStyle w:val="BodyText"/>
        <w:ind w:firstLine="426"/>
      </w:pPr>
      <w:r w:rsidRPr="00CB12A3">
        <w:rPr>
          <w:b/>
          <w:bCs/>
        </w:rPr>
        <w:t>Thống kê và báo cáo:</w:t>
      </w:r>
      <w:r w:rsidRPr="00A55BC5">
        <w:t xml:space="preserve"> người quản lý có thể xem thống kê đánh giá của nhân viên theo từng giai đoạn và xuất báo cáo đánh giá dưới dạng file Excel. Điều này giúp theo dõi và báo cáo kết quả đánh giá một cách dễ dàng và hiệu quả</w:t>
      </w:r>
    </w:p>
    <w:p w14:paraId="5BE9AC1E" w14:textId="28F1519B" w:rsidR="004636E6" w:rsidRDefault="004636E6" w:rsidP="00DA0AAA">
      <w:pPr>
        <w:pStyle w:val="Heading3"/>
      </w:pPr>
      <w:bookmarkStart w:id="56" w:name="_Toc170937693"/>
      <w:r>
        <w:t>Yêu cầu phi chức năng</w:t>
      </w:r>
      <w:bookmarkEnd w:id="56"/>
    </w:p>
    <w:p w14:paraId="0C54A528" w14:textId="77777777" w:rsidR="00CB12A3" w:rsidRDefault="00CB12A3" w:rsidP="00CB12A3">
      <w:pPr>
        <w:spacing w:before="120" w:after="120" w:line="360" w:lineRule="auto"/>
        <w:ind w:right="227" w:firstLine="284"/>
        <w:jc w:val="both"/>
      </w:pPr>
      <w:r w:rsidRPr="003269E1">
        <w:t>Yêu cầu phi chức năng mô tả các đặc tính, thuộc tính của hệ thống mà không liên quan trực tiếp đến các chức năng cụ thể và thường liên quan đến các yêu cầu về hiệu suất, bảo mật, độ tin cậy, khả năng mở rộng, tính dễ sử dụng</w:t>
      </w:r>
      <w:r>
        <w:t xml:space="preserve"> </w:t>
      </w:r>
      <w:r w:rsidRPr="003269E1">
        <w:t>và khả năng duy trì hệ thống</w:t>
      </w:r>
      <w:r>
        <w:t>.</w:t>
      </w:r>
    </w:p>
    <w:p w14:paraId="2650B225" w14:textId="77777777" w:rsidR="00CB12A3" w:rsidRDefault="00CB12A3" w:rsidP="00CB12A3">
      <w:pPr>
        <w:spacing w:before="120" w:after="120" w:line="360" w:lineRule="auto"/>
        <w:ind w:right="227" w:firstLine="284"/>
        <w:jc w:val="both"/>
      </w:pPr>
      <w:r w:rsidRPr="007423BA">
        <w:rPr>
          <w:b/>
          <w:bCs/>
        </w:rPr>
        <w:t>Hiệu năng:</w:t>
      </w:r>
      <w:r>
        <w:t xml:space="preserve"> </w:t>
      </w:r>
      <w:r w:rsidRPr="007423BA">
        <w:t xml:space="preserve">Hệ thống đảm bảo tốc độ phản hồi nhanh, với thời gian phản hồi dưới </w:t>
      </w:r>
      <w:r>
        <w:t>hai</w:t>
      </w:r>
      <w:r w:rsidRPr="007423BA">
        <w:t xml:space="preserve"> giây cho các thao tác thông thường như đăng nhập, xem thông tin nhân viên, và xem lịch sử đánh giá</w:t>
      </w:r>
      <w:r>
        <w:t>, …</w:t>
      </w:r>
      <w:r w:rsidRPr="007423BA">
        <w:t xml:space="preserve"> Ngoài ra, hệ thống phải có khả năng xử lý ít nhất 100 người dùng đồng thời mà không gặp sự cố về hiệu năng, đảm bảo hoạt động mượt mà ngay cả khi có nhiều người dùng truy cập cùng lúc.</w:t>
      </w:r>
      <w:r w:rsidRPr="00004329">
        <w:t xml:space="preserve"> </w:t>
      </w:r>
    </w:p>
    <w:p w14:paraId="7DB6DFAE" w14:textId="77777777" w:rsidR="001C7AEE" w:rsidRDefault="00CB12A3" w:rsidP="001C7AEE">
      <w:pPr>
        <w:spacing w:before="120" w:after="120" w:line="360" w:lineRule="auto"/>
        <w:ind w:right="227" w:firstLine="284"/>
        <w:jc w:val="both"/>
      </w:pPr>
      <w:r w:rsidRPr="00004329">
        <w:rPr>
          <w:b/>
          <w:bCs/>
        </w:rPr>
        <w:t>Khả năng mở rộng:</w:t>
      </w:r>
      <w:r>
        <w:rPr>
          <w:b/>
          <w:bCs/>
        </w:rPr>
        <w:t xml:space="preserve"> </w:t>
      </w:r>
      <w:r>
        <w:t>Hệ thống được thiết kế theo hướng module để dễ dàng thêm mới, chỉnh sửa hoặc xóa các chức năng mà không ảnh hưởng đến hệ thống hiện tại. Điều này giúp cho việc bảo trì và phát triển hệ thống trở nên linh hoạt và hiệu quả.</w:t>
      </w:r>
    </w:p>
    <w:p w14:paraId="1F8A915C" w14:textId="66D4686C" w:rsidR="00CB12A3" w:rsidRDefault="00CB12A3" w:rsidP="001C7AEE">
      <w:pPr>
        <w:spacing w:before="120" w:after="120" w:line="360" w:lineRule="auto"/>
        <w:ind w:right="227" w:firstLine="284"/>
        <w:jc w:val="both"/>
      </w:pPr>
      <w:r w:rsidRPr="00E47E35">
        <w:rPr>
          <w:b/>
          <w:bCs/>
        </w:rPr>
        <w:lastRenderedPageBreak/>
        <w:t>Giao diện người dùng:</w:t>
      </w:r>
      <w:r w:rsidRPr="00655829">
        <w:t xml:space="preserve"> Thiết kế giao diện với màu sắc hài hòa, bố cục thân thiện, đơn giản, thuận tiện phù hợp với trải nghiệm người dùng.</w:t>
      </w:r>
    </w:p>
    <w:p w14:paraId="24A47112" w14:textId="49269085" w:rsidR="00EF5E46" w:rsidRDefault="00CB12A3" w:rsidP="00EF5E46">
      <w:pPr>
        <w:spacing w:before="120" w:after="120" w:line="360" w:lineRule="auto"/>
        <w:ind w:right="227" w:firstLine="284"/>
        <w:jc w:val="both"/>
      </w:pPr>
      <w:r w:rsidRPr="00E47E35">
        <w:rPr>
          <w:b/>
          <w:bCs/>
        </w:rPr>
        <w:t>Cơ sở dữ liệu tối ưu:</w:t>
      </w:r>
      <w:r w:rsidRPr="00655829">
        <w:t xml:space="preserve"> Thể hiện cơ sở dữ liệu rõ ràng, dễ quản lý và tối ưu hóa cơ sở dữ liệu để đảm bảo hiệu suất cao trong việc truy xuất và cập nhật dữ liệu</w:t>
      </w:r>
      <w:r>
        <w:t>.</w:t>
      </w:r>
    </w:p>
    <w:p w14:paraId="290F218D" w14:textId="6B8C718D" w:rsidR="00EF5E46" w:rsidRDefault="00EF5E46" w:rsidP="00EF5E46">
      <w:pPr>
        <w:pStyle w:val="Heading2"/>
      </w:pPr>
      <w:bookmarkStart w:id="57" w:name="_Toc170937694"/>
      <w:r>
        <w:t>Thiết kế dữ liệu</w:t>
      </w:r>
      <w:bookmarkEnd w:id="57"/>
    </w:p>
    <w:p w14:paraId="71DB15AA" w14:textId="77777777" w:rsidR="00EF5E46" w:rsidRDefault="00EF5E46" w:rsidP="00EF5E46">
      <w:pPr>
        <w:pStyle w:val="Heading3"/>
      </w:pPr>
      <w:bookmarkStart w:id="58" w:name="_Toc170937695"/>
      <w:r>
        <w:t>Lược đồ use case</w:t>
      </w:r>
      <w:bookmarkEnd w:id="58"/>
    </w:p>
    <w:p w14:paraId="7D4719DE" w14:textId="77777777" w:rsidR="00EF5E46" w:rsidRDefault="00EF5E46" w:rsidP="00EF5E46"/>
    <w:p w14:paraId="786169B7" w14:textId="77777777" w:rsidR="00EF5E46" w:rsidRDefault="00EF5E46" w:rsidP="00EF5E46">
      <w:pPr>
        <w:pStyle w:val="BodyText"/>
        <w:keepNext/>
      </w:pPr>
      <w:r w:rsidRPr="000002CD">
        <w:rPr>
          <w:noProof/>
        </w:rPr>
        <w:drawing>
          <wp:inline distT="0" distB="0" distL="0" distR="0" wp14:anchorId="3BC169ED" wp14:editId="6C37816F">
            <wp:extent cx="5082363" cy="2710632"/>
            <wp:effectExtent l="0" t="0" r="4445" b="0"/>
            <wp:docPr id="193145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3773" name=""/>
                    <pic:cNvPicPr/>
                  </pic:nvPicPr>
                  <pic:blipFill>
                    <a:blip r:embed="rId19"/>
                    <a:stretch>
                      <a:fillRect/>
                    </a:stretch>
                  </pic:blipFill>
                  <pic:spPr>
                    <a:xfrm>
                      <a:off x="0" y="0"/>
                      <a:ext cx="5086316" cy="2712740"/>
                    </a:xfrm>
                    <a:prstGeom prst="rect">
                      <a:avLst/>
                    </a:prstGeom>
                  </pic:spPr>
                </pic:pic>
              </a:graphicData>
            </a:graphic>
          </wp:inline>
        </w:drawing>
      </w:r>
    </w:p>
    <w:p w14:paraId="0A693F50" w14:textId="64C286AC" w:rsidR="00EF5E46" w:rsidRDefault="00EF5E46" w:rsidP="00D44A64">
      <w:pPr>
        <w:pStyle w:val="Caption"/>
      </w:pPr>
      <w:bookmarkStart w:id="59" w:name="_Toc170937749"/>
      <w:r>
        <w:t xml:space="preserve">Hình </w:t>
      </w:r>
      <w:r w:rsidR="00BB7A77">
        <w:fldChar w:fldCharType="begin"/>
      </w:r>
      <w:r w:rsidR="00BB7A77">
        <w:instrText xml:space="preserve"> STYLEREF 1 \s </w:instrText>
      </w:r>
      <w:r w:rsidR="00BB7A77">
        <w:fldChar w:fldCharType="separate"/>
      </w:r>
      <w:r w:rsidR="001D54DC">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1</w:t>
      </w:r>
      <w:r w:rsidR="00BB7A77">
        <w:fldChar w:fldCharType="end"/>
      </w:r>
      <w:r>
        <w:t>. Lược đồ use case</w:t>
      </w:r>
      <w:bookmarkEnd w:id="59"/>
    </w:p>
    <w:p w14:paraId="02AE95DD" w14:textId="77777777" w:rsidR="00EF5E46" w:rsidRDefault="00EF5E46" w:rsidP="00EF5E46">
      <w:pPr>
        <w:pStyle w:val="BodyText"/>
        <w:ind w:firstLine="284"/>
        <w:rPr>
          <w:rFonts w:eastAsia="SimSun"/>
          <w:lang w:val="en-US"/>
        </w:rPr>
      </w:pPr>
      <w:r>
        <w:rPr>
          <w:rFonts w:eastAsia="SimSun"/>
        </w:rPr>
        <w:t xml:space="preserve">Mô tả: Người quản lý khi đăng nhập có quyền thêm, sửa, xoá các tiêu chí đánh giá, giai đoạn đánh giá, </w:t>
      </w:r>
      <w:r w:rsidRPr="000B3835">
        <w:rPr>
          <w:lang w:val="en-US"/>
        </w:rPr>
        <w:t>thông</w:t>
      </w:r>
      <w:r>
        <w:rPr>
          <w:rFonts w:eastAsia="SimSun"/>
        </w:rPr>
        <w:t xml:space="preserve"> tin nhân viên, đánh giá nhân viên. Nhân viên khi đăng nhập chỉ có quyền xem tiêu chí đánh giá và giai đoạn đánh giá.</w:t>
      </w:r>
    </w:p>
    <w:p w14:paraId="2F8388F6" w14:textId="77777777" w:rsidR="00DD7F2D" w:rsidRDefault="00DD7F2D" w:rsidP="00DD7F2D">
      <w:pPr>
        <w:pStyle w:val="BodyText"/>
        <w:ind w:firstLine="0"/>
        <w:rPr>
          <w:lang w:val="en-US"/>
        </w:rPr>
      </w:pPr>
    </w:p>
    <w:p w14:paraId="642A1F81" w14:textId="77777777" w:rsidR="00DD7F2D" w:rsidRDefault="00DD7F2D" w:rsidP="00DD7F2D">
      <w:pPr>
        <w:pStyle w:val="Heading3"/>
      </w:pPr>
      <w:bookmarkStart w:id="60" w:name="_Toc170937696"/>
      <w:r>
        <w:lastRenderedPageBreak/>
        <w:t>Mô tả các use case</w:t>
      </w:r>
      <w:bookmarkEnd w:id="60"/>
    </w:p>
    <w:p w14:paraId="3F078569" w14:textId="77777777" w:rsidR="00DD7F2D" w:rsidRDefault="00DD7F2D" w:rsidP="00DD7F2D">
      <w:pPr>
        <w:pStyle w:val="Heading4"/>
        <w:numPr>
          <w:ilvl w:val="0"/>
          <w:numId w:val="0"/>
        </w:numPr>
        <w:ind w:left="907"/>
        <w:rPr>
          <w:b/>
          <w:bCs w:val="0"/>
        </w:rPr>
      </w:pPr>
      <w:r w:rsidRPr="0073782B">
        <w:rPr>
          <w:b/>
          <w:bCs w:val="0"/>
        </w:rPr>
        <w:t>3.3.2.1 Use case đăng nhập</w:t>
      </w:r>
    </w:p>
    <w:p w14:paraId="1E95D60D" w14:textId="77777777" w:rsidR="00DD7F2D" w:rsidRDefault="00DD7F2D" w:rsidP="00DD7F2D">
      <w:pPr>
        <w:pStyle w:val="BodyText"/>
        <w:ind w:firstLine="360"/>
      </w:pPr>
      <w:r w:rsidRPr="00C54942">
        <w:rPr>
          <w:noProof/>
        </w:rPr>
        <w:drawing>
          <wp:inline distT="0" distB="0" distL="0" distR="0" wp14:anchorId="11E5D0F6" wp14:editId="388E2C3C">
            <wp:extent cx="5239481" cy="2438740"/>
            <wp:effectExtent l="0" t="0" r="0" b="0"/>
            <wp:docPr id="120779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97447" name=""/>
                    <pic:cNvPicPr/>
                  </pic:nvPicPr>
                  <pic:blipFill>
                    <a:blip r:embed="rId20"/>
                    <a:stretch>
                      <a:fillRect/>
                    </a:stretch>
                  </pic:blipFill>
                  <pic:spPr>
                    <a:xfrm>
                      <a:off x="0" y="0"/>
                      <a:ext cx="5239481" cy="2438740"/>
                    </a:xfrm>
                    <a:prstGeom prst="rect">
                      <a:avLst/>
                    </a:prstGeom>
                  </pic:spPr>
                </pic:pic>
              </a:graphicData>
            </a:graphic>
          </wp:inline>
        </w:drawing>
      </w:r>
    </w:p>
    <w:p w14:paraId="75418072" w14:textId="20E8FCA4" w:rsidR="00DD7F2D" w:rsidRPr="00483B08" w:rsidRDefault="00DD7F2D" w:rsidP="00DD7F2D">
      <w:pPr>
        <w:pStyle w:val="Caption"/>
      </w:pPr>
      <w:bookmarkStart w:id="61" w:name="_Toc170937750"/>
      <w:r>
        <w:t xml:space="preserve">Hình </w:t>
      </w:r>
      <w:r w:rsidR="00BB7A77">
        <w:fldChar w:fldCharType="begin"/>
      </w:r>
      <w:r w:rsidR="00BB7A77">
        <w:instrText xml:space="preserve"> STYLEREF 1 \s </w:instrText>
      </w:r>
      <w:r w:rsidR="00BB7A77">
        <w:fldChar w:fldCharType="separate"/>
      </w:r>
      <w:r w:rsidR="001D54DC">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2</w:t>
      </w:r>
      <w:r w:rsidR="00BB7A77">
        <w:fldChar w:fldCharType="end"/>
      </w:r>
      <w:r>
        <w:t>. Use case đăng nhập</w:t>
      </w:r>
      <w:bookmarkEnd w:id="61"/>
    </w:p>
    <w:p w14:paraId="6CE97971" w14:textId="77777777" w:rsidR="00DD7F2D" w:rsidRDefault="00DD7F2D" w:rsidP="00DD7F2D">
      <w:pPr>
        <w:pStyle w:val="BodyText"/>
        <w:ind w:firstLine="397"/>
        <w:rPr>
          <w:lang w:val="en-US"/>
        </w:rPr>
      </w:pPr>
    </w:p>
    <w:p w14:paraId="53E4D0C5" w14:textId="77777777" w:rsidR="00DD7F2D" w:rsidRPr="00483B08" w:rsidRDefault="00DD7F2D" w:rsidP="00DD7F2D">
      <w:pPr>
        <w:pStyle w:val="BodyText"/>
        <w:ind w:firstLine="397"/>
        <w:rPr>
          <w:lang w:val="en-US"/>
        </w:rPr>
      </w:pPr>
      <w:r w:rsidRPr="00483B08">
        <w:rPr>
          <w:lang w:val="en-US"/>
        </w:rPr>
        <w:t xml:space="preserve">Tên use case: đăng nhập </w:t>
      </w:r>
    </w:p>
    <w:p w14:paraId="0C2A04FD" w14:textId="77777777" w:rsidR="00DD7F2D" w:rsidRPr="00483B08" w:rsidRDefault="00DD7F2D" w:rsidP="00DD7F2D">
      <w:pPr>
        <w:pStyle w:val="BodyText"/>
        <w:ind w:firstLine="397"/>
        <w:rPr>
          <w:lang w:val="en-US"/>
        </w:rPr>
      </w:pPr>
      <w:r w:rsidRPr="00483B08">
        <w:rPr>
          <w:lang w:val="en-US"/>
        </w:rPr>
        <w:t>Actor: nhân viên, người quản lý</w:t>
      </w:r>
    </w:p>
    <w:p w14:paraId="430E1535" w14:textId="77777777" w:rsidR="00DD7F2D" w:rsidRPr="00483B08" w:rsidRDefault="00DD7F2D" w:rsidP="00DD7F2D">
      <w:pPr>
        <w:pStyle w:val="BodyText"/>
        <w:ind w:firstLine="397"/>
        <w:rPr>
          <w:lang w:val="en-US"/>
        </w:rPr>
      </w:pPr>
      <w:r w:rsidRPr="00483B08">
        <w:rPr>
          <w:lang w:val="en-US"/>
        </w:rPr>
        <w:t>Mô tả use case: use case này cho phép nhân viên và người quản lý có thể đăng nhập vào hệ thống.</w:t>
      </w:r>
    </w:p>
    <w:p w14:paraId="0E506E0B" w14:textId="77777777" w:rsidR="00DD7F2D" w:rsidRPr="0073782B" w:rsidRDefault="00DD7F2D" w:rsidP="00DD7F2D"/>
    <w:p w14:paraId="3E9A6307" w14:textId="77777777" w:rsidR="00DD7F2D" w:rsidRDefault="00DD7F2D" w:rsidP="00DD7F2D">
      <w:pPr>
        <w:pStyle w:val="Heading4"/>
        <w:numPr>
          <w:ilvl w:val="0"/>
          <w:numId w:val="0"/>
        </w:numPr>
        <w:ind w:left="907"/>
        <w:rPr>
          <w:b/>
          <w:bCs w:val="0"/>
        </w:rPr>
      </w:pPr>
      <w:r w:rsidRPr="00330B68">
        <w:rPr>
          <w:b/>
          <w:bCs w:val="0"/>
        </w:rPr>
        <w:t>3.3.2.</w:t>
      </w:r>
      <w:r>
        <w:rPr>
          <w:b/>
          <w:bCs w:val="0"/>
        </w:rPr>
        <w:t>2</w:t>
      </w:r>
      <w:r w:rsidRPr="00330B68">
        <w:rPr>
          <w:b/>
          <w:bCs w:val="0"/>
        </w:rPr>
        <w:t>. Use case xem tiêu chí đánh giá</w:t>
      </w:r>
    </w:p>
    <w:p w14:paraId="43D5E4E0" w14:textId="77777777" w:rsidR="00DD7F2D" w:rsidRPr="00CE28B8" w:rsidRDefault="00DD7F2D" w:rsidP="00DD7F2D"/>
    <w:p w14:paraId="7FBA3D56" w14:textId="77777777" w:rsidR="00DD7F2D" w:rsidRDefault="00DD7F2D" w:rsidP="00DD7F2D">
      <w:pPr>
        <w:pStyle w:val="BodyText"/>
        <w:ind w:firstLine="360"/>
      </w:pPr>
      <w:r w:rsidRPr="00CE28B8">
        <w:rPr>
          <w:noProof/>
        </w:rPr>
        <w:drawing>
          <wp:inline distT="0" distB="0" distL="0" distR="0" wp14:anchorId="4143BC7C" wp14:editId="5EA2ADD9">
            <wp:extent cx="5351780" cy="1420158"/>
            <wp:effectExtent l="0" t="0" r="1270" b="8890"/>
            <wp:docPr id="42855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50203" name=""/>
                    <pic:cNvPicPr/>
                  </pic:nvPicPr>
                  <pic:blipFill>
                    <a:blip r:embed="rId21"/>
                    <a:stretch>
                      <a:fillRect/>
                    </a:stretch>
                  </pic:blipFill>
                  <pic:spPr>
                    <a:xfrm>
                      <a:off x="0" y="0"/>
                      <a:ext cx="5356993" cy="1421541"/>
                    </a:xfrm>
                    <a:prstGeom prst="rect">
                      <a:avLst/>
                    </a:prstGeom>
                  </pic:spPr>
                </pic:pic>
              </a:graphicData>
            </a:graphic>
          </wp:inline>
        </w:drawing>
      </w:r>
    </w:p>
    <w:p w14:paraId="26D015E3" w14:textId="7FE79B49" w:rsidR="00DD7F2D" w:rsidRPr="00BA36AB" w:rsidRDefault="00DD7F2D" w:rsidP="00DD7F2D">
      <w:pPr>
        <w:pStyle w:val="Caption"/>
      </w:pPr>
      <w:bookmarkStart w:id="62" w:name="_Toc170937751"/>
      <w:r>
        <w:t xml:space="preserve">Hình </w:t>
      </w:r>
      <w:r w:rsidR="00BB7A77">
        <w:fldChar w:fldCharType="begin"/>
      </w:r>
      <w:r w:rsidR="00BB7A77">
        <w:instrText xml:space="preserve"> STYLEREF 1 \s </w:instrText>
      </w:r>
      <w:r w:rsidR="00BB7A77">
        <w:fldChar w:fldCharType="separate"/>
      </w:r>
      <w:r w:rsidR="001D54DC">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3</w:t>
      </w:r>
      <w:r w:rsidR="00BB7A77">
        <w:fldChar w:fldCharType="end"/>
      </w:r>
      <w:r>
        <w:t>. Use case xem tiêu chí đánh giá</w:t>
      </w:r>
      <w:bookmarkEnd w:id="62"/>
    </w:p>
    <w:p w14:paraId="17E472DE" w14:textId="77777777" w:rsidR="00DD7F2D" w:rsidRDefault="00DD7F2D" w:rsidP="00DD7F2D">
      <w:pPr>
        <w:pStyle w:val="BodyText"/>
        <w:ind w:firstLine="397"/>
        <w:rPr>
          <w:rFonts w:eastAsia="SimSun"/>
        </w:rPr>
      </w:pPr>
      <w:r>
        <w:rPr>
          <w:rFonts w:eastAsia="SimSun"/>
        </w:rPr>
        <w:t>Tên use case: xem tiêu chí đánh giá</w:t>
      </w:r>
    </w:p>
    <w:p w14:paraId="32177A7A" w14:textId="77777777" w:rsidR="00DD7F2D" w:rsidRDefault="00DD7F2D" w:rsidP="00DD7F2D">
      <w:pPr>
        <w:pStyle w:val="BodyText"/>
        <w:ind w:firstLine="397"/>
        <w:rPr>
          <w:rFonts w:eastAsia="SimSun"/>
        </w:rPr>
      </w:pPr>
      <w:r>
        <w:rPr>
          <w:rFonts w:eastAsia="SimSun"/>
        </w:rPr>
        <w:t>Actor: Nhân viên</w:t>
      </w:r>
    </w:p>
    <w:p w14:paraId="49C26D44" w14:textId="77777777" w:rsidR="00DD7F2D" w:rsidRDefault="00DD7F2D" w:rsidP="00DD7F2D">
      <w:pPr>
        <w:pStyle w:val="BodyText"/>
        <w:ind w:firstLine="397"/>
        <w:rPr>
          <w:rFonts w:eastAsia="SimSun"/>
          <w:lang w:val="en-US"/>
        </w:rPr>
      </w:pPr>
      <w:r>
        <w:rPr>
          <w:rFonts w:eastAsia="SimSun"/>
        </w:rPr>
        <w:t xml:space="preserve">Mô tả use case: use case này cho phép nhân viên xem </w:t>
      </w:r>
      <w:r>
        <w:rPr>
          <w:rFonts w:eastAsia="SimSun"/>
          <w:lang w:val="en-US"/>
        </w:rPr>
        <w:t>thông tin</w:t>
      </w:r>
      <w:r>
        <w:rPr>
          <w:rFonts w:eastAsia="SimSun"/>
        </w:rPr>
        <w:t xml:space="preserve"> </w:t>
      </w:r>
      <w:r>
        <w:rPr>
          <w:rFonts w:eastAsia="SimSun"/>
          <w:lang w:val="en-US"/>
        </w:rPr>
        <w:t xml:space="preserve">các </w:t>
      </w:r>
      <w:r>
        <w:rPr>
          <w:rFonts w:eastAsia="SimSun"/>
        </w:rPr>
        <w:t>tiêu chí mà người quản lý đưa ra để dựa vào</w:t>
      </w:r>
      <w:r>
        <w:rPr>
          <w:rFonts w:eastAsia="SimSun"/>
          <w:lang w:val="en-US"/>
        </w:rPr>
        <w:t xml:space="preserve"> tiêu chí đó để</w:t>
      </w:r>
      <w:r>
        <w:rPr>
          <w:rFonts w:eastAsia="SimSun"/>
        </w:rPr>
        <w:t xml:space="preserve"> đánh giá nhân viên.</w:t>
      </w:r>
    </w:p>
    <w:p w14:paraId="42E6A677" w14:textId="77777777" w:rsidR="00DD7F2D" w:rsidRPr="008B5DBE" w:rsidRDefault="00DD7F2D" w:rsidP="00DD7F2D">
      <w:pPr>
        <w:pStyle w:val="BodyText"/>
        <w:ind w:firstLine="397"/>
        <w:rPr>
          <w:rFonts w:eastAsia="SimSun"/>
          <w:lang w:val="en-US"/>
        </w:rPr>
      </w:pPr>
    </w:p>
    <w:p w14:paraId="258CF820" w14:textId="77777777" w:rsidR="00DD7F2D" w:rsidRDefault="00DD7F2D" w:rsidP="00DD7F2D">
      <w:pPr>
        <w:pStyle w:val="Heading4"/>
        <w:numPr>
          <w:ilvl w:val="0"/>
          <w:numId w:val="0"/>
        </w:numPr>
        <w:ind w:left="907"/>
        <w:rPr>
          <w:b/>
          <w:bCs w:val="0"/>
        </w:rPr>
      </w:pPr>
      <w:r w:rsidRPr="008B5DBE">
        <w:rPr>
          <w:b/>
          <w:bCs w:val="0"/>
        </w:rPr>
        <w:t>3.3.2.</w:t>
      </w:r>
      <w:r>
        <w:rPr>
          <w:b/>
          <w:bCs w:val="0"/>
        </w:rPr>
        <w:t>3</w:t>
      </w:r>
      <w:r w:rsidRPr="008B5DBE">
        <w:rPr>
          <w:b/>
          <w:bCs w:val="0"/>
        </w:rPr>
        <w:t>. Use case xem giai đoạn đánh giá</w:t>
      </w:r>
    </w:p>
    <w:p w14:paraId="2C17B5BF" w14:textId="77777777" w:rsidR="00DD7F2D" w:rsidRDefault="00DD7F2D" w:rsidP="00DD7F2D">
      <w:pPr>
        <w:pStyle w:val="BodyText"/>
        <w:ind w:firstLine="360"/>
      </w:pPr>
      <w:r w:rsidRPr="003A666A">
        <w:rPr>
          <w:rFonts w:eastAsia="SimSun"/>
          <w:noProof/>
        </w:rPr>
        <w:drawing>
          <wp:inline distT="0" distB="0" distL="0" distR="0" wp14:anchorId="21F43EA4" wp14:editId="3213E721">
            <wp:extent cx="5351780" cy="1532212"/>
            <wp:effectExtent l="0" t="0" r="1270" b="0"/>
            <wp:docPr id="123915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55194" name=""/>
                    <pic:cNvPicPr/>
                  </pic:nvPicPr>
                  <pic:blipFill>
                    <a:blip r:embed="rId22"/>
                    <a:stretch>
                      <a:fillRect/>
                    </a:stretch>
                  </pic:blipFill>
                  <pic:spPr>
                    <a:xfrm>
                      <a:off x="0" y="0"/>
                      <a:ext cx="5360977" cy="1534845"/>
                    </a:xfrm>
                    <a:prstGeom prst="rect">
                      <a:avLst/>
                    </a:prstGeom>
                  </pic:spPr>
                </pic:pic>
              </a:graphicData>
            </a:graphic>
          </wp:inline>
        </w:drawing>
      </w:r>
    </w:p>
    <w:p w14:paraId="24A43D3A" w14:textId="62E03EC2" w:rsidR="00DD7F2D" w:rsidRPr="003A666A" w:rsidRDefault="00DD7F2D" w:rsidP="00DD7F2D">
      <w:pPr>
        <w:pStyle w:val="Caption"/>
        <w:rPr>
          <w:rFonts w:eastAsia="SimSun"/>
        </w:rPr>
      </w:pPr>
      <w:bookmarkStart w:id="63" w:name="_Toc170937752"/>
      <w:r>
        <w:t xml:space="preserve">Hình </w:t>
      </w:r>
      <w:r w:rsidR="00BB7A77">
        <w:fldChar w:fldCharType="begin"/>
      </w:r>
      <w:r w:rsidR="00BB7A77">
        <w:instrText xml:space="preserve"> STYLEREF 1 \s </w:instrText>
      </w:r>
      <w:r w:rsidR="00BB7A77">
        <w:fldChar w:fldCharType="separate"/>
      </w:r>
      <w:r w:rsidR="001D54DC">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4</w:t>
      </w:r>
      <w:r w:rsidR="00BB7A77">
        <w:fldChar w:fldCharType="end"/>
      </w:r>
      <w:r>
        <w:t>. Use case xem giai đoạn đánh giá</w:t>
      </w:r>
      <w:bookmarkEnd w:id="63"/>
    </w:p>
    <w:p w14:paraId="4BCD8F92" w14:textId="77777777" w:rsidR="00DD7F2D" w:rsidRPr="008B5DBE" w:rsidRDefault="00DD7F2D" w:rsidP="00DD7F2D">
      <w:pPr>
        <w:pStyle w:val="BodyText"/>
        <w:ind w:firstLine="397"/>
        <w:rPr>
          <w:rFonts w:eastAsia="SimSun"/>
          <w:lang w:val="en-US"/>
        </w:rPr>
      </w:pPr>
      <w:r>
        <w:rPr>
          <w:rFonts w:eastAsia="SimSun"/>
        </w:rPr>
        <w:t xml:space="preserve">Tên use case: </w:t>
      </w:r>
      <w:r>
        <w:rPr>
          <w:rFonts w:eastAsia="SimSun"/>
          <w:lang w:val="en-US"/>
        </w:rPr>
        <w:t>xem giai đoạn đánh giá</w:t>
      </w:r>
    </w:p>
    <w:p w14:paraId="2809A20B" w14:textId="77777777" w:rsidR="00DD7F2D" w:rsidRDefault="00DD7F2D" w:rsidP="00DD7F2D">
      <w:pPr>
        <w:pStyle w:val="BodyText"/>
        <w:ind w:firstLine="397"/>
        <w:rPr>
          <w:rFonts w:eastAsia="SimSun"/>
        </w:rPr>
      </w:pPr>
      <w:r>
        <w:rPr>
          <w:rFonts w:eastAsia="SimSun"/>
        </w:rPr>
        <w:t>Actor: Nhân viên</w:t>
      </w:r>
    </w:p>
    <w:p w14:paraId="149A36D9" w14:textId="77777777" w:rsidR="00DD7F2D" w:rsidRDefault="00DD7F2D" w:rsidP="00DD7F2D">
      <w:pPr>
        <w:pStyle w:val="BodyText"/>
        <w:ind w:firstLine="397"/>
        <w:rPr>
          <w:rFonts w:eastAsia="SimSun"/>
          <w:lang w:val="en-US"/>
        </w:rPr>
      </w:pPr>
      <w:r>
        <w:rPr>
          <w:rFonts w:eastAsia="SimSun"/>
        </w:rPr>
        <w:t xml:space="preserve">Mô tả use case: use case này cho phép nhân viên xem </w:t>
      </w:r>
      <w:r>
        <w:rPr>
          <w:rFonts w:eastAsia="SimSun"/>
          <w:lang w:val="en-US"/>
        </w:rPr>
        <w:t>thông tin</w:t>
      </w:r>
      <w:r>
        <w:rPr>
          <w:rFonts w:eastAsia="SimSun"/>
        </w:rPr>
        <w:t xml:space="preserve"> </w:t>
      </w:r>
      <w:r>
        <w:rPr>
          <w:rFonts w:eastAsia="SimSun"/>
          <w:lang w:val="en-US"/>
        </w:rPr>
        <w:t>các giai đoạn</w:t>
      </w:r>
      <w:r>
        <w:rPr>
          <w:rFonts w:eastAsia="SimSun"/>
        </w:rPr>
        <w:t xml:space="preserve"> mà người quản lý đưa ra để dựa vào</w:t>
      </w:r>
      <w:r>
        <w:rPr>
          <w:rFonts w:eastAsia="SimSun"/>
          <w:lang w:val="en-US"/>
        </w:rPr>
        <w:t xml:space="preserve"> khoảng thời gian đó để</w:t>
      </w:r>
      <w:r>
        <w:rPr>
          <w:rFonts w:eastAsia="SimSun"/>
        </w:rPr>
        <w:t xml:space="preserve"> đánh giá nhân viên.</w:t>
      </w:r>
    </w:p>
    <w:p w14:paraId="7B36D4CE" w14:textId="77777777" w:rsidR="00DD7F2D" w:rsidRPr="00D731E8" w:rsidRDefault="00DD7F2D" w:rsidP="00DD7F2D">
      <w:pPr>
        <w:pStyle w:val="Heading4"/>
        <w:numPr>
          <w:ilvl w:val="0"/>
          <w:numId w:val="0"/>
        </w:numPr>
        <w:ind w:left="907"/>
        <w:rPr>
          <w:b/>
          <w:bCs w:val="0"/>
        </w:rPr>
      </w:pPr>
      <w:r w:rsidRPr="00D731E8">
        <w:rPr>
          <w:b/>
          <w:bCs w:val="0"/>
        </w:rPr>
        <w:t>3.3.2.4. Use case đăng xuất</w:t>
      </w:r>
    </w:p>
    <w:p w14:paraId="018EE8F6" w14:textId="77777777" w:rsidR="00DD7F2D" w:rsidRDefault="00DD7F2D" w:rsidP="00DD7F2D">
      <w:pPr>
        <w:pStyle w:val="BodyText"/>
        <w:ind w:firstLine="360"/>
      </w:pPr>
      <w:r w:rsidRPr="00B35423">
        <w:rPr>
          <w:rFonts w:eastAsia="SimSun"/>
          <w:noProof/>
        </w:rPr>
        <w:drawing>
          <wp:inline distT="0" distB="0" distL="0" distR="0" wp14:anchorId="4096B6C1" wp14:editId="70EDD4D0">
            <wp:extent cx="5210902" cy="2000529"/>
            <wp:effectExtent l="0" t="0" r="8890" b="0"/>
            <wp:docPr id="186637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76825" name=""/>
                    <pic:cNvPicPr/>
                  </pic:nvPicPr>
                  <pic:blipFill>
                    <a:blip r:embed="rId23"/>
                    <a:stretch>
                      <a:fillRect/>
                    </a:stretch>
                  </pic:blipFill>
                  <pic:spPr>
                    <a:xfrm>
                      <a:off x="0" y="0"/>
                      <a:ext cx="5210902" cy="2000529"/>
                    </a:xfrm>
                    <a:prstGeom prst="rect">
                      <a:avLst/>
                    </a:prstGeom>
                  </pic:spPr>
                </pic:pic>
              </a:graphicData>
            </a:graphic>
          </wp:inline>
        </w:drawing>
      </w:r>
    </w:p>
    <w:p w14:paraId="628BDE3C" w14:textId="7C147C4A" w:rsidR="00DD7F2D" w:rsidRPr="00B35423" w:rsidRDefault="00DD7F2D" w:rsidP="00DD7F2D">
      <w:pPr>
        <w:pStyle w:val="Caption"/>
        <w:rPr>
          <w:rFonts w:eastAsia="SimSun"/>
        </w:rPr>
      </w:pPr>
      <w:bookmarkStart w:id="64" w:name="_Toc170937753"/>
      <w:r>
        <w:t xml:space="preserve">Hình </w:t>
      </w:r>
      <w:r w:rsidR="00BB7A77">
        <w:fldChar w:fldCharType="begin"/>
      </w:r>
      <w:r w:rsidR="00BB7A77">
        <w:instrText xml:space="preserve"> STYLEREF 1 \s </w:instrText>
      </w:r>
      <w:r w:rsidR="00BB7A77">
        <w:fldChar w:fldCharType="separate"/>
      </w:r>
      <w:r w:rsidR="001D54DC">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5</w:t>
      </w:r>
      <w:r w:rsidR="00BB7A77">
        <w:fldChar w:fldCharType="end"/>
      </w:r>
      <w:r>
        <w:t>. Use case đăng xuất</w:t>
      </w:r>
      <w:bookmarkEnd w:id="64"/>
    </w:p>
    <w:p w14:paraId="2AD99ED5" w14:textId="77777777" w:rsidR="00DD7F2D" w:rsidRPr="00B35423" w:rsidRDefault="00DD7F2D" w:rsidP="00DD7F2D">
      <w:pPr>
        <w:pStyle w:val="BodyText"/>
        <w:ind w:firstLine="397"/>
        <w:rPr>
          <w:rFonts w:eastAsia="SimSun"/>
        </w:rPr>
      </w:pPr>
      <w:r w:rsidRPr="00B35423">
        <w:rPr>
          <w:rFonts w:eastAsia="SimSun"/>
        </w:rPr>
        <w:t xml:space="preserve">Tên use case: đăng </w:t>
      </w:r>
      <w:r>
        <w:rPr>
          <w:rFonts w:eastAsia="SimSun"/>
        </w:rPr>
        <w:t>xuất</w:t>
      </w:r>
    </w:p>
    <w:p w14:paraId="79AF1A0E" w14:textId="77777777" w:rsidR="00DD7F2D" w:rsidRPr="00B35423" w:rsidRDefault="00DD7F2D" w:rsidP="00DD7F2D">
      <w:pPr>
        <w:pStyle w:val="BodyText"/>
        <w:ind w:firstLine="397"/>
        <w:rPr>
          <w:rFonts w:eastAsia="SimSun"/>
        </w:rPr>
      </w:pPr>
      <w:r w:rsidRPr="00B35423">
        <w:rPr>
          <w:rFonts w:eastAsia="SimSun"/>
        </w:rPr>
        <w:t>Actor: nhân viên, người quản lý</w:t>
      </w:r>
    </w:p>
    <w:p w14:paraId="4D8792A1" w14:textId="77777777" w:rsidR="00DD7F2D" w:rsidRDefault="00DD7F2D" w:rsidP="00DD7F2D">
      <w:pPr>
        <w:pStyle w:val="BodyText"/>
        <w:ind w:firstLine="397"/>
        <w:rPr>
          <w:rFonts w:eastAsia="SimSun"/>
        </w:rPr>
      </w:pPr>
      <w:r w:rsidRPr="00B35423">
        <w:rPr>
          <w:rFonts w:eastAsia="SimSun"/>
        </w:rPr>
        <w:t xml:space="preserve">Mô tả use case: use case này cho phép nhân viên và người quản lý có thể đăng </w:t>
      </w:r>
      <w:r>
        <w:rPr>
          <w:rFonts w:eastAsia="SimSun"/>
        </w:rPr>
        <w:t>xuất</w:t>
      </w:r>
      <w:r w:rsidRPr="00B35423">
        <w:rPr>
          <w:rFonts w:eastAsia="SimSun"/>
        </w:rPr>
        <w:t xml:space="preserve"> </w:t>
      </w:r>
      <w:r>
        <w:rPr>
          <w:rFonts w:eastAsia="SimSun"/>
        </w:rPr>
        <w:t>ra khỏi</w:t>
      </w:r>
      <w:r w:rsidRPr="00B35423">
        <w:rPr>
          <w:rFonts w:eastAsia="SimSun"/>
        </w:rPr>
        <w:t xml:space="preserve"> hệ thống.</w:t>
      </w:r>
      <w:r>
        <w:rPr>
          <w:rFonts w:eastAsia="SimSun"/>
        </w:rPr>
        <w:t xml:space="preserve"> Use case này chỉ thực hiện được sau khi nhân viên, người quản lý đăng nhập.</w:t>
      </w:r>
    </w:p>
    <w:p w14:paraId="65111AF4" w14:textId="77777777" w:rsidR="00DD7F2D" w:rsidRDefault="00DD7F2D" w:rsidP="00DD7F2D">
      <w:pPr>
        <w:pStyle w:val="Heading4"/>
        <w:numPr>
          <w:ilvl w:val="0"/>
          <w:numId w:val="0"/>
        </w:numPr>
        <w:ind w:left="851"/>
        <w:rPr>
          <w:b/>
          <w:bCs w:val="0"/>
        </w:rPr>
      </w:pPr>
      <w:r w:rsidRPr="000002CD">
        <w:rPr>
          <w:b/>
          <w:bCs w:val="0"/>
        </w:rPr>
        <w:lastRenderedPageBreak/>
        <w:t>3.3.2.5. Use case quản lý nhân viên</w:t>
      </w:r>
    </w:p>
    <w:p w14:paraId="5C43F521" w14:textId="77777777" w:rsidR="00DD7F2D" w:rsidRDefault="00DD7F2D" w:rsidP="00DD7F2D">
      <w:pPr>
        <w:pStyle w:val="BodyText"/>
        <w:ind w:firstLine="360"/>
      </w:pPr>
      <w:r w:rsidRPr="001720D8">
        <w:rPr>
          <w:noProof/>
        </w:rPr>
        <w:drawing>
          <wp:inline distT="0" distB="0" distL="0" distR="0" wp14:anchorId="6F0A336F" wp14:editId="75641D89">
            <wp:extent cx="5305425" cy="2774662"/>
            <wp:effectExtent l="0" t="0" r="0" b="6985"/>
            <wp:docPr id="7157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8457" name=""/>
                    <pic:cNvPicPr/>
                  </pic:nvPicPr>
                  <pic:blipFill>
                    <a:blip r:embed="rId24"/>
                    <a:stretch>
                      <a:fillRect/>
                    </a:stretch>
                  </pic:blipFill>
                  <pic:spPr>
                    <a:xfrm>
                      <a:off x="0" y="0"/>
                      <a:ext cx="5308969" cy="2776515"/>
                    </a:xfrm>
                    <a:prstGeom prst="rect">
                      <a:avLst/>
                    </a:prstGeom>
                  </pic:spPr>
                </pic:pic>
              </a:graphicData>
            </a:graphic>
          </wp:inline>
        </w:drawing>
      </w:r>
    </w:p>
    <w:p w14:paraId="361FE1CF" w14:textId="7DC7972F" w:rsidR="00DD7F2D" w:rsidRPr="002C4406" w:rsidRDefault="00DD7F2D" w:rsidP="00DD7F2D">
      <w:pPr>
        <w:pStyle w:val="Caption"/>
        <w:rPr>
          <w:rFonts w:eastAsia="SimSun"/>
        </w:rPr>
      </w:pPr>
      <w:bookmarkStart w:id="65" w:name="_Toc170937754"/>
      <w:r w:rsidRPr="002C4406">
        <w:t xml:space="preserve">Hình </w:t>
      </w:r>
      <w:r w:rsidR="00BB7A77">
        <w:fldChar w:fldCharType="begin"/>
      </w:r>
      <w:r w:rsidR="00BB7A77">
        <w:instrText xml:space="preserve"> STYLEREF 1 \s </w:instrText>
      </w:r>
      <w:r w:rsidR="00BB7A77">
        <w:fldChar w:fldCharType="separate"/>
      </w:r>
      <w:r w:rsidR="001D54DC">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6</w:t>
      </w:r>
      <w:r w:rsidR="00BB7A77">
        <w:fldChar w:fldCharType="end"/>
      </w:r>
      <w:r w:rsidRPr="002C4406">
        <w:t>. Use case quản lý nhân viên</w:t>
      </w:r>
      <w:bookmarkEnd w:id="65"/>
    </w:p>
    <w:p w14:paraId="00268E7B" w14:textId="77777777" w:rsidR="00DD7F2D" w:rsidRPr="0096234D" w:rsidRDefault="00DD7F2D" w:rsidP="00DD7F2D">
      <w:pPr>
        <w:pStyle w:val="BodyText"/>
        <w:ind w:firstLine="397"/>
        <w:rPr>
          <w:rFonts w:eastAsia="SimSun"/>
        </w:rPr>
      </w:pPr>
      <w:r w:rsidRPr="0096234D">
        <w:rPr>
          <w:rFonts w:eastAsia="SimSun"/>
        </w:rPr>
        <w:t>Tên use case: quản lý nhân viên</w:t>
      </w:r>
    </w:p>
    <w:p w14:paraId="6234B4B6" w14:textId="77777777" w:rsidR="00DD7F2D" w:rsidRPr="0096234D" w:rsidRDefault="00DD7F2D" w:rsidP="00DD7F2D">
      <w:pPr>
        <w:pStyle w:val="BodyText"/>
        <w:ind w:firstLine="397"/>
        <w:rPr>
          <w:rFonts w:eastAsia="SimSun"/>
        </w:rPr>
      </w:pPr>
      <w:r w:rsidRPr="0096234D">
        <w:rPr>
          <w:rFonts w:eastAsia="SimSun"/>
        </w:rPr>
        <w:t>Actor: người quản lý</w:t>
      </w:r>
    </w:p>
    <w:p w14:paraId="1B059485" w14:textId="77777777" w:rsidR="00DD7F2D" w:rsidRPr="0096234D" w:rsidRDefault="00DD7F2D" w:rsidP="00DD7F2D">
      <w:pPr>
        <w:pStyle w:val="BodyText"/>
        <w:ind w:firstLine="397"/>
        <w:rPr>
          <w:rFonts w:eastAsia="SimSun"/>
        </w:rPr>
      </w:pPr>
      <w:r w:rsidRPr="0096234D">
        <w:rPr>
          <w:rFonts w:eastAsia="SimSun"/>
        </w:rPr>
        <w:t>Mô tả use case: use case này cho phép người quản lý có thể xem, thêm, sửa, xoá thông tin nhân viên trong hệ thống.</w:t>
      </w:r>
    </w:p>
    <w:p w14:paraId="401F717B" w14:textId="77777777" w:rsidR="00DD7F2D" w:rsidRDefault="00DD7F2D" w:rsidP="00DD7F2D">
      <w:pPr>
        <w:pStyle w:val="Heading4"/>
        <w:numPr>
          <w:ilvl w:val="0"/>
          <w:numId w:val="0"/>
        </w:numPr>
        <w:ind w:left="851"/>
        <w:rPr>
          <w:b/>
          <w:bCs w:val="0"/>
        </w:rPr>
      </w:pPr>
      <w:r>
        <w:rPr>
          <w:b/>
          <w:bCs w:val="0"/>
        </w:rPr>
        <w:t>3.3.2.6. Use case quản lý tiêu chí đánh giá</w:t>
      </w:r>
    </w:p>
    <w:p w14:paraId="11515A3F" w14:textId="77777777" w:rsidR="00DD7F2D" w:rsidRDefault="00DD7F2D" w:rsidP="00DD7F2D">
      <w:pPr>
        <w:pStyle w:val="BodyText"/>
        <w:ind w:firstLine="360"/>
      </w:pPr>
      <w:r w:rsidRPr="004D118D">
        <w:rPr>
          <w:noProof/>
        </w:rPr>
        <w:drawing>
          <wp:inline distT="0" distB="0" distL="0" distR="0" wp14:anchorId="1CCE067C" wp14:editId="26DB8450">
            <wp:extent cx="5351780" cy="2816566"/>
            <wp:effectExtent l="0" t="0" r="1270" b="3175"/>
            <wp:docPr id="210314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49758" name=""/>
                    <pic:cNvPicPr/>
                  </pic:nvPicPr>
                  <pic:blipFill>
                    <a:blip r:embed="rId25"/>
                    <a:stretch>
                      <a:fillRect/>
                    </a:stretch>
                  </pic:blipFill>
                  <pic:spPr>
                    <a:xfrm>
                      <a:off x="0" y="0"/>
                      <a:ext cx="5353258" cy="2817344"/>
                    </a:xfrm>
                    <a:prstGeom prst="rect">
                      <a:avLst/>
                    </a:prstGeom>
                  </pic:spPr>
                </pic:pic>
              </a:graphicData>
            </a:graphic>
          </wp:inline>
        </w:drawing>
      </w:r>
    </w:p>
    <w:p w14:paraId="78FFDF33" w14:textId="1DB4AB13" w:rsidR="00DD7F2D" w:rsidRPr="00E46B14" w:rsidRDefault="00DD7F2D" w:rsidP="00DD7F2D">
      <w:pPr>
        <w:pStyle w:val="Caption"/>
      </w:pPr>
      <w:bookmarkStart w:id="66" w:name="_Toc170937755"/>
      <w:r>
        <w:t xml:space="preserve">Hình </w:t>
      </w:r>
      <w:r w:rsidR="00BB7A77">
        <w:fldChar w:fldCharType="begin"/>
      </w:r>
      <w:r w:rsidR="00BB7A77">
        <w:instrText xml:space="preserve"> STYLEREF 1 \s </w:instrText>
      </w:r>
      <w:r w:rsidR="00BB7A77">
        <w:fldChar w:fldCharType="separate"/>
      </w:r>
      <w:r w:rsidR="001D54DC">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7</w:t>
      </w:r>
      <w:r w:rsidR="00BB7A77">
        <w:fldChar w:fldCharType="end"/>
      </w:r>
      <w:r>
        <w:t>. Use case quản lý tiêu chí đánh giá</w:t>
      </w:r>
      <w:bookmarkEnd w:id="66"/>
    </w:p>
    <w:p w14:paraId="0B22B033" w14:textId="77777777" w:rsidR="00DD7F2D" w:rsidRPr="00E46B14" w:rsidRDefault="00DD7F2D" w:rsidP="00DD7F2D">
      <w:pPr>
        <w:pStyle w:val="BodyText"/>
        <w:ind w:firstLine="397"/>
        <w:rPr>
          <w:rFonts w:eastAsia="SimSun"/>
          <w:lang w:val="en-US"/>
        </w:rPr>
      </w:pPr>
      <w:r w:rsidRPr="001E3353">
        <w:rPr>
          <w:rFonts w:eastAsia="SimSun"/>
        </w:rPr>
        <w:t xml:space="preserve">Tên use case: quản lý </w:t>
      </w:r>
      <w:r>
        <w:rPr>
          <w:rFonts w:eastAsia="SimSun"/>
          <w:lang w:val="en-US"/>
        </w:rPr>
        <w:t>tiêu chí đánh giá</w:t>
      </w:r>
    </w:p>
    <w:p w14:paraId="4CCE53FE" w14:textId="77777777" w:rsidR="00DD7F2D" w:rsidRPr="001E3353" w:rsidRDefault="00DD7F2D" w:rsidP="00DD7F2D">
      <w:pPr>
        <w:pStyle w:val="BodyText"/>
        <w:ind w:firstLine="397"/>
        <w:rPr>
          <w:rFonts w:eastAsia="SimSun"/>
        </w:rPr>
      </w:pPr>
      <w:r w:rsidRPr="001E3353">
        <w:rPr>
          <w:rFonts w:eastAsia="SimSun"/>
        </w:rPr>
        <w:t>Actor: người quản lý</w:t>
      </w:r>
    </w:p>
    <w:p w14:paraId="22790B58" w14:textId="77777777" w:rsidR="00DD7F2D" w:rsidRPr="001E3353" w:rsidRDefault="00DD7F2D" w:rsidP="00DD7F2D">
      <w:pPr>
        <w:pStyle w:val="BodyText"/>
        <w:ind w:firstLine="397"/>
        <w:rPr>
          <w:rFonts w:eastAsia="SimSun"/>
        </w:rPr>
      </w:pPr>
      <w:r w:rsidRPr="001E3353">
        <w:rPr>
          <w:rFonts w:eastAsia="SimSun"/>
        </w:rPr>
        <w:lastRenderedPageBreak/>
        <w:t xml:space="preserve">Mô tả use case: use case này cho phép người quản lý có thể xem, thêm, sửa, xoá thông tin </w:t>
      </w:r>
      <w:r>
        <w:rPr>
          <w:rFonts w:eastAsia="SimSun"/>
          <w:lang w:val="en-US"/>
        </w:rPr>
        <w:t>tiêu chí đánh giá trong hệ thống</w:t>
      </w:r>
      <w:r w:rsidRPr="001E3353">
        <w:rPr>
          <w:rFonts w:eastAsia="SimSun"/>
        </w:rPr>
        <w:t>.</w:t>
      </w:r>
    </w:p>
    <w:p w14:paraId="18B5012B" w14:textId="77777777" w:rsidR="00DD7F2D" w:rsidRDefault="00DD7F2D" w:rsidP="00DD7F2D">
      <w:pPr>
        <w:pStyle w:val="Heading4"/>
        <w:numPr>
          <w:ilvl w:val="0"/>
          <w:numId w:val="0"/>
        </w:numPr>
        <w:ind w:left="851"/>
        <w:rPr>
          <w:b/>
          <w:bCs w:val="0"/>
        </w:rPr>
      </w:pPr>
      <w:r>
        <w:rPr>
          <w:b/>
          <w:bCs w:val="0"/>
        </w:rPr>
        <w:t>3.3.2.7. Use case quản lý giai đoạn đánh giá</w:t>
      </w:r>
    </w:p>
    <w:p w14:paraId="72FA8C0F" w14:textId="77777777" w:rsidR="00DD7F2D" w:rsidRDefault="00DD7F2D" w:rsidP="00DD7F2D">
      <w:pPr>
        <w:pStyle w:val="BodyText"/>
        <w:ind w:firstLine="360"/>
      </w:pPr>
      <w:r w:rsidRPr="006F41F0">
        <w:rPr>
          <w:noProof/>
        </w:rPr>
        <w:drawing>
          <wp:inline distT="0" distB="0" distL="0" distR="0" wp14:anchorId="4E6FAC8E" wp14:editId="2D3BA5F8">
            <wp:extent cx="5351780" cy="2836054"/>
            <wp:effectExtent l="0" t="0" r="1270" b="2540"/>
            <wp:docPr id="23574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41199" name=""/>
                    <pic:cNvPicPr/>
                  </pic:nvPicPr>
                  <pic:blipFill>
                    <a:blip r:embed="rId26"/>
                    <a:stretch>
                      <a:fillRect/>
                    </a:stretch>
                  </pic:blipFill>
                  <pic:spPr>
                    <a:xfrm>
                      <a:off x="0" y="0"/>
                      <a:ext cx="5357959" cy="2839328"/>
                    </a:xfrm>
                    <a:prstGeom prst="rect">
                      <a:avLst/>
                    </a:prstGeom>
                  </pic:spPr>
                </pic:pic>
              </a:graphicData>
            </a:graphic>
          </wp:inline>
        </w:drawing>
      </w:r>
    </w:p>
    <w:p w14:paraId="10DC198F" w14:textId="4F0C7F16" w:rsidR="00DD7F2D" w:rsidRPr="006F41F0" w:rsidRDefault="00DD7F2D" w:rsidP="00DD7F2D">
      <w:pPr>
        <w:pStyle w:val="Caption"/>
      </w:pPr>
      <w:bookmarkStart w:id="67" w:name="_Toc170937756"/>
      <w:r>
        <w:t xml:space="preserve">Hình </w:t>
      </w:r>
      <w:r w:rsidR="00BB7A77">
        <w:fldChar w:fldCharType="begin"/>
      </w:r>
      <w:r w:rsidR="00BB7A77">
        <w:instrText xml:space="preserve"> STYLEREF 1 \s </w:instrText>
      </w:r>
      <w:r w:rsidR="00BB7A77">
        <w:fldChar w:fldCharType="separate"/>
      </w:r>
      <w:r w:rsidR="001D54DC">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8</w:t>
      </w:r>
      <w:r w:rsidR="00BB7A77">
        <w:fldChar w:fldCharType="end"/>
      </w:r>
      <w:r>
        <w:t>. Use case quản lý giai đoạn đánh giá</w:t>
      </w:r>
      <w:bookmarkEnd w:id="67"/>
    </w:p>
    <w:p w14:paraId="66CD2B09" w14:textId="77777777" w:rsidR="00DD7F2D" w:rsidRPr="00E97EB0" w:rsidRDefault="00DD7F2D" w:rsidP="00DD7F2D">
      <w:pPr>
        <w:pStyle w:val="BodyText"/>
        <w:ind w:firstLine="397"/>
        <w:rPr>
          <w:rFonts w:eastAsia="SimSun"/>
          <w:lang w:val="en-US"/>
        </w:rPr>
      </w:pPr>
      <w:r w:rsidRPr="001E3353">
        <w:rPr>
          <w:rFonts w:eastAsia="SimSun"/>
        </w:rPr>
        <w:t xml:space="preserve">Tên use case: quản </w:t>
      </w:r>
      <w:r>
        <w:rPr>
          <w:rFonts w:eastAsia="SimSun"/>
          <w:lang w:val="en-US"/>
        </w:rPr>
        <w:t>lý giai đoạn đánh giá</w:t>
      </w:r>
    </w:p>
    <w:p w14:paraId="67F8D8ED" w14:textId="77777777" w:rsidR="00DD7F2D" w:rsidRPr="001E3353" w:rsidRDefault="00DD7F2D" w:rsidP="00DD7F2D">
      <w:pPr>
        <w:pStyle w:val="BodyText"/>
        <w:ind w:firstLine="397"/>
        <w:rPr>
          <w:rFonts w:eastAsia="SimSun"/>
        </w:rPr>
      </w:pPr>
      <w:r w:rsidRPr="001E3353">
        <w:rPr>
          <w:rFonts w:eastAsia="SimSun"/>
        </w:rPr>
        <w:t>Actor: người quản lý</w:t>
      </w:r>
    </w:p>
    <w:p w14:paraId="50A6E213" w14:textId="77777777" w:rsidR="00DD7F2D" w:rsidRPr="006F41F0" w:rsidRDefault="00DD7F2D" w:rsidP="00DD7F2D">
      <w:pPr>
        <w:pStyle w:val="BodyText"/>
        <w:ind w:firstLine="397"/>
        <w:rPr>
          <w:rFonts w:eastAsia="SimSun"/>
          <w:lang w:val="en-US"/>
        </w:rPr>
      </w:pPr>
      <w:r w:rsidRPr="001E3353">
        <w:rPr>
          <w:rFonts w:eastAsia="SimSun"/>
        </w:rPr>
        <w:t xml:space="preserve">Mô tả use case: use case này cho phép người quản lý có thể xem, thêm, sửa, xoá thông tin </w:t>
      </w:r>
      <w:r>
        <w:rPr>
          <w:rFonts w:eastAsia="SimSun"/>
          <w:lang w:val="en-US"/>
        </w:rPr>
        <w:t>giai đoạn đánh giá trong hệ thống</w:t>
      </w:r>
      <w:r w:rsidRPr="001E3353">
        <w:rPr>
          <w:rFonts w:eastAsia="SimSun"/>
        </w:rPr>
        <w:t>.</w:t>
      </w:r>
    </w:p>
    <w:p w14:paraId="2D3BD4E9" w14:textId="77777777" w:rsidR="00DD7F2D" w:rsidRDefault="00DD7F2D" w:rsidP="00DD7F2D">
      <w:pPr>
        <w:pStyle w:val="Heading4"/>
        <w:numPr>
          <w:ilvl w:val="0"/>
          <w:numId w:val="0"/>
        </w:numPr>
        <w:ind w:left="851"/>
        <w:rPr>
          <w:b/>
          <w:bCs w:val="0"/>
        </w:rPr>
      </w:pPr>
      <w:r>
        <w:rPr>
          <w:b/>
          <w:bCs w:val="0"/>
        </w:rPr>
        <w:t>3.3.2.8. Use case đánh giá nhân viên</w:t>
      </w:r>
    </w:p>
    <w:p w14:paraId="6B63B899" w14:textId="77777777" w:rsidR="00DD7F2D" w:rsidRDefault="00DD7F2D" w:rsidP="00DD7F2D">
      <w:pPr>
        <w:pStyle w:val="BodyText"/>
        <w:ind w:firstLine="360"/>
      </w:pPr>
      <w:r w:rsidRPr="000F3535">
        <w:rPr>
          <w:noProof/>
        </w:rPr>
        <w:drawing>
          <wp:inline distT="0" distB="0" distL="0" distR="0" wp14:anchorId="645AE186" wp14:editId="0D8AC7FF">
            <wp:extent cx="5351780" cy="2709993"/>
            <wp:effectExtent l="0" t="0" r="1270" b="0"/>
            <wp:docPr id="165013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7922" name=""/>
                    <pic:cNvPicPr/>
                  </pic:nvPicPr>
                  <pic:blipFill>
                    <a:blip r:embed="rId27"/>
                    <a:stretch>
                      <a:fillRect/>
                    </a:stretch>
                  </pic:blipFill>
                  <pic:spPr>
                    <a:xfrm>
                      <a:off x="0" y="0"/>
                      <a:ext cx="5353656" cy="2710943"/>
                    </a:xfrm>
                    <a:prstGeom prst="rect">
                      <a:avLst/>
                    </a:prstGeom>
                  </pic:spPr>
                </pic:pic>
              </a:graphicData>
            </a:graphic>
          </wp:inline>
        </w:drawing>
      </w:r>
    </w:p>
    <w:p w14:paraId="6BADAA22" w14:textId="3855409C" w:rsidR="00DD7F2D" w:rsidRDefault="00DD7F2D" w:rsidP="00DD7F2D">
      <w:pPr>
        <w:pStyle w:val="Caption"/>
      </w:pPr>
      <w:bookmarkStart w:id="68" w:name="_Toc170937757"/>
      <w:r>
        <w:t xml:space="preserve">Hình </w:t>
      </w:r>
      <w:r w:rsidR="00BB7A77">
        <w:fldChar w:fldCharType="begin"/>
      </w:r>
      <w:r w:rsidR="00BB7A77">
        <w:instrText xml:space="preserve"> STYLEREF 1 \s </w:instrText>
      </w:r>
      <w:r w:rsidR="00BB7A77">
        <w:fldChar w:fldCharType="separate"/>
      </w:r>
      <w:r w:rsidR="001D54DC">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9</w:t>
      </w:r>
      <w:r w:rsidR="00BB7A77">
        <w:fldChar w:fldCharType="end"/>
      </w:r>
      <w:r>
        <w:t>. Use case đánh giá nhân viên</w:t>
      </w:r>
      <w:bookmarkEnd w:id="68"/>
    </w:p>
    <w:p w14:paraId="0064D191" w14:textId="77777777" w:rsidR="00DD7F2D" w:rsidRPr="00764E1F" w:rsidRDefault="00DD7F2D" w:rsidP="00DD7F2D">
      <w:pPr>
        <w:pStyle w:val="BodyText"/>
        <w:ind w:firstLine="397"/>
        <w:rPr>
          <w:rFonts w:eastAsia="SimSun"/>
          <w:lang w:val="en-US"/>
        </w:rPr>
      </w:pPr>
      <w:r w:rsidRPr="001E3353">
        <w:rPr>
          <w:rFonts w:eastAsia="SimSun"/>
        </w:rPr>
        <w:lastRenderedPageBreak/>
        <w:t xml:space="preserve">Tên use case: </w:t>
      </w:r>
      <w:r>
        <w:rPr>
          <w:rFonts w:eastAsia="SimSun"/>
          <w:lang w:val="en-US"/>
        </w:rPr>
        <w:t>đánh giá nhân viên</w:t>
      </w:r>
    </w:p>
    <w:p w14:paraId="36C85ADA" w14:textId="77777777" w:rsidR="00DD7F2D" w:rsidRPr="001E3353" w:rsidRDefault="00DD7F2D" w:rsidP="00DD7F2D">
      <w:pPr>
        <w:pStyle w:val="BodyText"/>
        <w:ind w:firstLine="397"/>
        <w:rPr>
          <w:rFonts w:eastAsia="SimSun"/>
        </w:rPr>
      </w:pPr>
      <w:r w:rsidRPr="001E3353">
        <w:rPr>
          <w:rFonts w:eastAsia="SimSun"/>
        </w:rPr>
        <w:t>Actor: người quản lý</w:t>
      </w:r>
    </w:p>
    <w:p w14:paraId="3F52395C" w14:textId="77777777" w:rsidR="00DD7F2D" w:rsidRPr="008A0982" w:rsidRDefault="00DD7F2D" w:rsidP="00DD7F2D">
      <w:pPr>
        <w:pStyle w:val="BodyText"/>
        <w:ind w:firstLine="397"/>
        <w:rPr>
          <w:rFonts w:eastAsia="SimSun"/>
          <w:lang w:val="en-US"/>
        </w:rPr>
      </w:pPr>
      <w:r w:rsidRPr="001E3353">
        <w:rPr>
          <w:rFonts w:eastAsia="SimSun"/>
        </w:rPr>
        <w:t xml:space="preserve">Mô tả use case: use case này cho phép người quản lý có </w:t>
      </w:r>
      <w:r>
        <w:rPr>
          <w:rFonts w:eastAsia="SimSun"/>
          <w:lang w:val="en-US"/>
        </w:rPr>
        <w:t>thể chọn giai đoạn đánh giá, chọn tiêu chí đánh giá sau đó đánh giá nhân viên và có thể xuất file báo cáo excel trong hệ thống</w:t>
      </w:r>
      <w:r w:rsidRPr="001E3353">
        <w:rPr>
          <w:rFonts w:eastAsia="SimSun"/>
        </w:rPr>
        <w:t>.</w:t>
      </w:r>
    </w:p>
    <w:p w14:paraId="506F5051" w14:textId="77777777" w:rsidR="00DD7F2D" w:rsidRDefault="00DD7F2D" w:rsidP="00DD7F2D">
      <w:pPr>
        <w:pStyle w:val="Heading4"/>
        <w:numPr>
          <w:ilvl w:val="0"/>
          <w:numId w:val="0"/>
        </w:numPr>
        <w:ind w:left="851"/>
        <w:rPr>
          <w:b/>
          <w:bCs w:val="0"/>
        </w:rPr>
      </w:pPr>
      <w:r>
        <w:rPr>
          <w:b/>
          <w:bCs w:val="0"/>
        </w:rPr>
        <w:t>3.3.2.9. Use case xem lại đánh giá</w:t>
      </w:r>
    </w:p>
    <w:p w14:paraId="596921B8" w14:textId="77777777" w:rsidR="00DD7F2D" w:rsidRDefault="00DD7F2D" w:rsidP="00DD7F2D">
      <w:pPr>
        <w:pStyle w:val="BodyText"/>
        <w:ind w:firstLine="360"/>
      </w:pPr>
      <w:r w:rsidRPr="007C4623">
        <w:rPr>
          <w:noProof/>
        </w:rPr>
        <w:drawing>
          <wp:inline distT="0" distB="0" distL="0" distR="0" wp14:anchorId="20272DD9" wp14:editId="1A1697C1">
            <wp:extent cx="5351780" cy="1929272"/>
            <wp:effectExtent l="0" t="0" r="1270" b="0"/>
            <wp:docPr id="80866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69750" name=""/>
                    <pic:cNvPicPr/>
                  </pic:nvPicPr>
                  <pic:blipFill>
                    <a:blip r:embed="rId28"/>
                    <a:stretch>
                      <a:fillRect/>
                    </a:stretch>
                  </pic:blipFill>
                  <pic:spPr>
                    <a:xfrm>
                      <a:off x="0" y="0"/>
                      <a:ext cx="5353752" cy="1929983"/>
                    </a:xfrm>
                    <a:prstGeom prst="rect">
                      <a:avLst/>
                    </a:prstGeom>
                  </pic:spPr>
                </pic:pic>
              </a:graphicData>
            </a:graphic>
          </wp:inline>
        </w:drawing>
      </w:r>
    </w:p>
    <w:p w14:paraId="313F7812" w14:textId="4E31F658" w:rsidR="00DD7F2D" w:rsidRDefault="00DD7F2D" w:rsidP="00DD7F2D">
      <w:pPr>
        <w:pStyle w:val="Caption"/>
      </w:pPr>
      <w:bookmarkStart w:id="69" w:name="_Toc170937758"/>
      <w:r>
        <w:t xml:space="preserve">Hình </w:t>
      </w:r>
      <w:r w:rsidR="00BB7A77">
        <w:fldChar w:fldCharType="begin"/>
      </w:r>
      <w:r w:rsidR="00BB7A77">
        <w:instrText xml:space="preserve"> STYLEREF 1 \s </w:instrText>
      </w:r>
      <w:r w:rsidR="00BB7A77">
        <w:fldChar w:fldCharType="separate"/>
      </w:r>
      <w:r w:rsidR="001D54DC">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10</w:t>
      </w:r>
      <w:r w:rsidR="00BB7A77">
        <w:fldChar w:fldCharType="end"/>
      </w:r>
      <w:r>
        <w:t>. Use case xem lại đánh giá</w:t>
      </w:r>
      <w:bookmarkEnd w:id="69"/>
    </w:p>
    <w:p w14:paraId="6AEE176A" w14:textId="77777777" w:rsidR="00DD7F2D" w:rsidRPr="00764E1F" w:rsidRDefault="00DD7F2D" w:rsidP="00DD7F2D">
      <w:pPr>
        <w:pStyle w:val="BodyText"/>
        <w:ind w:firstLine="397"/>
        <w:rPr>
          <w:rFonts w:eastAsia="SimSun"/>
          <w:lang w:val="en-US"/>
        </w:rPr>
      </w:pPr>
      <w:r w:rsidRPr="001E3353">
        <w:rPr>
          <w:rFonts w:eastAsia="SimSun"/>
        </w:rPr>
        <w:t xml:space="preserve">Tên use case: </w:t>
      </w:r>
      <w:r>
        <w:rPr>
          <w:rFonts w:eastAsia="SimSun"/>
          <w:lang w:val="en-US"/>
        </w:rPr>
        <w:t>xem lại đánh giá</w:t>
      </w:r>
    </w:p>
    <w:p w14:paraId="4B052548" w14:textId="77777777" w:rsidR="00DD7F2D" w:rsidRPr="001E3353" w:rsidRDefault="00DD7F2D" w:rsidP="00DD7F2D">
      <w:pPr>
        <w:pStyle w:val="BodyText"/>
        <w:ind w:firstLine="397"/>
        <w:rPr>
          <w:rFonts w:eastAsia="SimSun"/>
        </w:rPr>
      </w:pPr>
      <w:r w:rsidRPr="001E3353">
        <w:rPr>
          <w:rFonts w:eastAsia="SimSun"/>
        </w:rPr>
        <w:t>Actor: người quản lý</w:t>
      </w:r>
    </w:p>
    <w:p w14:paraId="1F742B07" w14:textId="77777777" w:rsidR="00DD7F2D" w:rsidRPr="008A0982" w:rsidRDefault="00DD7F2D" w:rsidP="00DD7F2D">
      <w:pPr>
        <w:pStyle w:val="BodyText"/>
        <w:ind w:firstLine="397"/>
        <w:rPr>
          <w:rFonts w:eastAsia="SimSun"/>
          <w:lang w:val="en-US"/>
        </w:rPr>
      </w:pPr>
      <w:r w:rsidRPr="001E3353">
        <w:rPr>
          <w:rFonts w:eastAsia="SimSun"/>
        </w:rPr>
        <w:t xml:space="preserve">Mô tả use case: use case này cho phép người quản lý có </w:t>
      </w:r>
      <w:r>
        <w:rPr>
          <w:rFonts w:eastAsia="SimSun"/>
          <w:lang w:val="en-US"/>
        </w:rPr>
        <w:t>xem hoặc xoá các kết quả đánh giá nhân viên trước đó.</w:t>
      </w:r>
    </w:p>
    <w:p w14:paraId="46A36649" w14:textId="77777777" w:rsidR="00DD7F2D" w:rsidRPr="008A0982" w:rsidRDefault="00DD7F2D" w:rsidP="00DD7F2D">
      <w:pPr>
        <w:pStyle w:val="BodyText"/>
      </w:pPr>
    </w:p>
    <w:p w14:paraId="0597E7F3" w14:textId="77777777" w:rsidR="00DD7F2D" w:rsidRDefault="00DD7F2D" w:rsidP="00DD7F2D">
      <w:pPr>
        <w:pStyle w:val="Heading4"/>
        <w:numPr>
          <w:ilvl w:val="0"/>
          <w:numId w:val="0"/>
        </w:numPr>
        <w:ind w:left="851"/>
        <w:rPr>
          <w:b/>
          <w:bCs w:val="0"/>
        </w:rPr>
      </w:pPr>
      <w:r>
        <w:rPr>
          <w:b/>
          <w:bCs w:val="0"/>
        </w:rPr>
        <w:t>3.3.2.10. Use case thống kê</w:t>
      </w:r>
    </w:p>
    <w:p w14:paraId="2FA9F832" w14:textId="77777777" w:rsidR="00DD7F2D" w:rsidRDefault="00DD7F2D" w:rsidP="00DD7F2D">
      <w:pPr>
        <w:pStyle w:val="BodyText"/>
        <w:keepNext/>
        <w:ind w:firstLine="360"/>
      </w:pPr>
      <w:r w:rsidRPr="00F93DFC">
        <w:rPr>
          <w:noProof/>
        </w:rPr>
        <w:drawing>
          <wp:inline distT="0" distB="0" distL="0" distR="0" wp14:anchorId="6FC88A3F" wp14:editId="7B6C897F">
            <wp:extent cx="5478768" cy="1266825"/>
            <wp:effectExtent l="0" t="0" r="8255" b="0"/>
            <wp:docPr id="150985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53962" name=""/>
                    <pic:cNvPicPr/>
                  </pic:nvPicPr>
                  <pic:blipFill>
                    <a:blip r:embed="rId29"/>
                    <a:stretch>
                      <a:fillRect/>
                    </a:stretch>
                  </pic:blipFill>
                  <pic:spPr>
                    <a:xfrm>
                      <a:off x="0" y="0"/>
                      <a:ext cx="5484600" cy="1268173"/>
                    </a:xfrm>
                    <a:prstGeom prst="rect">
                      <a:avLst/>
                    </a:prstGeom>
                  </pic:spPr>
                </pic:pic>
              </a:graphicData>
            </a:graphic>
          </wp:inline>
        </w:drawing>
      </w:r>
    </w:p>
    <w:p w14:paraId="26A3625E" w14:textId="0E20C664" w:rsidR="00DD7F2D" w:rsidRPr="00F93DFC" w:rsidRDefault="00DD7F2D" w:rsidP="00DD7F2D">
      <w:pPr>
        <w:pStyle w:val="Caption"/>
      </w:pPr>
      <w:bookmarkStart w:id="70" w:name="_Toc170937759"/>
      <w:r>
        <w:t xml:space="preserve">Hình </w:t>
      </w:r>
      <w:r w:rsidR="00BB7A77">
        <w:fldChar w:fldCharType="begin"/>
      </w:r>
      <w:r w:rsidR="00BB7A77">
        <w:instrText xml:space="preserve"> STYLEREF 1 \s </w:instrText>
      </w:r>
      <w:r w:rsidR="00BB7A77">
        <w:fldChar w:fldCharType="separate"/>
      </w:r>
      <w:r w:rsidR="001D54DC">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11</w:t>
      </w:r>
      <w:r w:rsidR="00BB7A77">
        <w:fldChar w:fldCharType="end"/>
      </w:r>
      <w:r>
        <w:t>. Use case thống kê</w:t>
      </w:r>
      <w:bookmarkEnd w:id="70"/>
    </w:p>
    <w:p w14:paraId="65017F92" w14:textId="77777777" w:rsidR="00DD7F2D" w:rsidRPr="00764E1F" w:rsidRDefault="00DD7F2D" w:rsidP="00DD7F2D">
      <w:pPr>
        <w:pStyle w:val="BodyText"/>
        <w:ind w:firstLine="397"/>
        <w:rPr>
          <w:rFonts w:eastAsia="SimSun"/>
          <w:lang w:val="en-US"/>
        </w:rPr>
      </w:pPr>
      <w:r w:rsidRPr="001E3353">
        <w:rPr>
          <w:rFonts w:eastAsia="SimSun"/>
        </w:rPr>
        <w:t xml:space="preserve">Tên use case: </w:t>
      </w:r>
      <w:r>
        <w:rPr>
          <w:rFonts w:eastAsia="SimSun"/>
          <w:lang w:val="en-US"/>
        </w:rPr>
        <w:t>thống kê</w:t>
      </w:r>
    </w:p>
    <w:p w14:paraId="0587F290" w14:textId="77777777" w:rsidR="00DD7F2D" w:rsidRPr="001E3353" w:rsidRDefault="00DD7F2D" w:rsidP="00DD7F2D">
      <w:pPr>
        <w:pStyle w:val="BodyText"/>
        <w:ind w:firstLine="397"/>
        <w:rPr>
          <w:rFonts w:eastAsia="SimSun"/>
        </w:rPr>
      </w:pPr>
      <w:r w:rsidRPr="001E3353">
        <w:rPr>
          <w:rFonts w:eastAsia="SimSun"/>
        </w:rPr>
        <w:t>Actor: người quản lý</w:t>
      </w:r>
    </w:p>
    <w:p w14:paraId="01B74E89" w14:textId="5FFD66B3" w:rsidR="00DD7F2D" w:rsidRPr="00BB7A77" w:rsidRDefault="00DD7F2D" w:rsidP="00BB7A77">
      <w:pPr>
        <w:pStyle w:val="BodyText"/>
        <w:ind w:firstLine="397"/>
        <w:rPr>
          <w:rFonts w:eastAsia="SimSun"/>
          <w:lang w:val="en-US"/>
        </w:rPr>
      </w:pPr>
      <w:r w:rsidRPr="001E3353">
        <w:rPr>
          <w:rFonts w:eastAsia="SimSun"/>
        </w:rPr>
        <w:t xml:space="preserve">Mô tả use case: use case này cho phép người quản lý </w:t>
      </w:r>
      <w:r>
        <w:rPr>
          <w:rFonts w:eastAsia="SimSun"/>
          <w:lang w:val="en-US"/>
        </w:rPr>
        <w:t xml:space="preserve">chọn các tiêu chí đánh giá </w:t>
      </w:r>
      <w:r>
        <w:rPr>
          <w:rFonts w:eastAsia="SimSun"/>
          <w:lang w:val="en-US"/>
        </w:rPr>
        <w:lastRenderedPageBreak/>
        <w:t>và hệ thống sẽ thống kê kết quả đánh giá của tất cả các giai đoạn và tính tổng số lượng không đạt, đạt và đạt(vượt chỉ tiêu) của nhân viên.</w:t>
      </w:r>
    </w:p>
    <w:p w14:paraId="349CAE42" w14:textId="77777777" w:rsidR="00BB7A77" w:rsidRPr="00B57B38" w:rsidRDefault="00BB7A77" w:rsidP="00BB7A77">
      <w:pPr>
        <w:pStyle w:val="Heading3"/>
        <w:rPr>
          <w:i/>
        </w:rPr>
      </w:pPr>
      <w:bookmarkStart w:id="71" w:name="_Toc170937697"/>
      <w:r>
        <w:t>Mô hình thực thể kết hợp</w:t>
      </w:r>
      <w:bookmarkEnd w:id="71"/>
    </w:p>
    <w:p w14:paraId="353F131C" w14:textId="3EF2B809" w:rsidR="00BB7A77" w:rsidRDefault="00BB7A77" w:rsidP="00BB7A77">
      <w:pPr>
        <w:pStyle w:val="BodyText"/>
        <w:ind w:firstLine="397"/>
        <w:rPr>
          <w:lang w:val="en-US"/>
        </w:rPr>
      </w:pPr>
      <w:r>
        <w:rPr>
          <w:lang w:val="en-US"/>
        </w:rPr>
        <w:t>Mô hình mô tả các đối tượng và mối quan hệ giữa các đối tượng.</w:t>
      </w:r>
    </w:p>
    <w:p w14:paraId="6DA73614" w14:textId="4B4D166C" w:rsidR="00BB7A77" w:rsidRDefault="00AE2331" w:rsidP="00BB7A77">
      <w:pPr>
        <w:pStyle w:val="BodyText"/>
        <w:keepNext/>
      </w:pPr>
      <w:r w:rsidRPr="00AE2331">
        <w:drawing>
          <wp:inline distT="0" distB="0" distL="0" distR="0" wp14:anchorId="6761FD55" wp14:editId="4E675C3D">
            <wp:extent cx="5580380" cy="4406265"/>
            <wp:effectExtent l="0" t="0" r="1270" b="0"/>
            <wp:docPr id="101305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52848" name=""/>
                    <pic:cNvPicPr/>
                  </pic:nvPicPr>
                  <pic:blipFill>
                    <a:blip r:embed="rId30"/>
                    <a:stretch>
                      <a:fillRect/>
                    </a:stretch>
                  </pic:blipFill>
                  <pic:spPr>
                    <a:xfrm>
                      <a:off x="0" y="0"/>
                      <a:ext cx="5580380" cy="4406265"/>
                    </a:xfrm>
                    <a:prstGeom prst="rect">
                      <a:avLst/>
                    </a:prstGeom>
                  </pic:spPr>
                </pic:pic>
              </a:graphicData>
            </a:graphic>
          </wp:inline>
        </w:drawing>
      </w:r>
    </w:p>
    <w:p w14:paraId="2DD9EA5D" w14:textId="1BB748A6" w:rsidR="00BB7A77" w:rsidRPr="00BB7A77" w:rsidRDefault="00BB7A77" w:rsidP="00BB7A77">
      <w:pPr>
        <w:pStyle w:val="Caption"/>
        <w:sectPr w:rsidR="00BB7A77" w:rsidRPr="00BB7A77" w:rsidSect="00165EB3">
          <w:footerReference w:type="default" r:id="rId31"/>
          <w:pgSz w:w="11907" w:h="16840" w:code="9"/>
          <w:pgMar w:top="1134" w:right="1134" w:bottom="1134" w:left="1985" w:header="720" w:footer="720" w:gutter="0"/>
          <w:pgNumType w:start="1"/>
          <w:cols w:space="720"/>
          <w:docGrid w:linePitch="360"/>
        </w:sectPr>
      </w:pPr>
      <w:bookmarkStart w:id="72" w:name="_Toc170937760"/>
      <w:r>
        <w:t xml:space="preserve">Hình </w:t>
      </w:r>
      <w:r>
        <w:fldChar w:fldCharType="begin"/>
      </w:r>
      <w:r>
        <w:instrText xml:space="preserve"> STYLEREF 1 \s </w:instrText>
      </w:r>
      <w:r>
        <w:fldChar w:fldCharType="separate"/>
      </w:r>
      <w:r w:rsidR="001D54DC">
        <w:rPr>
          <w:noProof/>
        </w:rPr>
        <w:t>3</w:t>
      </w:r>
      <w:r>
        <w:fldChar w:fldCharType="end"/>
      </w:r>
      <w:r>
        <w:noBreakHyphen/>
      </w:r>
      <w:r>
        <w:fldChar w:fldCharType="begin"/>
      </w:r>
      <w:r>
        <w:instrText xml:space="preserve"> SEQ Hình \* ARABIC \s 1 </w:instrText>
      </w:r>
      <w:r>
        <w:fldChar w:fldCharType="separate"/>
      </w:r>
      <w:r w:rsidR="001D54DC">
        <w:rPr>
          <w:noProof/>
        </w:rPr>
        <w:t>12</w:t>
      </w:r>
      <w:r>
        <w:fldChar w:fldCharType="end"/>
      </w:r>
      <w:r>
        <w:t>. Mô hình thực thể kết hợ</w:t>
      </w:r>
      <w:r w:rsidR="002F1828">
        <w:t>p</w:t>
      </w:r>
      <w:bookmarkEnd w:id="72"/>
    </w:p>
    <w:p w14:paraId="77120C96" w14:textId="0231BDA8" w:rsidR="000811BF" w:rsidRPr="002F1828" w:rsidRDefault="002F1828" w:rsidP="002F1828">
      <w:pPr>
        <w:pStyle w:val="Heading3"/>
        <w:rPr>
          <w:i/>
        </w:rPr>
      </w:pPr>
      <w:bookmarkStart w:id="73" w:name="_Toc170937698"/>
      <w:bookmarkStart w:id="74" w:name="_Toc123494299"/>
      <w:bookmarkStart w:id="75" w:name="_Toc123494465"/>
      <w:bookmarkStart w:id="76" w:name="_Toc126865581"/>
      <w:r>
        <w:lastRenderedPageBreak/>
        <w:t>Mô hình vật lý</w:t>
      </w:r>
      <w:bookmarkEnd w:id="73"/>
    </w:p>
    <w:p w14:paraId="663C5AE9" w14:textId="6AAE5456" w:rsidR="00AF4014" w:rsidRDefault="00A2045F" w:rsidP="00EF44C9">
      <w:pPr>
        <w:pStyle w:val="BodyText"/>
        <w:ind w:firstLine="397"/>
        <w:rPr>
          <w:lang w:val="en-US"/>
        </w:rPr>
      </w:pPr>
      <w:r>
        <w:rPr>
          <w:lang w:val="en-US"/>
        </w:rPr>
        <w:t>Mô hình dùng để mô tả cách thức lưu trữ dữ liệu trong cơ sở dữ liệu.</w:t>
      </w:r>
    </w:p>
    <w:p w14:paraId="2E31EC17" w14:textId="70E987CB" w:rsidR="00C43FA2" w:rsidRDefault="004620C9" w:rsidP="005110EC">
      <w:pPr>
        <w:pStyle w:val="BodyText"/>
        <w:keepNext/>
        <w:ind w:firstLine="397"/>
        <w:jc w:val="center"/>
      </w:pPr>
      <w:r w:rsidRPr="004620C9">
        <w:drawing>
          <wp:inline distT="0" distB="0" distL="0" distR="0" wp14:anchorId="4A0B62DE" wp14:editId="63570978">
            <wp:extent cx="5580380" cy="4814570"/>
            <wp:effectExtent l="0" t="0" r="1270" b="5080"/>
            <wp:docPr id="6461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9700" name=""/>
                    <pic:cNvPicPr/>
                  </pic:nvPicPr>
                  <pic:blipFill>
                    <a:blip r:embed="rId32"/>
                    <a:stretch>
                      <a:fillRect/>
                    </a:stretch>
                  </pic:blipFill>
                  <pic:spPr>
                    <a:xfrm>
                      <a:off x="0" y="0"/>
                      <a:ext cx="5580380" cy="4814570"/>
                    </a:xfrm>
                    <a:prstGeom prst="rect">
                      <a:avLst/>
                    </a:prstGeom>
                  </pic:spPr>
                </pic:pic>
              </a:graphicData>
            </a:graphic>
          </wp:inline>
        </w:drawing>
      </w:r>
    </w:p>
    <w:p w14:paraId="15A69A4B" w14:textId="75D6B1DB" w:rsidR="005110EC" w:rsidRDefault="005306FC" w:rsidP="005306FC">
      <w:pPr>
        <w:pStyle w:val="Caption"/>
        <w:sectPr w:rsidR="005110EC" w:rsidSect="000811BF">
          <w:pgSz w:w="11907" w:h="16840" w:code="9"/>
          <w:pgMar w:top="1134" w:right="1134" w:bottom="1134" w:left="1985" w:header="720" w:footer="720" w:gutter="0"/>
          <w:cols w:space="720"/>
          <w:docGrid w:linePitch="360"/>
        </w:sectPr>
      </w:pPr>
      <w:bookmarkStart w:id="77" w:name="_Toc170937761"/>
      <w:r>
        <w:t xml:space="preserve">Hình </w:t>
      </w:r>
      <w:r w:rsidR="00BB7A77">
        <w:fldChar w:fldCharType="begin"/>
      </w:r>
      <w:r w:rsidR="00BB7A77">
        <w:instrText xml:space="preserve"> STYLEREF 1 \s </w:instrText>
      </w:r>
      <w:r w:rsidR="00BB7A77">
        <w:fldChar w:fldCharType="separate"/>
      </w:r>
      <w:r w:rsidR="001D54DC">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13</w:t>
      </w:r>
      <w:r w:rsidR="00BB7A77">
        <w:fldChar w:fldCharType="end"/>
      </w:r>
      <w:r>
        <w:t>. Mô hình vật lý</w:t>
      </w:r>
      <w:bookmarkEnd w:id="77"/>
    </w:p>
    <w:p w14:paraId="1E49A38D" w14:textId="5A31BFBA" w:rsidR="00BC165B" w:rsidRPr="00AB7A0F" w:rsidRDefault="00705B6C" w:rsidP="00AB7A0F">
      <w:pPr>
        <w:pStyle w:val="Heading3"/>
        <w:rPr>
          <w:i/>
          <w:iCs/>
        </w:rPr>
      </w:pPr>
      <w:bookmarkStart w:id="78" w:name="_Toc170937699"/>
      <w:r>
        <w:rPr>
          <w:iCs/>
        </w:rPr>
        <w:lastRenderedPageBreak/>
        <w:t>Lược đồ cơ sở dữ liệu</w:t>
      </w:r>
      <w:bookmarkEnd w:id="78"/>
    </w:p>
    <w:p w14:paraId="1FFB21F5" w14:textId="23287BD6" w:rsidR="00B97A9F" w:rsidRDefault="005306FC" w:rsidP="005306FC">
      <w:pPr>
        <w:pStyle w:val="Caption"/>
      </w:pPr>
      <w:bookmarkStart w:id="79" w:name="_Toc170937781"/>
      <w:r>
        <w:t xml:space="preserve">Bảng </w:t>
      </w:r>
      <w:r w:rsidR="00EC23E4">
        <w:fldChar w:fldCharType="begin"/>
      </w:r>
      <w:r w:rsidR="00EC23E4">
        <w:instrText xml:space="preserve"> STYLEREF 1 \s </w:instrText>
      </w:r>
      <w:r w:rsidR="00EC23E4">
        <w:fldChar w:fldCharType="separate"/>
      </w:r>
      <w:r w:rsidR="001D54DC">
        <w:rPr>
          <w:noProof/>
        </w:rPr>
        <w:t>3</w:t>
      </w:r>
      <w:r w:rsidR="00EC23E4">
        <w:fldChar w:fldCharType="end"/>
      </w:r>
      <w:r w:rsidR="00EC23E4">
        <w:noBreakHyphen/>
      </w:r>
      <w:r w:rsidR="00EC23E4">
        <w:fldChar w:fldCharType="begin"/>
      </w:r>
      <w:r w:rsidR="00EC23E4">
        <w:instrText xml:space="preserve"> SEQ Bảng \* ARABIC \s 1 </w:instrText>
      </w:r>
      <w:r w:rsidR="00EC23E4">
        <w:fldChar w:fldCharType="separate"/>
      </w:r>
      <w:r w:rsidR="001D54DC">
        <w:rPr>
          <w:noProof/>
        </w:rPr>
        <w:t>1</w:t>
      </w:r>
      <w:r w:rsidR="00EC23E4">
        <w:fldChar w:fldCharType="end"/>
      </w:r>
      <w:r>
        <w:t>. Mô hình quan hệ</w:t>
      </w:r>
      <w:bookmarkEnd w:id="79"/>
    </w:p>
    <w:tbl>
      <w:tblPr>
        <w:tblStyle w:val="TableGrid"/>
        <w:tblW w:w="0" w:type="auto"/>
        <w:tblLook w:val="04A0" w:firstRow="1" w:lastRow="0" w:firstColumn="1" w:lastColumn="0" w:noHBand="0" w:noVBand="1"/>
      </w:tblPr>
      <w:tblGrid>
        <w:gridCol w:w="2382"/>
        <w:gridCol w:w="6396"/>
      </w:tblGrid>
      <w:tr w:rsidR="004F3B96" w:rsidRPr="00754D74" w14:paraId="7458391E" w14:textId="77777777" w:rsidTr="00D67583">
        <w:tc>
          <w:tcPr>
            <w:tcW w:w="2382" w:type="dxa"/>
            <w:vAlign w:val="center"/>
          </w:tcPr>
          <w:p w14:paraId="525E5C75" w14:textId="09CD5F3C" w:rsidR="004F3B96" w:rsidRPr="00754D74" w:rsidRDefault="004F3B96" w:rsidP="00754D74">
            <w:pPr>
              <w:pStyle w:val="BodyText"/>
              <w:spacing w:line="240" w:lineRule="auto"/>
              <w:ind w:firstLine="0"/>
              <w:jc w:val="center"/>
              <w:rPr>
                <w:b/>
                <w:bCs/>
                <w:lang w:val="en-US"/>
              </w:rPr>
            </w:pPr>
            <w:r w:rsidRPr="00754D74">
              <w:rPr>
                <w:b/>
                <w:bCs/>
                <w:lang w:val="en-US"/>
              </w:rPr>
              <w:t xml:space="preserve">Quan hệ </w:t>
            </w:r>
          </w:p>
        </w:tc>
        <w:tc>
          <w:tcPr>
            <w:tcW w:w="6396" w:type="dxa"/>
            <w:vAlign w:val="center"/>
          </w:tcPr>
          <w:p w14:paraId="090DE008" w14:textId="1559C82E" w:rsidR="004F3B96" w:rsidRPr="00754D74" w:rsidRDefault="004F3B96" w:rsidP="00754D74">
            <w:pPr>
              <w:pStyle w:val="BodyText"/>
              <w:spacing w:line="240" w:lineRule="auto"/>
              <w:ind w:firstLine="0"/>
              <w:jc w:val="center"/>
              <w:rPr>
                <w:b/>
                <w:bCs/>
                <w:lang w:val="en-US"/>
              </w:rPr>
            </w:pPr>
            <w:r w:rsidRPr="00754D74">
              <w:rPr>
                <w:b/>
                <w:bCs/>
                <w:lang w:val="en-US"/>
              </w:rPr>
              <w:t>Thuộc tính</w:t>
            </w:r>
          </w:p>
        </w:tc>
      </w:tr>
      <w:tr w:rsidR="008362DF" w14:paraId="65E89791" w14:textId="77777777" w:rsidTr="004B2E72">
        <w:tc>
          <w:tcPr>
            <w:tcW w:w="2382" w:type="dxa"/>
          </w:tcPr>
          <w:p w14:paraId="77942629" w14:textId="67BA7D4C" w:rsidR="008362DF" w:rsidRPr="00C97B5C" w:rsidRDefault="008362DF" w:rsidP="008362DF">
            <w:pPr>
              <w:pStyle w:val="BodyText"/>
              <w:spacing w:line="240" w:lineRule="auto"/>
              <w:ind w:firstLine="0"/>
              <w:jc w:val="center"/>
              <w:rPr>
                <w:lang w:val="en-US"/>
              </w:rPr>
            </w:pPr>
            <w:r>
              <w:rPr>
                <w:lang w:val="en-US"/>
              </w:rPr>
              <w:t>KPI</w:t>
            </w:r>
          </w:p>
        </w:tc>
        <w:tc>
          <w:tcPr>
            <w:tcW w:w="6396" w:type="dxa"/>
          </w:tcPr>
          <w:p w14:paraId="0988F340" w14:textId="73A5E249" w:rsidR="008362DF" w:rsidRPr="000B42EE" w:rsidRDefault="008362DF" w:rsidP="008362DF">
            <w:pPr>
              <w:pStyle w:val="BodyText"/>
              <w:spacing w:line="240" w:lineRule="auto"/>
              <w:ind w:firstLine="0"/>
              <w:jc w:val="center"/>
              <w:rPr>
                <w:lang w:val="en-US"/>
              </w:rPr>
            </w:pPr>
            <w:r w:rsidRPr="00497202">
              <w:rPr>
                <w:lang w:val="en-US"/>
              </w:rPr>
              <w:t>KPI_ID, KPI_Name, Description, Targer, Measure, KPI_</w:t>
            </w:r>
            <w:r>
              <w:rPr>
                <w:lang w:val="en-US"/>
              </w:rPr>
              <w:t>Achieve.</w:t>
            </w:r>
          </w:p>
        </w:tc>
      </w:tr>
      <w:tr w:rsidR="008362DF" w14:paraId="5B1FD40C" w14:textId="77777777" w:rsidTr="004B2E72">
        <w:tc>
          <w:tcPr>
            <w:tcW w:w="2382" w:type="dxa"/>
          </w:tcPr>
          <w:p w14:paraId="270B9428" w14:textId="60BECD8B" w:rsidR="008362DF" w:rsidRPr="00754D74" w:rsidRDefault="008362DF" w:rsidP="008362DF">
            <w:pPr>
              <w:pStyle w:val="BodyText"/>
              <w:spacing w:line="240" w:lineRule="auto"/>
              <w:ind w:firstLine="0"/>
              <w:jc w:val="center"/>
              <w:rPr>
                <w:lang w:val="en-US"/>
              </w:rPr>
            </w:pPr>
            <w:r>
              <w:rPr>
                <w:lang w:val="en-US"/>
              </w:rPr>
              <w:t>E</w:t>
            </w:r>
            <w:r w:rsidRPr="00497202">
              <w:rPr>
                <w:lang w:val="en-US"/>
              </w:rPr>
              <w:t>mployee</w:t>
            </w:r>
          </w:p>
        </w:tc>
        <w:tc>
          <w:tcPr>
            <w:tcW w:w="6396" w:type="dxa"/>
          </w:tcPr>
          <w:p w14:paraId="023F8D64" w14:textId="65009CE7" w:rsidR="008362DF" w:rsidRPr="003F46CA" w:rsidRDefault="008362DF" w:rsidP="008362DF">
            <w:pPr>
              <w:pStyle w:val="BodyText"/>
              <w:spacing w:line="240" w:lineRule="auto"/>
              <w:ind w:firstLine="0"/>
              <w:jc w:val="center"/>
              <w:rPr>
                <w:lang w:val="en-US"/>
              </w:rPr>
            </w:pPr>
            <w:r w:rsidRPr="00497202">
              <w:rPr>
                <w:lang w:val="en-US"/>
              </w:rPr>
              <w:t>Employee_ID, Full_Name, Date_Of_Birth, Email, Phone</w:t>
            </w:r>
            <w:r w:rsidR="00317453">
              <w:rPr>
                <w:lang w:val="en-US"/>
              </w:rPr>
              <w:t>, Gender, ID_Card, Address</w:t>
            </w:r>
            <w:r>
              <w:rPr>
                <w:lang w:val="en-US"/>
              </w:rPr>
              <w:t>.</w:t>
            </w:r>
          </w:p>
        </w:tc>
      </w:tr>
      <w:tr w:rsidR="008362DF" w14:paraId="075767D5" w14:textId="77777777" w:rsidTr="004B2E72">
        <w:tc>
          <w:tcPr>
            <w:tcW w:w="2382" w:type="dxa"/>
          </w:tcPr>
          <w:p w14:paraId="6F16BC55" w14:textId="5CD5B938" w:rsidR="008362DF" w:rsidRPr="00754D74" w:rsidRDefault="008362DF" w:rsidP="008362DF">
            <w:pPr>
              <w:pStyle w:val="BodyText"/>
              <w:spacing w:line="240" w:lineRule="auto"/>
              <w:ind w:firstLine="0"/>
              <w:jc w:val="center"/>
              <w:rPr>
                <w:lang w:val="en-US"/>
              </w:rPr>
            </w:pPr>
            <w:r>
              <w:rPr>
                <w:lang w:val="en-US"/>
              </w:rPr>
              <w:t>E</w:t>
            </w:r>
            <w:r w:rsidRPr="00497202">
              <w:rPr>
                <w:lang w:val="en-US"/>
              </w:rPr>
              <w:t>valuation</w:t>
            </w:r>
          </w:p>
        </w:tc>
        <w:tc>
          <w:tcPr>
            <w:tcW w:w="6396" w:type="dxa"/>
          </w:tcPr>
          <w:p w14:paraId="5643EFE7" w14:textId="7AE02F7D" w:rsidR="008362DF" w:rsidRPr="00F962DA" w:rsidRDefault="008362DF" w:rsidP="008362DF">
            <w:pPr>
              <w:pStyle w:val="BodyText"/>
              <w:spacing w:line="240" w:lineRule="auto"/>
              <w:ind w:firstLine="0"/>
              <w:jc w:val="center"/>
              <w:rPr>
                <w:lang w:val="en-US"/>
              </w:rPr>
            </w:pPr>
            <w:r w:rsidRPr="00497202">
              <w:rPr>
                <w:lang w:val="en-US"/>
              </w:rPr>
              <w:t xml:space="preserve">Evaluation_ID, Employee_ID, KPI_ID, Period_ID, Completed, </w:t>
            </w:r>
            <w:r w:rsidR="00CA712A">
              <w:rPr>
                <w:lang w:val="en-US"/>
              </w:rPr>
              <w:t>Status</w:t>
            </w:r>
            <w:r w:rsidRPr="00497202">
              <w:rPr>
                <w:lang w:val="en-US"/>
              </w:rPr>
              <w:t>, Evaluation_date.</w:t>
            </w:r>
          </w:p>
        </w:tc>
      </w:tr>
      <w:tr w:rsidR="008362DF" w14:paraId="62D8D010" w14:textId="77777777" w:rsidTr="004B2E72">
        <w:tc>
          <w:tcPr>
            <w:tcW w:w="2382" w:type="dxa"/>
          </w:tcPr>
          <w:p w14:paraId="3F3713F8" w14:textId="13FF0701" w:rsidR="008362DF" w:rsidRPr="002C15D2" w:rsidRDefault="008362DF" w:rsidP="008362DF">
            <w:pPr>
              <w:pStyle w:val="BodyText"/>
              <w:spacing w:line="240" w:lineRule="auto"/>
              <w:ind w:firstLine="0"/>
              <w:jc w:val="center"/>
              <w:rPr>
                <w:lang w:val="en-US"/>
              </w:rPr>
            </w:pPr>
            <w:r>
              <w:rPr>
                <w:lang w:val="en-US"/>
              </w:rPr>
              <w:t>E</w:t>
            </w:r>
            <w:r w:rsidRPr="00497202">
              <w:rPr>
                <w:lang w:val="en-US"/>
              </w:rPr>
              <w:t>valuation_</w:t>
            </w:r>
            <w:r>
              <w:rPr>
                <w:lang w:val="en-US"/>
              </w:rPr>
              <w:t>P</w:t>
            </w:r>
            <w:r w:rsidRPr="00497202">
              <w:rPr>
                <w:lang w:val="en-US"/>
              </w:rPr>
              <w:t>eriod</w:t>
            </w:r>
          </w:p>
        </w:tc>
        <w:tc>
          <w:tcPr>
            <w:tcW w:w="6396" w:type="dxa"/>
          </w:tcPr>
          <w:p w14:paraId="3F05F6C6" w14:textId="0EB9D826" w:rsidR="008362DF" w:rsidRPr="002C15D2" w:rsidRDefault="008362DF" w:rsidP="008362DF">
            <w:pPr>
              <w:pStyle w:val="BodyText"/>
              <w:spacing w:line="240" w:lineRule="auto"/>
              <w:ind w:firstLine="0"/>
              <w:jc w:val="center"/>
              <w:rPr>
                <w:lang w:val="en-US"/>
              </w:rPr>
            </w:pPr>
            <w:r w:rsidRPr="00497202">
              <w:rPr>
                <w:lang w:val="en-US"/>
              </w:rPr>
              <w:t>Period_ID, Period_Name, Start_Date, End_Date.</w:t>
            </w:r>
          </w:p>
        </w:tc>
      </w:tr>
      <w:tr w:rsidR="008362DF" w14:paraId="4A54311F" w14:textId="77777777" w:rsidTr="004B2E72">
        <w:tc>
          <w:tcPr>
            <w:tcW w:w="2382" w:type="dxa"/>
          </w:tcPr>
          <w:p w14:paraId="32B2D041" w14:textId="169756CF" w:rsidR="008362DF" w:rsidRPr="00040E8A" w:rsidRDefault="008362DF" w:rsidP="008362DF">
            <w:pPr>
              <w:pStyle w:val="BodyText"/>
              <w:spacing w:line="240" w:lineRule="auto"/>
              <w:ind w:firstLine="0"/>
              <w:jc w:val="center"/>
              <w:rPr>
                <w:lang w:val="en-US"/>
              </w:rPr>
            </w:pPr>
            <w:r>
              <w:rPr>
                <w:lang w:val="en-US"/>
              </w:rPr>
              <w:t>A</w:t>
            </w:r>
            <w:r w:rsidRPr="00497202">
              <w:rPr>
                <w:lang w:val="en-US"/>
              </w:rPr>
              <w:t>dmin_</w:t>
            </w:r>
            <w:r>
              <w:rPr>
                <w:lang w:val="en-US"/>
              </w:rPr>
              <w:t>L</w:t>
            </w:r>
            <w:r w:rsidRPr="00497202">
              <w:rPr>
                <w:lang w:val="en-US"/>
              </w:rPr>
              <w:t>ogin</w:t>
            </w:r>
          </w:p>
        </w:tc>
        <w:tc>
          <w:tcPr>
            <w:tcW w:w="6396" w:type="dxa"/>
          </w:tcPr>
          <w:p w14:paraId="10EC0A4F" w14:textId="183341D3" w:rsidR="008362DF" w:rsidRPr="00040E8A" w:rsidRDefault="008362DF" w:rsidP="008362DF">
            <w:pPr>
              <w:pStyle w:val="BodyText"/>
              <w:spacing w:line="240" w:lineRule="auto"/>
              <w:ind w:firstLine="0"/>
              <w:jc w:val="center"/>
              <w:rPr>
                <w:lang w:val="en-US"/>
              </w:rPr>
            </w:pPr>
            <w:r w:rsidRPr="00497202">
              <w:rPr>
                <w:lang w:val="en-US"/>
              </w:rPr>
              <w:t>id_admin, username_admin, password_admin.</w:t>
            </w:r>
          </w:p>
        </w:tc>
      </w:tr>
      <w:tr w:rsidR="007B15EE" w14:paraId="2396EC71" w14:textId="77777777" w:rsidTr="004B2E72">
        <w:tc>
          <w:tcPr>
            <w:tcW w:w="2382" w:type="dxa"/>
          </w:tcPr>
          <w:p w14:paraId="4D977D92" w14:textId="008B6228" w:rsidR="007B15EE" w:rsidRDefault="007B15EE" w:rsidP="008362DF">
            <w:pPr>
              <w:pStyle w:val="BodyText"/>
              <w:spacing w:line="240" w:lineRule="auto"/>
              <w:ind w:firstLine="0"/>
              <w:jc w:val="center"/>
              <w:rPr>
                <w:lang w:val="en-US"/>
              </w:rPr>
            </w:pPr>
            <w:r>
              <w:rPr>
                <w:lang w:val="en-US"/>
              </w:rPr>
              <w:t>User_Login</w:t>
            </w:r>
          </w:p>
        </w:tc>
        <w:tc>
          <w:tcPr>
            <w:tcW w:w="6396" w:type="dxa"/>
          </w:tcPr>
          <w:p w14:paraId="47B91CE9" w14:textId="36D31001" w:rsidR="007B15EE" w:rsidRPr="00497202" w:rsidRDefault="00022993" w:rsidP="008362DF">
            <w:pPr>
              <w:pStyle w:val="BodyText"/>
              <w:spacing w:line="240" w:lineRule="auto"/>
              <w:ind w:firstLine="0"/>
              <w:jc w:val="center"/>
              <w:rPr>
                <w:lang w:val="en-US"/>
              </w:rPr>
            </w:pPr>
            <w:r w:rsidRPr="00497202">
              <w:rPr>
                <w:lang w:val="en-US"/>
              </w:rPr>
              <w:t>id_user, username_user, password_user</w:t>
            </w:r>
            <w:r>
              <w:rPr>
                <w:lang w:val="en-US"/>
              </w:rPr>
              <w:t>.</w:t>
            </w:r>
          </w:p>
        </w:tc>
      </w:tr>
    </w:tbl>
    <w:p w14:paraId="7903B2A1" w14:textId="4345A6E0" w:rsidR="00BC165B" w:rsidRDefault="00C32A46" w:rsidP="00750B7C">
      <w:pPr>
        <w:pStyle w:val="Heading3"/>
        <w:rPr>
          <w:i/>
          <w:iCs/>
        </w:rPr>
      </w:pPr>
      <w:bookmarkStart w:id="80" w:name="_Toc170937700"/>
      <w:r>
        <w:rPr>
          <w:iCs/>
        </w:rPr>
        <w:t xml:space="preserve">Mô tả </w:t>
      </w:r>
      <w:r w:rsidR="00FC53EB">
        <w:rPr>
          <w:iCs/>
        </w:rPr>
        <w:t>các thực thể</w:t>
      </w:r>
      <w:bookmarkEnd w:id="80"/>
      <w:r w:rsidR="00FC53EB">
        <w:rPr>
          <w:iCs/>
        </w:rPr>
        <w:t xml:space="preserve"> </w:t>
      </w:r>
    </w:p>
    <w:p w14:paraId="124AC2E0" w14:textId="621FB3D1" w:rsidR="00BC165B" w:rsidRDefault="00750B7C" w:rsidP="00750B7C">
      <w:pPr>
        <w:pStyle w:val="BodyText"/>
        <w:ind w:firstLine="426"/>
        <w:rPr>
          <w:lang w:val="en-US"/>
        </w:rPr>
      </w:pPr>
      <w:r>
        <w:rPr>
          <w:lang w:val="en-US"/>
        </w:rPr>
        <w:t xml:space="preserve">Mô tả chi tiết các </w:t>
      </w:r>
      <w:r w:rsidR="00660356">
        <w:rPr>
          <w:lang w:val="en-US"/>
        </w:rPr>
        <w:t>thực thể</w:t>
      </w:r>
      <w:r w:rsidR="00D67583">
        <w:rPr>
          <w:lang w:val="en-US"/>
        </w:rPr>
        <w:t xml:space="preserve"> </w:t>
      </w:r>
      <w:r>
        <w:rPr>
          <w:lang w:val="en-US"/>
        </w:rPr>
        <w:t>trong cơ sở dữ liệu</w:t>
      </w:r>
    </w:p>
    <w:p w14:paraId="7C3C110A" w14:textId="5A7717DC" w:rsidR="00082726" w:rsidRDefault="00856D48" w:rsidP="00856D48">
      <w:pPr>
        <w:pStyle w:val="Caption"/>
      </w:pPr>
      <w:bookmarkStart w:id="81" w:name="_Toc170937782"/>
      <w:r>
        <w:t xml:space="preserve">Bảng </w:t>
      </w:r>
      <w:r w:rsidR="00EC23E4">
        <w:fldChar w:fldCharType="begin"/>
      </w:r>
      <w:r w:rsidR="00EC23E4">
        <w:instrText xml:space="preserve"> STYLEREF 1 \s </w:instrText>
      </w:r>
      <w:r w:rsidR="00EC23E4">
        <w:fldChar w:fldCharType="separate"/>
      </w:r>
      <w:r w:rsidR="001D54DC">
        <w:rPr>
          <w:noProof/>
        </w:rPr>
        <w:t>3</w:t>
      </w:r>
      <w:r w:rsidR="00EC23E4">
        <w:fldChar w:fldCharType="end"/>
      </w:r>
      <w:r w:rsidR="00EC23E4">
        <w:noBreakHyphen/>
      </w:r>
      <w:r w:rsidR="00EC23E4">
        <w:fldChar w:fldCharType="begin"/>
      </w:r>
      <w:r w:rsidR="00EC23E4">
        <w:instrText xml:space="preserve"> SEQ Bảng \* ARABIC \s 1 </w:instrText>
      </w:r>
      <w:r w:rsidR="00EC23E4">
        <w:fldChar w:fldCharType="separate"/>
      </w:r>
      <w:r w:rsidR="001D54DC">
        <w:rPr>
          <w:noProof/>
        </w:rPr>
        <w:t>2</w:t>
      </w:r>
      <w:r w:rsidR="00EC23E4">
        <w:fldChar w:fldCharType="end"/>
      </w:r>
      <w:r>
        <w:t>. Danh sách các thực thể</w:t>
      </w:r>
      <w:bookmarkEnd w:id="81"/>
    </w:p>
    <w:tbl>
      <w:tblPr>
        <w:tblStyle w:val="TableGrid"/>
        <w:tblW w:w="5000" w:type="pct"/>
        <w:tblLook w:val="04A0" w:firstRow="1" w:lastRow="0" w:firstColumn="1" w:lastColumn="0" w:noHBand="0" w:noVBand="1"/>
      </w:tblPr>
      <w:tblGrid>
        <w:gridCol w:w="3581"/>
        <w:gridCol w:w="3218"/>
        <w:gridCol w:w="1979"/>
      </w:tblGrid>
      <w:tr w:rsidR="003B324E" w14:paraId="23379745" w14:textId="778118E1" w:rsidTr="002F0CDA">
        <w:tc>
          <w:tcPr>
            <w:tcW w:w="2040" w:type="pct"/>
            <w:vAlign w:val="center"/>
          </w:tcPr>
          <w:p w14:paraId="1DB5195F" w14:textId="7F169514" w:rsidR="003B324E" w:rsidRPr="00D935F5" w:rsidRDefault="003B324E" w:rsidP="00D935F5">
            <w:pPr>
              <w:pStyle w:val="BodyText"/>
              <w:spacing w:line="276" w:lineRule="auto"/>
              <w:ind w:firstLine="0"/>
              <w:jc w:val="center"/>
              <w:rPr>
                <w:b/>
                <w:bCs/>
                <w:lang w:val="en-US"/>
              </w:rPr>
            </w:pPr>
            <w:r w:rsidRPr="00D935F5">
              <w:rPr>
                <w:b/>
                <w:bCs/>
                <w:lang w:val="en-US"/>
              </w:rPr>
              <w:t xml:space="preserve">Tên </w:t>
            </w:r>
            <w:r>
              <w:rPr>
                <w:b/>
                <w:bCs/>
                <w:lang w:val="en-US"/>
              </w:rPr>
              <w:t>thực thể/Mối kết hợp</w:t>
            </w:r>
          </w:p>
        </w:tc>
        <w:tc>
          <w:tcPr>
            <w:tcW w:w="1833" w:type="pct"/>
            <w:vAlign w:val="center"/>
          </w:tcPr>
          <w:p w14:paraId="479B1313" w14:textId="5761D48B" w:rsidR="003B324E" w:rsidRPr="00D935F5" w:rsidRDefault="003B324E" w:rsidP="00D935F5">
            <w:pPr>
              <w:pStyle w:val="BodyText"/>
              <w:spacing w:line="276" w:lineRule="auto"/>
              <w:ind w:firstLine="0"/>
              <w:jc w:val="center"/>
              <w:rPr>
                <w:b/>
                <w:bCs/>
                <w:lang w:val="en-US"/>
              </w:rPr>
            </w:pPr>
            <w:r w:rsidRPr="00D935F5">
              <w:rPr>
                <w:b/>
                <w:bCs/>
                <w:lang w:val="en-US"/>
              </w:rPr>
              <w:t>Diễn Giải</w:t>
            </w:r>
          </w:p>
        </w:tc>
        <w:tc>
          <w:tcPr>
            <w:tcW w:w="1127" w:type="pct"/>
          </w:tcPr>
          <w:p w14:paraId="2EA4641A" w14:textId="4A4A6C06" w:rsidR="003B324E" w:rsidRPr="00D935F5" w:rsidRDefault="003B324E" w:rsidP="00D935F5">
            <w:pPr>
              <w:pStyle w:val="BodyText"/>
              <w:spacing w:line="276" w:lineRule="auto"/>
              <w:ind w:firstLine="0"/>
              <w:jc w:val="center"/>
              <w:rPr>
                <w:b/>
                <w:bCs/>
                <w:lang w:val="en-US"/>
              </w:rPr>
            </w:pPr>
            <w:r>
              <w:rPr>
                <w:b/>
                <w:bCs/>
                <w:lang w:val="en-US"/>
              </w:rPr>
              <w:t>Ghi chú</w:t>
            </w:r>
          </w:p>
        </w:tc>
      </w:tr>
      <w:tr w:rsidR="006F39D6" w14:paraId="6236E3D5" w14:textId="2BA79D2A" w:rsidTr="002F0CDA">
        <w:tc>
          <w:tcPr>
            <w:tcW w:w="2040" w:type="pct"/>
            <w:vAlign w:val="center"/>
          </w:tcPr>
          <w:p w14:paraId="14B13E62" w14:textId="4956F666" w:rsidR="006F39D6" w:rsidRDefault="006F39D6" w:rsidP="006F39D6">
            <w:pPr>
              <w:pStyle w:val="BodyText"/>
              <w:spacing w:line="276" w:lineRule="auto"/>
              <w:ind w:firstLine="0"/>
              <w:jc w:val="center"/>
              <w:rPr>
                <w:lang w:val="en-US"/>
              </w:rPr>
            </w:pPr>
            <w:r>
              <w:rPr>
                <w:lang w:val="en-US"/>
              </w:rPr>
              <w:t>KPI</w:t>
            </w:r>
          </w:p>
        </w:tc>
        <w:tc>
          <w:tcPr>
            <w:tcW w:w="1833" w:type="pct"/>
            <w:vAlign w:val="center"/>
          </w:tcPr>
          <w:p w14:paraId="6EB2F391" w14:textId="75165A53" w:rsidR="006F39D6" w:rsidRDefault="006F39D6" w:rsidP="006F39D6">
            <w:pPr>
              <w:pStyle w:val="BodyText"/>
              <w:spacing w:line="276" w:lineRule="auto"/>
              <w:ind w:firstLine="0"/>
              <w:jc w:val="center"/>
              <w:rPr>
                <w:lang w:val="en-US"/>
              </w:rPr>
            </w:pPr>
            <w:r>
              <w:rPr>
                <w:lang w:val="en-US"/>
              </w:rPr>
              <w:t xml:space="preserve"> KPI</w:t>
            </w:r>
          </w:p>
        </w:tc>
        <w:tc>
          <w:tcPr>
            <w:tcW w:w="1127" w:type="pct"/>
          </w:tcPr>
          <w:p w14:paraId="58450D5A" w14:textId="77777777" w:rsidR="006F39D6" w:rsidRDefault="006F39D6" w:rsidP="006F39D6">
            <w:pPr>
              <w:pStyle w:val="BodyText"/>
              <w:spacing w:line="276" w:lineRule="auto"/>
              <w:ind w:firstLine="0"/>
              <w:jc w:val="center"/>
              <w:rPr>
                <w:lang w:val="en-US"/>
              </w:rPr>
            </w:pPr>
          </w:p>
        </w:tc>
      </w:tr>
      <w:tr w:rsidR="006F39D6" w14:paraId="3DCDFD84" w14:textId="24E0C17B" w:rsidTr="002F0CDA">
        <w:tc>
          <w:tcPr>
            <w:tcW w:w="2040" w:type="pct"/>
            <w:vAlign w:val="center"/>
          </w:tcPr>
          <w:p w14:paraId="1DC8FAFB" w14:textId="4E615588" w:rsidR="006F39D6" w:rsidRDefault="006F39D6" w:rsidP="006F39D6">
            <w:pPr>
              <w:pStyle w:val="BodyText"/>
              <w:spacing w:line="276" w:lineRule="auto"/>
              <w:ind w:firstLine="0"/>
              <w:jc w:val="center"/>
              <w:rPr>
                <w:lang w:val="en-US"/>
              </w:rPr>
            </w:pPr>
            <w:r>
              <w:rPr>
                <w:lang w:val="en-US"/>
              </w:rPr>
              <w:t>Employee</w:t>
            </w:r>
          </w:p>
        </w:tc>
        <w:tc>
          <w:tcPr>
            <w:tcW w:w="1833" w:type="pct"/>
            <w:vAlign w:val="center"/>
          </w:tcPr>
          <w:p w14:paraId="4251238F" w14:textId="34B2FE99" w:rsidR="006F39D6" w:rsidRDefault="006F39D6" w:rsidP="006F39D6">
            <w:pPr>
              <w:pStyle w:val="BodyText"/>
              <w:spacing w:line="276" w:lineRule="auto"/>
              <w:ind w:firstLine="0"/>
              <w:jc w:val="center"/>
              <w:rPr>
                <w:lang w:val="en-US"/>
              </w:rPr>
            </w:pPr>
            <w:r>
              <w:rPr>
                <w:lang w:val="en-US"/>
              </w:rPr>
              <w:t>Nhân viên</w:t>
            </w:r>
          </w:p>
        </w:tc>
        <w:tc>
          <w:tcPr>
            <w:tcW w:w="1127" w:type="pct"/>
          </w:tcPr>
          <w:p w14:paraId="5D6B5BDB" w14:textId="77777777" w:rsidR="006F39D6" w:rsidRDefault="006F39D6" w:rsidP="006F39D6">
            <w:pPr>
              <w:pStyle w:val="BodyText"/>
              <w:spacing w:line="276" w:lineRule="auto"/>
              <w:ind w:firstLine="0"/>
              <w:jc w:val="center"/>
              <w:rPr>
                <w:lang w:val="en-US"/>
              </w:rPr>
            </w:pPr>
          </w:p>
        </w:tc>
      </w:tr>
      <w:tr w:rsidR="006F39D6" w14:paraId="3377B76E" w14:textId="5C947D0F" w:rsidTr="002F0CDA">
        <w:tc>
          <w:tcPr>
            <w:tcW w:w="2040" w:type="pct"/>
            <w:vAlign w:val="center"/>
          </w:tcPr>
          <w:p w14:paraId="7EAA6416" w14:textId="4ABC27B0" w:rsidR="006F39D6" w:rsidRDefault="006F39D6" w:rsidP="006F39D6">
            <w:pPr>
              <w:pStyle w:val="BodyText"/>
              <w:spacing w:line="276" w:lineRule="auto"/>
              <w:ind w:firstLine="0"/>
              <w:jc w:val="center"/>
              <w:rPr>
                <w:lang w:val="en-US"/>
              </w:rPr>
            </w:pPr>
            <w:r>
              <w:rPr>
                <w:lang w:val="en-US"/>
              </w:rPr>
              <w:t>Evaluation</w:t>
            </w:r>
          </w:p>
        </w:tc>
        <w:tc>
          <w:tcPr>
            <w:tcW w:w="1833" w:type="pct"/>
            <w:vAlign w:val="center"/>
          </w:tcPr>
          <w:p w14:paraId="69CE8957" w14:textId="7A7CF6ED" w:rsidR="006F39D6" w:rsidRDefault="006F39D6" w:rsidP="006F39D6">
            <w:pPr>
              <w:pStyle w:val="BodyText"/>
              <w:spacing w:line="276" w:lineRule="auto"/>
              <w:ind w:firstLine="0"/>
              <w:jc w:val="center"/>
              <w:rPr>
                <w:lang w:val="en-US"/>
              </w:rPr>
            </w:pPr>
            <w:r>
              <w:rPr>
                <w:lang w:val="en-US"/>
              </w:rPr>
              <w:t>Đánh giá</w:t>
            </w:r>
          </w:p>
        </w:tc>
        <w:tc>
          <w:tcPr>
            <w:tcW w:w="1127" w:type="pct"/>
          </w:tcPr>
          <w:p w14:paraId="478E947F" w14:textId="77777777" w:rsidR="006F39D6" w:rsidRDefault="006F39D6" w:rsidP="006F39D6">
            <w:pPr>
              <w:pStyle w:val="BodyText"/>
              <w:spacing w:line="276" w:lineRule="auto"/>
              <w:ind w:firstLine="0"/>
              <w:jc w:val="center"/>
              <w:rPr>
                <w:lang w:val="en-US"/>
              </w:rPr>
            </w:pPr>
          </w:p>
        </w:tc>
      </w:tr>
      <w:tr w:rsidR="006F39D6" w14:paraId="3459FDB4" w14:textId="0E2DB852" w:rsidTr="002F0CDA">
        <w:tc>
          <w:tcPr>
            <w:tcW w:w="2040" w:type="pct"/>
            <w:vAlign w:val="center"/>
          </w:tcPr>
          <w:p w14:paraId="6E66ADD5" w14:textId="27C92D30" w:rsidR="006F39D6" w:rsidRDefault="006F39D6" w:rsidP="006F39D6">
            <w:pPr>
              <w:pStyle w:val="BodyText"/>
              <w:spacing w:line="276" w:lineRule="auto"/>
              <w:ind w:firstLine="0"/>
              <w:jc w:val="center"/>
              <w:rPr>
                <w:lang w:val="en-US"/>
              </w:rPr>
            </w:pPr>
            <w:r>
              <w:rPr>
                <w:lang w:val="en-US"/>
              </w:rPr>
              <w:t>Evaluation_Period</w:t>
            </w:r>
          </w:p>
        </w:tc>
        <w:tc>
          <w:tcPr>
            <w:tcW w:w="1833" w:type="pct"/>
            <w:vAlign w:val="center"/>
          </w:tcPr>
          <w:p w14:paraId="7427C268" w14:textId="3BE4E661" w:rsidR="006F39D6" w:rsidRDefault="006F39D6" w:rsidP="006F39D6">
            <w:pPr>
              <w:pStyle w:val="BodyText"/>
              <w:spacing w:line="276" w:lineRule="auto"/>
              <w:ind w:firstLine="0"/>
              <w:jc w:val="center"/>
              <w:rPr>
                <w:lang w:val="en-US"/>
              </w:rPr>
            </w:pPr>
            <w:r>
              <w:rPr>
                <w:lang w:val="en-US"/>
              </w:rPr>
              <w:t>Giai đoạn đánh giá</w:t>
            </w:r>
          </w:p>
        </w:tc>
        <w:tc>
          <w:tcPr>
            <w:tcW w:w="1127" w:type="pct"/>
          </w:tcPr>
          <w:p w14:paraId="0B04E1C8" w14:textId="77777777" w:rsidR="006F39D6" w:rsidRDefault="006F39D6" w:rsidP="006F39D6">
            <w:pPr>
              <w:pStyle w:val="BodyText"/>
              <w:spacing w:line="276" w:lineRule="auto"/>
              <w:ind w:firstLine="0"/>
              <w:jc w:val="center"/>
              <w:rPr>
                <w:lang w:val="en-US"/>
              </w:rPr>
            </w:pPr>
          </w:p>
        </w:tc>
      </w:tr>
      <w:tr w:rsidR="006F39D6" w14:paraId="2998D6AA" w14:textId="71B6D7CA" w:rsidTr="002F0CDA">
        <w:tc>
          <w:tcPr>
            <w:tcW w:w="2040" w:type="pct"/>
            <w:vAlign w:val="center"/>
          </w:tcPr>
          <w:p w14:paraId="5E8A5D5B" w14:textId="20D9F95B" w:rsidR="006F39D6" w:rsidRDefault="006F39D6" w:rsidP="006F39D6">
            <w:pPr>
              <w:pStyle w:val="BodyText"/>
              <w:spacing w:line="276" w:lineRule="auto"/>
              <w:ind w:firstLine="0"/>
              <w:jc w:val="center"/>
              <w:rPr>
                <w:lang w:val="en-US"/>
              </w:rPr>
            </w:pPr>
            <w:r>
              <w:rPr>
                <w:lang w:val="en-US"/>
              </w:rPr>
              <w:t>Admin_Login</w:t>
            </w:r>
          </w:p>
        </w:tc>
        <w:tc>
          <w:tcPr>
            <w:tcW w:w="1833" w:type="pct"/>
            <w:vAlign w:val="center"/>
          </w:tcPr>
          <w:p w14:paraId="7D2C5A80" w14:textId="5FD12601" w:rsidR="006F39D6" w:rsidRDefault="006F39D6" w:rsidP="006F39D6">
            <w:pPr>
              <w:pStyle w:val="BodyText"/>
              <w:spacing w:line="276" w:lineRule="auto"/>
              <w:ind w:firstLine="0"/>
              <w:jc w:val="center"/>
              <w:rPr>
                <w:lang w:val="en-US"/>
              </w:rPr>
            </w:pPr>
            <w:r>
              <w:rPr>
                <w:lang w:val="en-US"/>
              </w:rPr>
              <w:t xml:space="preserve">Người quản lý đăng nhập </w:t>
            </w:r>
          </w:p>
        </w:tc>
        <w:tc>
          <w:tcPr>
            <w:tcW w:w="1127" w:type="pct"/>
          </w:tcPr>
          <w:p w14:paraId="0E8145EA" w14:textId="77777777" w:rsidR="006F39D6" w:rsidRDefault="006F39D6" w:rsidP="006F39D6">
            <w:pPr>
              <w:pStyle w:val="BodyText"/>
              <w:spacing w:line="276" w:lineRule="auto"/>
              <w:ind w:firstLine="0"/>
              <w:jc w:val="center"/>
              <w:rPr>
                <w:lang w:val="en-US"/>
              </w:rPr>
            </w:pPr>
          </w:p>
        </w:tc>
      </w:tr>
      <w:tr w:rsidR="006F39D6" w14:paraId="301A4505" w14:textId="2DF2303D" w:rsidTr="002F0CDA">
        <w:tc>
          <w:tcPr>
            <w:tcW w:w="2040" w:type="pct"/>
            <w:vAlign w:val="center"/>
          </w:tcPr>
          <w:p w14:paraId="16156553" w14:textId="5B9C6C5A" w:rsidR="006F39D6" w:rsidRDefault="006F39D6" w:rsidP="006F39D6">
            <w:pPr>
              <w:pStyle w:val="BodyText"/>
              <w:spacing w:line="276" w:lineRule="auto"/>
              <w:ind w:firstLine="0"/>
              <w:jc w:val="center"/>
              <w:rPr>
                <w:lang w:val="en-US"/>
              </w:rPr>
            </w:pPr>
            <w:r>
              <w:rPr>
                <w:lang w:val="en-US"/>
              </w:rPr>
              <w:t>User_Login</w:t>
            </w:r>
          </w:p>
        </w:tc>
        <w:tc>
          <w:tcPr>
            <w:tcW w:w="1833" w:type="pct"/>
            <w:vAlign w:val="center"/>
          </w:tcPr>
          <w:p w14:paraId="4DDCF11A" w14:textId="5ED1AC17" w:rsidR="006F39D6" w:rsidRDefault="006F39D6" w:rsidP="006F39D6">
            <w:pPr>
              <w:pStyle w:val="BodyText"/>
              <w:spacing w:line="276" w:lineRule="auto"/>
              <w:ind w:firstLine="0"/>
              <w:jc w:val="center"/>
              <w:rPr>
                <w:lang w:val="en-US"/>
              </w:rPr>
            </w:pPr>
            <w:r>
              <w:rPr>
                <w:lang w:val="en-US"/>
              </w:rPr>
              <w:t>Nhân viên đăng nhập</w:t>
            </w:r>
          </w:p>
        </w:tc>
        <w:tc>
          <w:tcPr>
            <w:tcW w:w="1127" w:type="pct"/>
          </w:tcPr>
          <w:p w14:paraId="3F315400" w14:textId="77777777" w:rsidR="006F39D6" w:rsidRDefault="006F39D6" w:rsidP="006F39D6">
            <w:pPr>
              <w:pStyle w:val="BodyText"/>
              <w:spacing w:line="276" w:lineRule="auto"/>
              <w:ind w:firstLine="0"/>
              <w:jc w:val="center"/>
              <w:rPr>
                <w:lang w:val="en-US"/>
              </w:rPr>
            </w:pPr>
          </w:p>
        </w:tc>
      </w:tr>
    </w:tbl>
    <w:p w14:paraId="16C3833C" w14:textId="77777777" w:rsidR="00EF0292" w:rsidRDefault="00EF0292" w:rsidP="00C55C9D">
      <w:pPr>
        <w:pStyle w:val="BodyText"/>
        <w:ind w:firstLine="0"/>
        <w:rPr>
          <w:b/>
          <w:bCs/>
          <w:lang w:val="en-US"/>
        </w:rPr>
      </w:pPr>
    </w:p>
    <w:p w14:paraId="21E9EF67" w14:textId="77777777" w:rsidR="00EF0292" w:rsidRDefault="00EF0292" w:rsidP="00C55C9D">
      <w:pPr>
        <w:pStyle w:val="BodyText"/>
        <w:ind w:firstLine="0"/>
        <w:rPr>
          <w:b/>
          <w:bCs/>
          <w:lang w:val="en-US"/>
        </w:rPr>
      </w:pPr>
    </w:p>
    <w:p w14:paraId="48A18337" w14:textId="77777777" w:rsidR="00EF0292" w:rsidRDefault="00EF0292" w:rsidP="00C55C9D">
      <w:pPr>
        <w:pStyle w:val="BodyText"/>
        <w:ind w:firstLine="0"/>
        <w:rPr>
          <w:b/>
          <w:bCs/>
          <w:lang w:val="en-US"/>
        </w:rPr>
      </w:pPr>
    </w:p>
    <w:p w14:paraId="73B8F469" w14:textId="77777777" w:rsidR="00EF0292" w:rsidRDefault="00EF0292" w:rsidP="00C55C9D">
      <w:pPr>
        <w:pStyle w:val="BodyText"/>
        <w:ind w:firstLine="0"/>
        <w:rPr>
          <w:b/>
          <w:bCs/>
          <w:lang w:val="en-US"/>
        </w:rPr>
      </w:pPr>
    </w:p>
    <w:p w14:paraId="4B7A902B" w14:textId="1FB16694" w:rsidR="00C55C9D" w:rsidRPr="0029436F" w:rsidRDefault="0024770F" w:rsidP="00385D9E">
      <w:pPr>
        <w:pStyle w:val="BodyText"/>
        <w:rPr>
          <w:lang w:val="en-US"/>
        </w:rPr>
      </w:pPr>
      <w:r w:rsidRPr="00FB55BB">
        <w:rPr>
          <w:b/>
          <w:bCs/>
          <w:lang w:val="en-US"/>
        </w:rPr>
        <w:lastRenderedPageBreak/>
        <w:t xml:space="preserve">Thực thể </w:t>
      </w:r>
      <w:r w:rsidR="006F39D6">
        <w:rPr>
          <w:b/>
          <w:bCs/>
          <w:lang w:val="en-US"/>
        </w:rPr>
        <w:t>KPI</w:t>
      </w:r>
      <w:r w:rsidR="00FB55BB">
        <w:rPr>
          <w:b/>
          <w:bCs/>
          <w:lang w:val="en-US"/>
        </w:rPr>
        <w:t xml:space="preserve">: </w:t>
      </w:r>
      <w:r w:rsidR="0029436F" w:rsidRPr="0029436F">
        <w:rPr>
          <w:lang w:val="en-US"/>
        </w:rPr>
        <w:t>Lưu thông tin</w:t>
      </w:r>
      <w:r w:rsidR="00441E30">
        <w:rPr>
          <w:lang w:val="en-US"/>
        </w:rPr>
        <w:t xml:space="preserve"> của</w:t>
      </w:r>
      <w:r w:rsidR="006F39D6">
        <w:rPr>
          <w:lang w:val="en-US"/>
        </w:rPr>
        <w:t xml:space="preserve"> KPIs </w:t>
      </w:r>
      <w:r w:rsidR="0029436F" w:rsidRPr="0029436F">
        <w:rPr>
          <w:lang w:val="en-US"/>
        </w:rPr>
        <w:t xml:space="preserve">bao gồm tên </w:t>
      </w:r>
      <w:r w:rsidR="006F39D6">
        <w:rPr>
          <w:lang w:val="en-US"/>
        </w:rPr>
        <w:t>KPI</w:t>
      </w:r>
      <w:r w:rsidR="0029436F" w:rsidRPr="0029436F">
        <w:rPr>
          <w:lang w:val="en-US"/>
        </w:rPr>
        <w:t xml:space="preserve">, </w:t>
      </w:r>
      <w:r w:rsidR="006F39D6">
        <w:rPr>
          <w:lang w:val="en-US"/>
        </w:rPr>
        <w:t>mô tả</w:t>
      </w:r>
      <w:r w:rsidR="0029436F" w:rsidRPr="0029436F">
        <w:rPr>
          <w:lang w:val="en-US"/>
        </w:rPr>
        <w:t xml:space="preserve">, </w:t>
      </w:r>
      <w:r w:rsidR="006F39D6">
        <w:rPr>
          <w:lang w:val="en-US"/>
        </w:rPr>
        <w:t>mục tiêu,</w:t>
      </w:r>
      <w:r w:rsidR="0029436F" w:rsidRPr="0029436F">
        <w:rPr>
          <w:lang w:val="en-US"/>
        </w:rPr>
        <w:t xml:space="preserve"> …</w:t>
      </w:r>
    </w:p>
    <w:p w14:paraId="713BEBFE" w14:textId="1C4BAD01" w:rsidR="00B83BE2" w:rsidRDefault="002358E6" w:rsidP="002358E6">
      <w:pPr>
        <w:pStyle w:val="Caption"/>
      </w:pPr>
      <w:bookmarkStart w:id="82" w:name="_Toc170937783"/>
      <w:r>
        <w:t xml:space="preserve">Bảng </w:t>
      </w:r>
      <w:r w:rsidR="00EC23E4">
        <w:fldChar w:fldCharType="begin"/>
      </w:r>
      <w:r w:rsidR="00EC23E4">
        <w:instrText xml:space="preserve"> STYLEREF 1 \s </w:instrText>
      </w:r>
      <w:r w:rsidR="00EC23E4">
        <w:fldChar w:fldCharType="separate"/>
      </w:r>
      <w:r w:rsidR="001D54DC">
        <w:rPr>
          <w:noProof/>
        </w:rPr>
        <w:t>3</w:t>
      </w:r>
      <w:r w:rsidR="00EC23E4">
        <w:fldChar w:fldCharType="end"/>
      </w:r>
      <w:r w:rsidR="00EC23E4">
        <w:noBreakHyphen/>
      </w:r>
      <w:r w:rsidR="00EC23E4">
        <w:fldChar w:fldCharType="begin"/>
      </w:r>
      <w:r w:rsidR="00EC23E4">
        <w:instrText xml:space="preserve"> SEQ Bảng \* ARABIC \s 1 </w:instrText>
      </w:r>
      <w:r w:rsidR="00EC23E4">
        <w:fldChar w:fldCharType="separate"/>
      </w:r>
      <w:r w:rsidR="001D54DC">
        <w:rPr>
          <w:noProof/>
        </w:rPr>
        <w:t>3</w:t>
      </w:r>
      <w:r w:rsidR="00EC23E4">
        <w:fldChar w:fldCharType="end"/>
      </w:r>
      <w:r>
        <w:t>. Chi tiết các thuộc tính của thực thể KPI</w:t>
      </w:r>
      <w:bookmarkEnd w:id="82"/>
    </w:p>
    <w:tbl>
      <w:tblPr>
        <w:tblStyle w:val="TableGrid"/>
        <w:tblW w:w="0" w:type="auto"/>
        <w:tblLook w:val="04A0" w:firstRow="1" w:lastRow="0" w:firstColumn="1" w:lastColumn="0" w:noHBand="0" w:noVBand="1"/>
      </w:tblPr>
      <w:tblGrid>
        <w:gridCol w:w="827"/>
        <w:gridCol w:w="2315"/>
        <w:gridCol w:w="2153"/>
        <w:gridCol w:w="1754"/>
        <w:gridCol w:w="1729"/>
      </w:tblGrid>
      <w:tr w:rsidR="00917585" w14:paraId="42D63EF6" w14:textId="77777777" w:rsidTr="00347883">
        <w:tc>
          <w:tcPr>
            <w:tcW w:w="827" w:type="dxa"/>
            <w:vAlign w:val="center"/>
          </w:tcPr>
          <w:p w14:paraId="3A28D62C" w14:textId="418372A0" w:rsidR="00917585" w:rsidRPr="00917585" w:rsidRDefault="00917585" w:rsidP="00917585">
            <w:pPr>
              <w:pStyle w:val="BodyText"/>
              <w:spacing w:line="276" w:lineRule="auto"/>
              <w:ind w:firstLine="0"/>
              <w:jc w:val="center"/>
              <w:rPr>
                <w:b/>
                <w:bCs/>
                <w:lang w:val="en-US"/>
              </w:rPr>
            </w:pPr>
            <w:r>
              <w:rPr>
                <w:b/>
                <w:bCs/>
                <w:lang w:val="en-US"/>
              </w:rPr>
              <w:t>STT</w:t>
            </w:r>
          </w:p>
        </w:tc>
        <w:tc>
          <w:tcPr>
            <w:tcW w:w="2315" w:type="dxa"/>
            <w:vAlign w:val="center"/>
          </w:tcPr>
          <w:p w14:paraId="4BAD2FD3" w14:textId="1BD027B5" w:rsidR="00917585" w:rsidRPr="00917585" w:rsidRDefault="00917585" w:rsidP="00917585">
            <w:pPr>
              <w:pStyle w:val="BodyText"/>
              <w:spacing w:line="276" w:lineRule="auto"/>
              <w:ind w:firstLine="0"/>
              <w:jc w:val="center"/>
              <w:rPr>
                <w:b/>
                <w:bCs/>
                <w:lang w:val="en-US"/>
              </w:rPr>
            </w:pPr>
            <w:r>
              <w:rPr>
                <w:b/>
                <w:bCs/>
                <w:lang w:val="en-US"/>
              </w:rPr>
              <w:t>Thuộc tính</w:t>
            </w:r>
          </w:p>
        </w:tc>
        <w:tc>
          <w:tcPr>
            <w:tcW w:w="2153" w:type="dxa"/>
            <w:vAlign w:val="center"/>
          </w:tcPr>
          <w:p w14:paraId="4E108353" w14:textId="3EB73A63" w:rsidR="00917585" w:rsidRPr="00917585" w:rsidRDefault="00917585" w:rsidP="00917585">
            <w:pPr>
              <w:pStyle w:val="BodyText"/>
              <w:spacing w:line="276" w:lineRule="auto"/>
              <w:ind w:firstLine="0"/>
              <w:jc w:val="center"/>
              <w:rPr>
                <w:b/>
                <w:bCs/>
                <w:lang w:val="en-US"/>
              </w:rPr>
            </w:pPr>
            <w:r>
              <w:rPr>
                <w:b/>
                <w:bCs/>
                <w:lang w:val="en-US"/>
              </w:rPr>
              <w:t>Diễn giải</w:t>
            </w:r>
          </w:p>
        </w:tc>
        <w:tc>
          <w:tcPr>
            <w:tcW w:w="1754" w:type="dxa"/>
            <w:vAlign w:val="center"/>
          </w:tcPr>
          <w:p w14:paraId="6A8AE08A" w14:textId="180BB2AA" w:rsidR="00917585" w:rsidRPr="00917585" w:rsidRDefault="00917585" w:rsidP="00917585">
            <w:pPr>
              <w:pStyle w:val="BodyText"/>
              <w:spacing w:line="276" w:lineRule="auto"/>
              <w:ind w:firstLine="0"/>
              <w:jc w:val="center"/>
              <w:rPr>
                <w:b/>
                <w:bCs/>
                <w:lang w:val="en-US"/>
              </w:rPr>
            </w:pPr>
            <w:r>
              <w:rPr>
                <w:b/>
                <w:bCs/>
                <w:lang w:val="en-US"/>
              </w:rPr>
              <w:t>Kiểu dữ liệu</w:t>
            </w:r>
          </w:p>
        </w:tc>
        <w:tc>
          <w:tcPr>
            <w:tcW w:w="1729" w:type="dxa"/>
            <w:vAlign w:val="center"/>
          </w:tcPr>
          <w:p w14:paraId="6CD502B8" w14:textId="7CE5E1C9" w:rsidR="00917585" w:rsidRPr="00917585" w:rsidRDefault="00917585" w:rsidP="00917585">
            <w:pPr>
              <w:pStyle w:val="BodyText"/>
              <w:spacing w:line="276" w:lineRule="auto"/>
              <w:ind w:firstLine="0"/>
              <w:jc w:val="center"/>
              <w:rPr>
                <w:b/>
                <w:bCs/>
                <w:lang w:val="en-US"/>
              </w:rPr>
            </w:pPr>
            <w:r>
              <w:rPr>
                <w:b/>
                <w:bCs/>
                <w:lang w:val="en-US"/>
              </w:rPr>
              <w:t>Ràng buộc</w:t>
            </w:r>
          </w:p>
        </w:tc>
      </w:tr>
      <w:tr w:rsidR="00347883" w14:paraId="6C6713EC" w14:textId="77777777" w:rsidTr="00347883">
        <w:tc>
          <w:tcPr>
            <w:tcW w:w="827" w:type="dxa"/>
            <w:vAlign w:val="center"/>
          </w:tcPr>
          <w:p w14:paraId="534548EA" w14:textId="333C1616" w:rsidR="00347883" w:rsidRDefault="00347883" w:rsidP="00347883">
            <w:pPr>
              <w:pStyle w:val="BodyText"/>
              <w:spacing w:line="276" w:lineRule="auto"/>
              <w:ind w:firstLine="0"/>
              <w:jc w:val="center"/>
              <w:rPr>
                <w:lang w:val="en-US"/>
              </w:rPr>
            </w:pPr>
            <w:r>
              <w:rPr>
                <w:lang w:val="en-US"/>
              </w:rPr>
              <w:t>1</w:t>
            </w:r>
          </w:p>
        </w:tc>
        <w:tc>
          <w:tcPr>
            <w:tcW w:w="2315" w:type="dxa"/>
            <w:vAlign w:val="center"/>
          </w:tcPr>
          <w:p w14:paraId="240B2AFA" w14:textId="12EE91D9" w:rsidR="00347883" w:rsidRDefault="00347883" w:rsidP="00347883">
            <w:pPr>
              <w:pStyle w:val="BodyText"/>
              <w:spacing w:line="276" w:lineRule="auto"/>
              <w:ind w:firstLine="0"/>
              <w:jc w:val="center"/>
              <w:rPr>
                <w:lang w:val="en-US"/>
              </w:rPr>
            </w:pPr>
            <w:r>
              <w:rPr>
                <w:lang w:val="en-US"/>
              </w:rPr>
              <w:t>KPI_ID</w:t>
            </w:r>
          </w:p>
        </w:tc>
        <w:tc>
          <w:tcPr>
            <w:tcW w:w="2153" w:type="dxa"/>
            <w:vAlign w:val="center"/>
          </w:tcPr>
          <w:p w14:paraId="5B7C8DDD" w14:textId="616334A4" w:rsidR="00347883" w:rsidRDefault="00347883" w:rsidP="00347883">
            <w:pPr>
              <w:pStyle w:val="BodyText"/>
              <w:spacing w:line="276" w:lineRule="auto"/>
              <w:ind w:firstLine="0"/>
              <w:jc w:val="center"/>
              <w:rPr>
                <w:lang w:val="en-US"/>
              </w:rPr>
            </w:pPr>
            <w:r>
              <w:rPr>
                <w:lang w:val="en-US"/>
              </w:rPr>
              <w:t>Id KPI</w:t>
            </w:r>
          </w:p>
        </w:tc>
        <w:tc>
          <w:tcPr>
            <w:tcW w:w="1754" w:type="dxa"/>
            <w:vAlign w:val="center"/>
          </w:tcPr>
          <w:p w14:paraId="545B3758" w14:textId="08EE67BC" w:rsidR="00347883" w:rsidRDefault="00347883" w:rsidP="00347883">
            <w:pPr>
              <w:pStyle w:val="BodyText"/>
              <w:spacing w:line="276" w:lineRule="auto"/>
              <w:ind w:firstLine="0"/>
              <w:jc w:val="center"/>
              <w:rPr>
                <w:lang w:val="en-US"/>
              </w:rPr>
            </w:pPr>
            <w:r>
              <w:rPr>
                <w:lang w:val="en-US"/>
              </w:rPr>
              <w:t>int</w:t>
            </w:r>
          </w:p>
        </w:tc>
        <w:tc>
          <w:tcPr>
            <w:tcW w:w="1729" w:type="dxa"/>
            <w:vAlign w:val="center"/>
          </w:tcPr>
          <w:p w14:paraId="4A66FF90" w14:textId="559FEC68" w:rsidR="00347883" w:rsidRDefault="00347883" w:rsidP="00347883">
            <w:pPr>
              <w:pStyle w:val="BodyText"/>
              <w:spacing w:line="276" w:lineRule="auto"/>
              <w:ind w:firstLine="0"/>
              <w:jc w:val="center"/>
              <w:rPr>
                <w:lang w:val="en-US"/>
              </w:rPr>
            </w:pPr>
            <w:r>
              <w:rPr>
                <w:lang w:val="en-US"/>
              </w:rPr>
              <w:t>Khóa chính</w:t>
            </w:r>
          </w:p>
        </w:tc>
      </w:tr>
      <w:tr w:rsidR="00347883" w14:paraId="0D6E8CF9" w14:textId="77777777" w:rsidTr="00347883">
        <w:tc>
          <w:tcPr>
            <w:tcW w:w="827" w:type="dxa"/>
            <w:vAlign w:val="center"/>
          </w:tcPr>
          <w:p w14:paraId="66273F03" w14:textId="13706EF9" w:rsidR="00347883" w:rsidRDefault="00347883" w:rsidP="00347883">
            <w:pPr>
              <w:pStyle w:val="BodyText"/>
              <w:spacing w:line="276" w:lineRule="auto"/>
              <w:ind w:firstLine="0"/>
              <w:jc w:val="center"/>
              <w:rPr>
                <w:lang w:val="en-US"/>
              </w:rPr>
            </w:pPr>
            <w:r>
              <w:rPr>
                <w:lang w:val="en-US"/>
              </w:rPr>
              <w:t>2</w:t>
            </w:r>
          </w:p>
        </w:tc>
        <w:tc>
          <w:tcPr>
            <w:tcW w:w="2315" w:type="dxa"/>
            <w:vAlign w:val="center"/>
          </w:tcPr>
          <w:p w14:paraId="0AA94DFB" w14:textId="65D37C92" w:rsidR="00347883" w:rsidRDefault="00347883" w:rsidP="00347883">
            <w:pPr>
              <w:pStyle w:val="BodyText"/>
              <w:spacing w:line="276" w:lineRule="auto"/>
              <w:ind w:firstLine="0"/>
              <w:jc w:val="center"/>
              <w:rPr>
                <w:lang w:val="en-US"/>
              </w:rPr>
            </w:pPr>
            <w:r>
              <w:rPr>
                <w:lang w:val="en-US"/>
              </w:rPr>
              <w:t>KPI_Name</w:t>
            </w:r>
          </w:p>
        </w:tc>
        <w:tc>
          <w:tcPr>
            <w:tcW w:w="2153" w:type="dxa"/>
            <w:vAlign w:val="center"/>
          </w:tcPr>
          <w:p w14:paraId="1C213B47" w14:textId="384B340C" w:rsidR="00347883" w:rsidRDefault="00347883" w:rsidP="00347883">
            <w:pPr>
              <w:pStyle w:val="BodyText"/>
              <w:spacing w:line="276" w:lineRule="auto"/>
              <w:ind w:firstLine="0"/>
              <w:jc w:val="center"/>
              <w:rPr>
                <w:lang w:val="en-US"/>
              </w:rPr>
            </w:pPr>
            <w:r>
              <w:rPr>
                <w:lang w:val="en-US"/>
              </w:rPr>
              <w:t>Tên KPI</w:t>
            </w:r>
          </w:p>
        </w:tc>
        <w:tc>
          <w:tcPr>
            <w:tcW w:w="1754" w:type="dxa"/>
            <w:vAlign w:val="center"/>
          </w:tcPr>
          <w:p w14:paraId="41EBC2E6" w14:textId="219A0B45" w:rsidR="00347883" w:rsidRDefault="00347883" w:rsidP="00347883">
            <w:pPr>
              <w:pStyle w:val="BodyText"/>
              <w:spacing w:line="276" w:lineRule="auto"/>
              <w:ind w:firstLine="0"/>
              <w:jc w:val="center"/>
              <w:rPr>
                <w:lang w:val="en-US"/>
              </w:rPr>
            </w:pPr>
            <w:r>
              <w:rPr>
                <w:lang w:val="en-US"/>
              </w:rPr>
              <w:t>varchar</w:t>
            </w:r>
          </w:p>
        </w:tc>
        <w:tc>
          <w:tcPr>
            <w:tcW w:w="1729" w:type="dxa"/>
            <w:vAlign w:val="center"/>
          </w:tcPr>
          <w:p w14:paraId="0CA0BC90" w14:textId="77777777" w:rsidR="00347883" w:rsidRDefault="00347883" w:rsidP="00347883">
            <w:pPr>
              <w:pStyle w:val="BodyText"/>
              <w:spacing w:line="276" w:lineRule="auto"/>
              <w:ind w:firstLine="0"/>
              <w:jc w:val="center"/>
              <w:rPr>
                <w:lang w:val="en-US"/>
              </w:rPr>
            </w:pPr>
          </w:p>
        </w:tc>
      </w:tr>
      <w:tr w:rsidR="00347883" w14:paraId="1A0285B8" w14:textId="77777777" w:rsidTr="00347883">
        <w:tc>
          <w:tcPr>
            <w:tcW w:w="827" w:type="dxa"/>
            <w:vAlign w:val="center"/>
          </w:tcPr>
          <w:p w14:paraId="056D72CF" w14:textId="6B4061C6" w:rsidR="00347883" w:rsidRDefault="00347883" w:rsidP="00347883">
            <w:pPr>
              <w:pStyle w:val="BodyText"/>
              <w:spacing w:line="276" w:lineRule="auto"/>
              <w:ind w:firstLine="0"/>
              <w:jc w:val="center"/>
              <w:rPr>
                <w:lang w:val="en-US"/>
              </w:rPr>
            </w:pPr>
            <w:r>
              <w:rPr>
                <w:lang w:val="en-US"/>
              </w:rPr>
              <w:t>3</w:t>
            </w:r>
          </w:p>
        </w:tc>
        <w:tc>
          <w:tcPr>
            <w:tcW w:w="2315" w:type="dxa"/>
            <w:vAlign w:val="center"/>
          </w:tcPr>
          <w:p w14:paraId="52DA1A82" w14:textId="30781AE0" w:rsidR="00347883" w:rsidRDefault="00347883" w:rsidP="00347883">
            <w:pPr>
              <w:pStyle w:val="BodyText"/>
              <w:spacing w:line="276" w:lineRule="auto"/>
              <w:ind w:firstLine="0"/>
              <w:jc w:val="center"/>
              <w:rPr>
                <w:lang w:val="en-US"/>
              </w:rPr>
            </w:pPr>
            <w:r>
              <w:rPr>
                <w:lang w:val="en-US"/>
              </w:rPr>
              <w:t>Description</w:t>
            </w:r>
          </w:p>
        </w:tc>
        <w:tc>
          <w:tcPr>
            <w:tcW w:w="2153" w:type="dxa"/>
            <w:vAlign w:val="center"/>
          </w:tcPr>
          <w:p w14:paraId="1437C69E" w14:textId="7B2D7CDC" w:rsidR="00347883" w:rsidRDefault="00347883" w:rsidP="00347883">
            <w:pPr>
              <w:pStyle w:val="BodyText"/>
              <w:spacing w:line="276" w:lineRule="auto"/>
              <w:ind w:firstLine="0"/>
              <w:jc w:val="center"/>
              <w:rPr>
                <w:lang w:val="en-US"/>
              </w:rPr>
            </w:pPr>
            <w:r>
              <w:rPr>
                <w:lang w:val="en-US"/>
              </w:rPr>
              <w:t>Mô tả</w:t>
            </w:r>
          </w:p>
        </w:tc>
        <w:tc>
          <w:tcPr>
            <w:tcW w:w="1754" w:type="dxa"/>
            <w:vAlign w:val="center"/>
          </w:tcPr>
          <w:p w14:paraId="3ACB69A0" w14:textId="1D38CCFA" w:rsidR="00347883" w:rsidRDefault="00347883" w:rsidP="00347883">
            <w:pPr>
              <w:pStyle w:val="BodyText"/>
              <w:spacing w:line="276" w:lineRule="auto"/>
              <w:ind w:firstLine="0"/>
              <w:jc w:val="center"/>
              <w:rPr>
                <w:lang w:val="en-US"/>
              </w:rPr>
            </w:pPr>
            <w:r>
              <w:rPr>
                <w:lang w:val="en-US"/>
              </w:rPr>
              <w:t>varchar</w:t>
            </w:r>
          </w:p>
        </w:tc>
        <w:tc>
          <w:tcPr>
            <w:tcW w:w="1729" w:type="dxa"/>
            <w:vAlign w:val="center"/>
          </w:tcPr>
          <w:p w14:paraId="289FEAE1" w14:textId="77777777" w:rsidR="00347883" w:rsidRDefault="00347883" w:rsidP="00347883">
            <w:pPr>
              <w:pStyle w:val="BodyText"/>
              <w:spacing w:line="276" w:lineRule="auto"/>
              <w:ind w:firstLine="0"/>
              <w:jc w:val="center"/>
              <w:rPr>
                <w:lang w:val="en-US"/>
              </w:rPr>
            </w:pPr>
          </w:p>
        </w:tc>
      </w:tr>
      <w:tr w:rsidR="00347883" w14:paraId="2234797F" w14:textId="77777777" w:rsidTr="00347883">
        <w:tc>
          <w:tcPr>
            <w:tcW w:w="827" w:type="dxa"/>
            <w:vAlign w:val="center"/>
          </w:tcPr>
          <w:p w14:paraId="1AB99F41" w14:textId="732D4FC1" w:rsidR="00347883" w:rsidRDefault="00347883" w:rsidP="00347883">
            <w:pPr>
              <w:pStyle w:val="BodyText"/>
              <w:spacing w:line="276" w:lineRule="auto"/>
              <w:ind w:firstLine="0"/>
              <w:jc w:val="center"/>
              <w:rPr>
                <w:lang w:val="en-US"/>
              </w:rPr>
            </w:pPr>
            <w:r>
              <w:rPr>
                <w:lang w:val="en-US"/>
              </w:rPr>
              <w:t>4</w:t>
            </w:r>
          </w:p>
        </w:tc>
        <w:tc>
          <w:tcPr>
            <w:tcW w:w="2315" w:type="dxa"/>
            <w:vAlign w:val="center"/>
          </w:tcPr>
          <w:p w14:paraId="5E1F4F49" w14:textId="05BB6104" w:rsidR="00347883" w:rsidRDefault="00347883" w:rsidP="00347883">
            <w:pPr>
              <w:pStyle w:val="BodyText"/>
              <w:spacing w:line="276" w:lineRule="auto"/>
              <w:ind w:firstLine="0"/>
              <w:jc w:val="center"/>
              <w:rPr>
                <w:lang w:val="en-US"/>
              </w:rPr>
            </w:pPr>
            <w:r>
              <w:rPr>
                <w:lang w:val="en-US"/>
              </w:rPr>
              <w:t>Target</w:t>
            </w:r>
          </w:p>
        </w:tc>
        <w:tc>
          <w:tcPr>
            <w:tcW w:w="2153" w:type="dxa"/>
            <w:vAlign w:val="center"/>
          </w:tcPr>
          <w:p w14:paraId="72319914" w14:textId="1B4900D2" w:rsidR="00347883" w:rsidRDefault="00347883" w:rsidP="00347883">
            <w:pPr>
              <w:pStyle w:val="BodyText"/>
              <w:spacing w:line="276" w:lineRule="auto"/>
              <w:ind w:firstLine="0"/>
              <w:jc w:val="center"/>
              <w:rPr>
                <w:lang w:val="en-US"/>
              </w:rPr>
            </w:pPr>
            <w:r>
              <w:rPr>
                <w:lang w:val="en-US"/>
              </w:rPr>
              <w:t>Mục tiêu</w:t>
            </w:r>
          </w:p>
        </w:tc>
        <w:tc>
          <w:tcPr>
            <w:tcW w:w="1754" w:type="dxa"/>
            <w:vAlign w:val="center"/>
          </w:tcPr>
          <w:p w14:paraId="73CA943E" w14:textId="5BAC2712" w:rsidR="00347883" w:rsidRDefault="00347883" w:rsidP="00347883">
            <w:pPr>
              <w:pStyle w:val="BodyText"/>
              <w:spacing w:line="276" w:lineRule="auto"/>
              <w:ind w:firstLine="0"/>
              <w:jc w:val="center"/>
              <w:rPr>
                <w:lang w:val="en-US"/>
              </w:rPr>
            </w:pPr>
            <w:r>
              <w:rPr>
                <w:lang w:val="en-US"/>
              </w:rPr>
              <w:t>varchar</w:t>
            </w:r>
          </w:p>
        </w:tc>
        <w:tc>
          <w:tcPr>
            <w:tcW w:w="1729" w:type="dxa"/>
            <w:vAlign w:val="center"/>
          </w:tcPr>
          <w:p w14:paraId="3DA5F1A7" w14:textId="77777777" w:rsidR="00347883" w:rsidRDefault="00347883" w:rsidP="00347883">
            <w:pPr>
              <w:pStyle w:val="BodyText"/>
              <w:spacing w:line="276" w:lineRule="auto"/>
              <w:ind w:firstLine="0"/>
              <w:jc w:val="center"/>
              <w:rPr>
                <w:lang w:val="en-US"/>
              </w:rPr>
            </w:pPr>
          </w:p>
        </w:tc>
      </w:tr>
      <w:tr w:rsidR="00347883" w14:paraId="2142F5F8" w14:textId="77777777" w:rsidTr="00347883">
        <w:tc>
          <w:tcPr>
            <w:tcW w:w="827" w:type="dxa"/>
            <w:vAlign w:val="center"/>
          </w:tcPr>
          <w:p w14:paraId="214F22F4" w14:textId="72B5654E" w:rsidR="00347883" w:rsidRDefault="00347883" w:rsidP="00347883">
            <w:pPr>
              <w:pStyle w:val="BodyText"/>
              <w:spacing w:line="276" w:lineRule="auto"/>
              <w:ind w:firstLine="0"/>
              <w:jc w:val="center"/>
              <w:rPr>
                <w:lang w:val="en-US"/>
              </w:rPr>
            </w:pPr>
            <w:r>
              <w:rPr>
                <w:lang w:val="en-US"/>
              </w:rPr>
              <w:t>5</w:t>
            </w:r>
          </w:p>
        </w:tc>
        <w:tc>
          <w:tcPr>
            <w:tcW w:w="2315" w:type="dxa"/>
            <w:vAlign w:val="center"/>
          </w:tcPr>
          <w:p w14:paraId="73FCA468" w14:textId="6D67546A" w:rsidR="00347883" w:rsidRDefault="00347883" w:rsidP="00347883">
            <w:pPr>
              <w:pStyle w:val="BodyText"/>
              <w:spacing w:line="276" w:lineRule="auto"/>
              <w:ind w:firstLine="0"/>
              <w:jc w:val="center"/>
              <w:rPr>
                <w:lang w:val="en-US"/>
              </w:rPr>
            </w:pPr>
            <w:r>
              <w:rPr>
                <w:lang w:val="en-US"/>
              </w:rPr>
              <w:t>Measure</w:t>
            </w:r>
          </w:p>
        </w:tc>
        <w:tc>
          <w:tcPr>
            <w:tcW w:w="2153" w:type="dxa"/>
            <w:vAlign w:val="center"/>
          </w:tcPr>
          <w:p w14:paraId="3E3C2BB5" w14:textId="148E9CF6" w:rsidR="00347883" w:rsidRDefault="00347883" w:rsidP="00347883">
            <w:pPr>
              <w:pStyle w:val="BodyText"/>
              <w:spacing w:line="276" w:lineRule="auto"/>
              <w:ind w:firstLine="0"/>
              <w:jc w:val="center"/>
              <w:rPr>
                <w:lang w:val="en-US"/>
              </w:rPr>
            </w:pPr>
            <w:r>
              <w:rPr>
                <w:lang w:val="en-US"/>
              </w:rPr>
              <w:t>Đo lường</w:t>
            </w:r>
          </w:p>
        </w:tc>
        <w:tc>
          <w:tcPr>
            <w:tcW w:w="1754" w:type="dxa"/>
            <w:vAlign w:val="center"/>
          </w:tcPr>
          <w:p w14:paraId="25659765" w14:textId="284E60AB" w:rsidR="00347883" w:rsidRDefault="00347883" w:rsidP="00347883">
            <w:pPr>
              <w:pStyle w:val="BodyText"/>
              <w:spacing w:line="276" w:lineRule="auto"/>
              <w:ind w:firstLine="0"/>
              <w:jc w:val="center"/>
              <w:rPr>
                <w:lang w:val="en-US"/>
              </w:rPr>
            </w:pPr>
            <w:r>
              <w:rPr>
                <w:lang w:val="en-US"/>
              </w:rPr>
              <w:t>varchar</w:t>
            </w:r>
          </w:p>
        </w:tc>
        <w:tc>
          <w:tcPr>
            <w:tcW w:w="1729" w:type="dxa"/>
            <w:vAlign w:val="center"/>
          </w:tcPr>
          <w:p w14:paraId="456DD2F6" w14:textId="77777777" w:rsidR="00347883" w:rsidRDefault="00347883" w:rsidP="00347883">
            <w:pPr>
              <w:pStyle w:val="BodyText"/>
              <w:spacing w:line="276" w:lineRule="auto"/>
              <w:ind w:firstLine="0"/>
              <w:jc w:val="center"/>
              <w:rPr>
                <w:lang w:val="en-US"/>
              </w:rPr>
            </w:pPr>
          </w:p>
        </w:tc>
      </w:tr>
      <w:tr w:rsidR="00F05BFC" w14:paraId="60A82C4E" w14:textId="77777777" w:rsidTr="00347883">
        <w:tc>
          <w:tcPr>
            <w:tcW w:w="827" w:type="dxa"/>
            <w:vAlign w:val="center"/>
          </w:tcPr>
          <w:p w14:paraId="5150C06F" w14:textId="2EB89A2F" w:rsidR="00F05BFC" w:rsidRDefault="00F05BFC" w:rsidP="00347883">
            <w:pPr>
              <w:pStyle w:val="BodyText"/>
              <w:spacing w:line="276" w:lineRule="auto"/>
              <w:ind w:firstLine="0"/>
              <w:jc w:val="center"/>
              <w:rPr>
                <w:lang w:val="en-US"/>
              </w:rPr>
            </w:pPr>
            <w:r>
              <w:rPr>
                <w:lang w:val="en-US"/>
              </w:rPr>
              <w:t>6</w:t>
            </w:r>
          </w:p>
        </w:tc>
        <w:tc>
          <w:tcPr>
            <w:tcW w:w="2315" w:type="dxa"/>
            <w:vAlign w:val="center"/>
          </w:tcPr>
          <w:p w14:paraId="21F34276" w14:textId="334995F3" w:rsidR="00F05BFC" w:rsidRDefault="00F05BFC" w:rsidP="00347883">
            <w:pPr>
              <w:pStyle w:val="BodyText"/>
              <w:spacing w:line="276" w:lineRule="auto"/>
              <w:ind w:firstLine="0"/>
              <w:jc w:val="center"/>
              <w:rPr>
                <w:lang w:val="en-US"/>
              </w:rPr>
            </w:pPr>
            <w:r>
              <w:rPr>
                <w:lang w:val="en-US"/>
              </w:rPr>
              <w:t>KPI_Achieve</w:t>
            </w:r>
          </w:p>
        </w:tc>
        <w:tc>
          <w:tcPr>
            <w:tcW w:w="2153" w:type="dxa"/>
            <w:vAlign w:val="center"/>
          </w:tcPr>
          <w:p w14:paraId="0C497513" w14:textId="193DAC20" w:rsidR="00F05BFC" w:rsidRDefault="00F05BFC" w:rsidP="00347883">
            <w:pPr>
              <w:pStyle w:val="BodyText"/>
              <w:spacing w:line="276" w:lineRule="auto"/>
              <w:ind w:firstLine="0"/>
              <w:jc w:val="center"/>
              <w:rPr>
                <w:lang w:val="en-US"/>
              </w:rPr>
            </w:pPr>
            <w:r>
              <w:rPr>
                <w:lang w:val="en-US"/>
              </w:rPr>
              <w:t>KPI cần đạt</w:t>
            </w:r>
          </w:p>
        </w:tc>
        <w:tc>
          <w:tcPr>
            <w:tcW w:w="1754" w:type="dxa"/>
            <w:vAlign w:val="center"/>
          </w:tcPr>
          <w:p w14:paraId="791D02F6" w14:textId="56079B80" w:rsidR="00F05BFC" w:rsidRDefault="00F05BFC" w:rsidP="00347883">
            <w:pPr>
              <w:pStyle w:val="BodyText"/>
              <w:spacing w:line="276" w:lineRule="auto"/>
              <w:ind w:firstLine="0"/>
              <w:jc w:val="center"/>
              <w:rPr>
                <w:lang w:val="en-US"/>
              </w:rPr>
            </w:pPr>
            <w:r>
              <w:rPr>
                <w:lang w:val="en-US"/>
              </w:rPr>
              <w:t>varchar</w:t>
            </w:r>
          </w:p>
        </w:tc>
        <w:tc>
          <w:tcPr>
            <w:tcW w:w="1729" w:type="dxa"/>
            <w:vAlign w:val="center"/>
          </w:tcPr>
          <w:p w14:paraId="690785E2" w14:textId="77777777" w:rsidR="00F05BFC" w:rsidRDefault="00F05BFC" w:rsidP="00347883">
            <w:pPr>
              <w:pStyle w:val="BodyText"/>
              <w:spacing w:line="276" w:lineRule="auto"/>
              <w:ind w:firstLine="0"/>
              <w:jc w:val="center"/>
              <w:rPr>
                <w:lang w:val="en-US"/>
              </w:rPr>
            </w:pPr>
          </w:p>
        </w:tc>
      </w:tr>
    </w:tbl>
    <w:p w14:paraId="7C0C1C6B" w14:textId="51BBD260" w:rsidR="00FD6D4A" w:rsidRPr="00441E30" w:rsidRDefault="00AA0BA8" w:rsidP="00A329A0">
      <w:pPr>
        <w:pStyle w:val="BodyText"/>
        <w:rPr>
          <w:lang w:val="en-US"/>
        </w:rPr>
      </w:pPr>
      <w:r w:rsidRPr="00125FC8">
        <w:rPr>
          <w:b/>
          <w:bCs/>
          <w:lang w:val="en-US"/>
        </w:rPr>
        <w:t>Thực thể</w:t>
      </w:r>
      <w:r>
        <w:rPr>
          <w:lang w:val="en-US"/>
        </w:rPr>
        <w:t xml:space="preserve"> </w:t>
      </w:r>
      <w:r w:rsidR="00441E30">
        <w:rPr>
          <w:b/>
          <w:bCs/>
          <w:lang w:val="en-US"/>
        </w:rPr>
        <w:t xml:space="preserve">Employee: </w:t>
      </w:r>
      <w:r w:rsidR="00441E30">
        <w:rPr>
          <w:lang w:val="en-US"/>
        </w:rPr>
        <w:t>Lưu thông tin của nhân viên</w:t>
      </w:r>
      <w:r w:rsidR="00D508CB">
        <w:rPr>
          <w:lang w:val="en-US"/>
        </w:rPr>
        <w:t xml:space="preserve"> bao gồm tên nhân viên,</w:t>
      </w:r>
      <w:r w:rsidR="00FA126E">
        <w:rPr>
          <w:lang w:val="en-US"/>
        </w:rPr>
        <w:t xml:space="preserve"> ngày sinh, số điện thoại, …</w:t>
      </w:r>
    </w:p>
    <w:p w14:paraId="7C9D9EA5" w14:textId="1AF0E075" w:rsidR="00991A2E" w:rsidRDefault="00EC23E4" w:rsidP="00EC23E4">
      <w:pPr>
        <w:pStyle w:val="Caption"/>
      </w:pPr>
      <w:bookmarkStart w:id="83" w:name="_Toc170937784"/>
      <w:r>
        <w:t xml:space="preserve">Bảng </w:t>
      </w:r>
      <w:r>
        <w:fldChar w:fldCharType="begin"/>
      </w:r>
      <w:r>
        <w:instrText xml:space="preserve"> STYLEREF 1 \s </w:instrText>
      </w:r>
      <w:r>
        <w:fldChar w:fldCharType="separate"/>
      </w:r>
      <w:r w:rsidR="001D54DC">
        <w:rPr>
          <w:noProof/>
        </w:rPr>
        <w:t>3</w:t>
      </w:r>
      <w:r>
        <w:fldChar w:fldCharType="end"/>
      </w:r>
      <w:r>
        <w:noBreakHyphen/>
      </w:r>
      <w:r>
        <w:fldChar w:fldCharType="begin"/>
      </w:r>
      <w:r>
        <w:instrText xml:space="preserve"> SEQ Bảng \* ARABIC \s 1 </w:instrText>
      </w:r>
      <w:r>
        <w:fldChar w:fldCharType="separate"/>
      </w:r>
      <w:r w:rsidR="001D54DC">
        <w:rPr>
          <w:noProof/>
        </w:rPr>
        <w:t>4</w:t>
      </w:r>
      <w:r>
        <w:fldChar w:fldCharType="end"/>
      </w:r>
      <w:r>
        <w:t>. Mô tả thuộc tính thực thể Employee</w:t>
      </w:r>
      <w:bookmarkEnd w:id="83"/>
    </w:p>
    <w:tbl>
      <w:tblPr>
        <w:tblStyle w:val="TableGrid"/>
        <w:tblW w:w="0" w:type="auto"/>
        <w:tblLook w:val="04A0" w:firstRow="1" w:lastRow="0" w:firstColumn="1" w:lastColumn="0" w:noHBand="0" w:noVBand="1"/>
      </w:tblPr>
      <w:tblGrid>
        <w:gridCol w:w="827"/>
        <w:gridCol w:w="2309"/>
        <w:gridCol w:w="2156"/>
        <w:gridCol w:w="1755"/>
        <w:gridCol w:w="1731"/>
      </w:tblGrid>
      <w:tr w:rsidR="005D3A36" w14:paraId="4EB9F324" w14:textId="77777777" w:rsidTr="00C62A04">
        <w:tc>
          <w:tcPr>
            <w:tcW w:w="827" w:type="dxa"/>
            <w:vAlign w:val="center"/>
          </w:tcPr>
          <w:p w14:paraId="2E611613" w14:textId="77777777" w:rsidR="005D3A36" w:rsidRPr="00917585" w:rsidRDefault="005D3A36" w:rsidP="00C55561">
            <w:pPr>
              <w:pStyle w:val="BodyText"/>
              <w:spacing w:line="276" w:lineRule="auto"/>
              <w:ind w:firstLine="0"/>
              <w:jc w:val="center"/>
              <w:rPr>
                <w:b/>
                <w:bCs/>
                <w:lang w:val="en-US"/>
              </w:rPr>
            </w:pPr>
            <w:r>
              <w:rPr>
                <w:b/>
                <w:bCs/>
                <w:lang w:val="en-US"/>
              </w:rPr>
              <w:t>STT</w:t>
            </w:r>
          </w:p>
        </w:tc>
        <w:tc>
          <w:tcPr>
            <w:tcW w:w="2309" w:type="dxa"/>
            <w:vAlign w:val="center"/>
          </w:tcPr>
          <w:p w14:paraId="5D98AB1F" w14:textId="77777777" w:rsidR="005D3A36" w:rsidRPr="00917585" w:rsidRDefault="005D3A36" w:rsidP="00C55561">
            <w:pPr>
              <w:pStyle w:val="BodyText"/>
              <w:spacing w:line="276" w:lineRule="auto"/>
              <w:ind w:firstLine="0"/>
              <w:jc w:val="center"/>
              <w:rPr>
                <w:b/>
                <w:bCs/>
                <w:lang w:val="en-US"/>
              </w:rPr>
            </w:pPr>
            <w:r>
              <w:rPr>
                <w:b/>
                <w:bCs/>
                <w:lang w:val="en-US"/>
              </w:rPr>
              <w:t>Thuộc tính</w:t>
            </w:r>
          </w:p>
        </w:tc>
        <w:tc>
          <w:tcPr>
            <w:tcW w:w="2156" w:type="dxa"/>
            <w:vAlign w:val="center"/>
          </w:tcPr>
          <w:p w14:paraId="44E9A465" w14:textId="77777777" w:rsidR="005D3A36" w:rsidRPr="00917585" w:rsidRDefault="005D3A36" w:rsidP="00C55561">
            <w:pPr>
              <w:pStyle w:val="BodyText"/>
              <w:spacing w:line="276" w:lineRule="auto"/>
              <w:ind w:firstLine="0"/>
              <w:jc w:val="center"/>
              <w:rPr>
                <w:b/>
                <w:bCs/>
                <w:lang w:val="en-US"/>
              </w:rPr>
            </w:pPr>
            <w:r>
              <w:rPr>
                <w:b/>
                <w:bCs/>
                <w:lang w:val="en-US"/>
              </w:rPr>
              <w:t>Diễn giải</w:t>
            </w:r>
          </w:p>
        </w:tc>
        <w:tc>
          <w:tcPr>
            <w:tcW w:w="1755" w:type="dxa"/>
            <w:vAlign w:val="center"/>
          </w:tcPr>
          <w:p w14:paraId="52549241" w14:textId="77777777" w:rsidR="005D3A36" w:rsidRPr="00917585" w:rsidRDefault="005D3A36" w:rsidP="00C55561">
            <w:pPr>
              <w:pStyle w:val="BodyText"/>
              <w:spacing w:line="276" w:lineRule="auto"/>
              <w:ind w:firstLine="0"/>
              <w:jc w:val="center"/>
              <w:rPr>
                <w:b/>
                <w:bCs/>
                <w:lang w:val="en-US"/>
              </w:rPr>
            </w:pPr>
            <w:r>
              <w:rPr>
                <w:b/>
                <w:bCs/>
                <w:lang w:val="en-US"/>
              </w:rPr>
              <w:t>Kiểu dữ liệu</w:t>
            </w:r>
          </w:p>
        </w:tc>
        <w:tc>
          <w:tcPr>
            <w:tcW w:w="1731" w:type="dxa"/>
            <w:vAlign w:val="center"/>
          </w:tcPr>
          <w:p w14:paraId="117BA01B" w14:textId="77777777" w:rsidR="005D3A36" w:rsidRPr="00917585" w:rsidRDefault="005D3A36" w:rsidP="00C55561">
            <w:pPr>
              <w:pStyle w:val="BodyText"/>
              <w:spacing w:line="276" w:lineRule="auto"/>
              <w:ind w:firstLine="0"/>
              <w:jc w:val="center"/>
              <w:rPr>
                <w:b/>
                <w:bCs/>
                <w:lang w:val="en-US"/>
              </w:rPr>
            </w:pPr>
            <w:r>
              <w:rPr>
                <w:b/>
                <w:bCs/>
                <w:lang w:val="en-US"/>
              </w:rPr>
              <w:t>Ràng buộc</w:t>
            </w:r>
          </w:p>
        </w:tc>
      </w:tr>
      <w:tr w:rsidR="00E42C35" w14:paraId="76CD0F61" w14:textId="77777777" w:rsidTr="00C62A04">
        <w:tc>
          <w:tcPr>
            <w:tcW w:w="827" w:type="dxa"/>
            <w:vAlign w:val="center"/>
          </w:tcPr>
          <w:p w14:paraId="4EB182EB" w14:textId="77777777" w:rsidR="00E42C35" w:rsidRDefault="00E42C35" w:rsidP="00E42C35">
            <w:pPr>
              <w:pStyle w:val="BodyText"/>
              <w:spacing w:line="276" w:lineRule="auto"/>
              <w:ind w:firstLine="0"/>
              <w:jc w:val="center"/>
              <w:rPr>
                <w:lang w:val="en-US"/>
              </w:rPr>
            </w:pPr>
            <w:r>
              <w:rPr>
                <w:lang w:val="en-US"/>
              </w:rPr>
              <w:t>1</w:t>
            </w:r>
          </w:p>
        </w:tc>
        <w:tc>
          <w:tcPr>
            <w:tcW w:w="2309" w:type="dxa"/>
            <w:vAlign w:val="center"/>
          </w:tcPr>
          <w:p w14:paraId="0AF85F38" w14:textId="1CEC55C5" w:rsidR="00E42C35" w:rsidRDefault="00E42C35" w:rsidP="00E42C35">
            <w:pPr>
              <w:pStyle w:val="BodyText"/>
              <w:spacing w:line="276" w:lineRule="auto"/>
              <w:ind w:firstLine="0"/>
              <w:jc w:val="center"/>
              <w:rPr>
                <w:lang w:val="en-US"/>
              </w:rPr>
            </w:pPr>
            <w:r>
              <w:rPr>
                <w:lang w:val="en-US"/>
              </w:rPr>
              <w:t>Employee_ID</w:t>
            </w:r>
          </w:p>
        </w:tc>
        <w:tc>
          <w:tcPr>
            <w:tcW w:w="2156" w:type="dxa"/>
            <w:vAlign w:val="center"/>
          </w:tcPr>
          <w:p w14:paraId="7569A5C2" w14:textId="59618736" w:rsidR="00E42C35" w:rsidRDefault="00E42C35" w:rsidP="00E42C35">
            <w:pPr>
              <w:pStyle w:val="BodyText"/>
              <w:spacing w:line="276" w:lineRule="auto"/>
              <w:ind w:firstLine="0"/>
              <w:jc w:val="center"/>
              <w:rPr>
                <w:lang w:val="en-US"/>
              </w:rPr>
            </w:pPr>
            <w:r>
              <w:rPr>
                <w:lang w:val="en-US"/>
              </w:rPr>
              <w:t>Id Nhân viên</w:t>
            </w:r>
          </w:p>
        </w:tc>
        <w:tc>
          <w:tcPr>
            <w:tcW w:w="1755" w:type="dxa"/>
            <w:vAlign w:val="center"/>
          </w:tcPr>
          <w:p w14:paraId="7108E914" w14:textId="747049AA" w:rsidR="00E42C35" w:rsidRDefault="00E42C35" w:rsidP="00E42C35">
            <w:pPr>
              <w:pStyle w:val="BodyText"/>
              <w:spacing w:line="276" w:lineRule="auto"/>
              <w:ind w:firstLine="0"/>
              <w:jc w:val="center"/>
              <w:rPr>
                <w:lang w:val="en-US"/>
              </w:rPr>
            </w:pPr>
            <w:r>
              <w:rPr>
                <w:lang w:val="en-US"/>
              </w:rPr>
              <w:t>int</w:t>
            </w:r>
          </w:p>
        </w:tc>
        <w:tc>
          <w:tcPr>
            <w:tcW w:w="1731" w:type="dxa"/>
            <w:vAlign w:val="center"/>
          </w:tcPr>
          <w:p w14:paraId="7DE289CA" w14:textId="77777777" w:rsidR="00E42C35" w:rsidRDefault="00E42C35" w:rsidP="00E42C35">
            <w:pPr>
              <w:pStyle w:val="BodyText"/>
              <w:spacing w:line="276" w:lineRule="auto"/>
              <w:ind w:firstLine="0"/>
              <w:jc w:val="center"/>
              <w:rPr>
                <w:lang w:val="en-US"/>
              </w:rPr>
            </w:pPr>
            <w:r>
              <w:rPr>
                <w:lang w:val="en-US"/>
              </w:rPr>
              <w:t>Khóa chính</w:t>
            </w:r>
          </w:p>
        </w:tc>
      </w:tr>
      <w:tr w:rsidR="00E42C35" w14:paraId="7A98150D" w14:textId="77777777" w:rsidTr="00C62A04">
        <w:tc>
          <w:tcPr>
            <w:tcW w:w="827" w:type="dxa"/>
            <w:vAlign w:val="center"/>
          </w:tcPr>
          <w:p w14:paraId="33D3E5F7" w14:textId="77777777" w:rsidR="00E42C35" w:rsidRDefault="00E42C35" w:rsidP="00E42C35">
            <w:pPr>
              <w:pStyle w:val="BodyText"/>
              <w:spacing w:line="276" w:lineRule="auto"/>
              <w:ind w:firstLine="0"/>
              <w:jc w:val="center"/>
              <w:rPr>
                <w:lang w:val="en-US"/>
              </w:rPr>
            </w:pPr>
            <w:r>
              <w:rPr>
                <w:lang w:val="en-US"/>
              </w:rPr>
              <w:t>2</w:t>
            </w:r>
          </w:p>
        </w:tc>
        <w:tc>
          <w:tcPr>
            <w:tcW w:w="2309" w:type="dxa"/>
            <w:vAlign w:val="center"/>
          </w:tcPr>
          <w:p w14:paraId="6329F398" w14:textId="768C1C8F" w:rsidR="00E42C35" w:rsidRDefault="00E42C35" w:rsidP="00E42C35">
            <w:pPr>
              <w:pStyle w:val="BodyText"/>
              <w:spacing w:line="276" w:lineRule="auto"/>
              <w:ind w:firstLine="0"/>
              <w:jc w:val="center"/>
              <w:rPr>
                <w:lang w:val="en-US"/>
              </w:rPr>
            </w:pPr>
            <w:r>
              <w:rPr>
                <w:lang w:val="en-US"/>
              </w:rPr>
              <w:t>Full_Name</w:t>
            </w:r>
          </w:p>
        </w:tc>
        <w:tc>
          <w:tcPr>
            <w:tcW w:w="2156" w:type="dxa"/>
            <w:vAlign w:val="center"/>
          </w:tcPr>
          <w:p w14:paraId="5B72F744" w14:textId="78915EC6" w:rsidR="00E42C35" w:rsidRDefault="00E42C35" w:rsidP="00E42C35">
            <w:pPr>
              <w:pStyle w:val="BodyText"/>
              <w:spacing w:line="276" w:lineRule="auto"/>
              <w:ind w:firstLine="0"/>
              <w:jc w:val="center"/>
              <w:rPr>
                <w:lang w:val="en-US"/>
              </w:rPr>
            </w:pPr>
            <w:r>
              <w:rPr>
                <w:lang w:val="en-US"/>
              </w:rPr>
              <w:t>Họ tên nhân viên</w:t>
            </w:r>
          </w:p>
        </w:tc>
        <w:tc>
          <w:tcPr>
            <w:tcW w:w="1755" w:type="dxa"/>
            <w:vAlign w:val="center"/>
          </w:tcPr>
          <w:p w14:paraId="6484DEDE" w14:textId="6F13238B" w:rsidR="00E42C35" w:rsidRDefault="00E42C35" w:rsidP="00E42C35">
            <w:pPr>
              <w:pStyle w:val="BodyText"/>
              <w:spacing w:line="276" w:lineRule="auto"/>
              <w:ind w:firstLine="0"/>
              <w:jc w:val="center"/>
              <w:rPr>
                <w:lang w:val="en-US"/>
              </w:rPr>
            </w:pPr>
            <w:r>
              <w:rPr>
                <w:lang w:val="en-US"/>
              </w:rPr>
              <w:t>varchar</w:t>
            </w:r>
          </w:p>
        </w:tc>
        <w:tc>
          <w:tcPr>
            <w:tcW w:w="1731" w:type="dxa"/>
            <w:vAlign w:val="center"/>
          </w:tcPr>
          <w:p w14:paraId="5866CB74" w14:textId="77777777" w:rsidR="00E42C35" w:rsidRDefault="00E42C35" w:rsidP="00E42C35">
            <w:pPr>
              <w:pStyle w:val="BodyText"/>
              <w:spacing w:line="276" w:lineRule="auto"/>
              <w:ind w:firstLine="0"/>
              <w:jc w:val="center"/>
              <w:rPr>
                <w:lang w:val="en-US"/>
              </w:rPr>
            </w:pPr>
          </w:p>
        </w:tc>
      </w:tr>
      <w:tr w:rsidR="00E42C35" w14:paraId="66745F3F" w14:textId="77777777" w:rsidTr="00C62A04">
        <w:tc>
          <w:tcPr>
            <w:tcW w:w="827" w:type="dxa"/>
            <w:vAlign w:val="center"/>
          </w:tcPr>
          <w:p w14:paraId="376C93DA" w14:textId="77777777" w:rsidR="00E42C35" w:rsidRDefault="00E42C35" w:rsidP="00E42C35">
            <w:pPr>
              <w:pStyle w:val="BodyText"/>
              <w:spacing w:line="276" w:lineRule="auto"/>
              <w:ind w:firstLine="0"/>
              <w:jc w:val="center"/>
              <w:rPr>
                <w:lang w:val="en-US"/>
              </w:rPr>
            </w:pPr>
            <w:r>
              <w:rPr>
                <w:lang w:val="en-US"/>
              </w:rPr>
              <w:t>3</w:t>
            </w:r>
          </w:p>
        </w:tc>
        <w:tc>
          <w:tcPr>
            <w:tcW w:w="2309" w:type="dxa"/>
            <w:vAlign w:val="center"/>
          </w:tcPr>
          <w:p w14:paraId="5B70DD0C" w14:textId="6C744A0D" w:rsidR="00E42C35" w:rsidRDefault="00E42C35" w:rsidP="00E42C35">
            <w:pPr>
              <w:pStyle w:val="BodyText"/>
              <w:spacing w:line="276" w:lineRule="auto"/>
              <w:ind w:firstLine="0"/>
              <w:jc w:val="center"/>
              <w:rPr>
                <w:lang w:val="en-US"/>
              </w:rPr>
            </w:pPr>
            <w:r>
              <w:rPr>
                <w:lang w:val="en-US"/>
              </w:rPr>
              <w:t>Date_Of_Brith</w:t>
            </w:r>
          </w:p>
        </w:tc>
        <w:tc>
          <w:tcPr>
            <w:tcW w:w="2156" w:type="dxa"/>
            <w:vAlign w:val="center"/>
          </w:tcPr>
          <w:p w14:paraId="13DD00CF" w14:textId="5F497C1E" w:rsidR="00E42C35" w:rsidRDefault="00E42C35" w:rsidP="00E42C35">
            <w:pPr>
              <w:pStyle w:val="BodyText"/>
              <w:spacing w:line="276" w:lineRule="auto"/>
              <w:ind w:firstLine="0"/>
              <w:jc w:val="center"/>
              <w:rPr>
                <w:lang w:val="en-US"/>
              </w:rPr>
            </w:pPr>
            <w:r>
              <w:rPr>
                <w:lang w:val="en-US"/>
              </w:rPr>
              <w:t>Ngày sinh</w:t>
            </w:r>
          </w:p>
        </w:tc>
        <w:tc>
          <w:tcPr>
            <w:tcW w:w="1755" w:type="dxa"/>
            <w:vAlign w:val="center"/>
          </w:tcPr>
          <w:p w14:paraId="2074CACF" w14:textId="19CA0C91" w:rsidR="00E42C35" w:rsidRDefault="00E42C35" w:rsidP="00E42C35">
            <w:pPr>
              <w:pStyle w:val="BodyText"/>
              <w:spacing w:line="276" w:lineRule="auto"/>
              <w:ind w:firstLine="0"/>
              <w:jc w:val="center"/>
              <w:rPr>
                <w:lang w:val="en-US"/>
              </w:rPr>
            </w:pPr>
            <w:r>
              <w:rPr>
                <w:lang w:val="en-US"/>
              </w:rPr>
              <w:t>date</w:t>
            </w:r>
          </w:p>
        </w:tc>
        <w:tc>
          <w:tcPr>
            <w:tcW w:w="1731" w:type="dxa"/>
            <w:vAlign w:val="center"/>
          </w:tcPr>
          <w:p w14:paraId="3B953739" w14:textId="77777777" w:rsidR="00E42C35" w:rsidRDefault="00E42C35" w:rsidP="00E42C35">
            <w:pPr>
              <w:pStyle w:val="BodyText"/>
              <w:spacing w:line="276" w:lineRule="auto"/>
              <w:ind w:firstLine="0"/>
              <w:jc w:val="center"/>
              <w:rPr>
                <w:lang w:val="en-US"/>
              </w:rPr>
            </w:pPr>
          </w:p>
        </w:tc>
      </w:tr>
      <w:tr w:rsidR="00E42C35" w14:paraId="6CBC8451" w14:textId="77777777" w:rsidTr="00C62A04">
        <w:tc>
          <w:tcPr>
            <w:tcW w:w="827" w:type="dxa"/>
            <w:vAlign w:val="center"/>
          </w:tcPr>
          <w:p w14:paraId="30B98433" w14:textId="0F369BC9" w:rsidR="00E42C35" w:rsidRDefault="00E42C35" w:rsidP="00E42C35">
            <w:pPr>
              <w:pStyle w:val="BodyText"/>
              <w:spacing w:line="276" w:lineRule="auto"/>
              <w:ind w:firstLine="0"/>
              <w:jc w:val="center"/>
              <w:rPr>
                <w:lang w:val="en-US"/>
              </w:rPr>
            </w:pPr>
            <w:r>
              <w:rPr>
                <w:lang w:val="en-US"/>
              </w:rPr>
              <w:t>4</w:t>
            </w:r>
          </w:p>
        </w:tc>
        <w:tc>
          <w:tcPr>
            <w:tcW w:w="2309" w:type="dxa"/>
            <w:vAlign w:val="center"/>
          </w:tcPr>
          <w:p w14:paraId="58116448" w14:textId="72A15DBE" w:rsidR="00E42C35" w:rsidRDefault="00E42C35" w:rsidP="00E42C35">
            <w:pPr>
              <w:pStyle w:val="BodyText"/>
              <w:spacing w:line="276" w:lineRule="auto"/>
              <w:ind w:firstLine="0"/>
              <w:jc w:val="center"/>
              <w:rPr>
                <w:lang w:val="en-US"/>
              </w:rPr>
            </w:pPr>
            <w:r>
              <w:rPr>
                <w:lang w:val="en-US"/>
              </w:rPr>
              <w:t>Email</w:t>
            </w:r>
          </w:p>
        </w:tc>
        <w:tc>
          <w:tcPr>
            <w:tcW w:w="2156" w:type="dxa"/>
            <w:vAlign w:val="center"/>
          </w:tcPr>
          <w:p w14:paraId="2E410123" w14:textId="2255AC69" w:rsidR="00E42C35" w:rsidRDefault="00E42C35" w:rsidP="00E42C35">
            <w:pPr>
              <w:pStyle w:val="BodyText"/>
              <w:spacing w:line="276" w:lineRule="auto"/>
              <w:ind w:firstLine="0"/>
              <w:jc w:val="center"/>
              <w:rPr>
                <w:lang w:val="en-US"/>
              </w:rPr>
            </w:pPr>
            <w:r>
              <w:rPr>
                <w:lang w:val="en-US"/>
              </w:rPr>
              <w:t>Email nhân viên</w:t>
            </w:r>
          </w:p>
        </w:tc>
        <w:tc>
          <w:tcPr>
            <w:tcW w:w="1755" w:type="dxa"/>
            <w:vAlign w:val="center"/>
          </w:tcPr>
          <w:p w14:paraId="0ED57389" w14:textId="3A3AF602" w:rsidR="00E42C35" w:rsidRDefault="00E42C35" w:rsidP="00E42C35">
            <w:pPr>
              <w:pStyle w:val="BodyText"/>
              <w:spacing w:line="276" w:lineRule="auto"/>
              <w:ind w:firstLine="0"/>
              <w:jc w:val="center"/>
              <w:rPr>
                <w:lang w:val="en-US"/>
              </w:rPr>
            </w:pPr>
            <w:r>
              <w:rPr>
                <w:lang w:val="en-US"/>
              </w:rPr>
              <w:t>varchar</w:t>
            </w:r>
          </w:p>
        </w:tc>
        <w:tc>
          <w:tcPr>
            <w:tcW w:w="1731" w:type="dxa"/>
            <w:vAlign w:val="center"/>
          </w:tcPr>
          <w:p w14:paraId="2DBDFDC0" w14:textId="5D1FB147" w:rsidR="00E42C35" w:rsidRDefault="00E42C35" w:rsidP="00E42C35">
            <w:pPr>
              <w:pStyle w:val="BodyText"/>
              <w:spacing w:line="276" w:lineRule="auto"/>
              <w:ind w:firstLine="0"/>
              <w:jc w:val="center"/>
              <w:rPr>
                <w:lang w:val="en-US"/>
              </w:rPr>
            </w:pPr>
          </w:p>
        </w:tc>
      </w:tr>
      <w:tr w:rsidR="00E42C35" w14:paraId="36BCAC3C" w14:textId="77777777" w:rsidTr="00C62A04">
        <w:tc>
          <w:tcPr>
            <w:tcW w:w="827" w:type="dxa"/>
            <w:vAlign w:val="center"/>
          </w:tcPr>
          <w:p w14:paraId="66A4EE79" w14:textId="7F2848B1" w:rsidR="00E42C35" w:rsidRDefault="00E42C35" w:rsidP="00E42C35">
            <w:pPr>
              <w:pStyle w:val="BodyText"/>
              <w:spacing w:line="276" w:lineRule="auto"/>
              <w:ind w:firstLine="0"/>
              <w:jc w:val="center"/>
              <w:rPr>
                <w:lang w:val="en-US"/>
              </w:rPr>
            </w:pPr>
            <w:r>
              <w:rPr>
                <w:lang w:val="en-US"/>
              </w:rPr>
              <w:t>5</w:t>
            </w:r>
          </w:p>
        </w:tc>
        <w:tc>
          <w:tcPr>
            <w:tcW w:w="2309" w:type="dxa"/>
            <w:vAlign w:val="center"/>
          </w:tcPr>
          <w:p w14:paraId="605D7371" w14:textId="671A2061" w:rsidR="00E42C35" w:rsidRDefault="00E42C35" w:rsidP="00E42C35">
            <w:pPr>
              <w:pStyle w:val="BodyText"/>
              <w:spacing w:line="276" w:lineRule="auto"/>
              <w:ind w:firstLine="0"/>
              <w:jc w:val="center"/>
              <w:rPr>
                <w:lang w:val="en-US"/>
              </w:rPr>
            </w:pPr>
            <w:r>
              <w:rPr>
                <w:lang w:val="en-US"/>
              </w:rPr>
              <w:t>Phone</w:t>
            </w:r>
          </w:p>
        </w:tc>
        <w:tc>
          <w:tcPr>
            <w:tcW w:w="2156" w:type="dxa"/>
            <w:vAlign w:val="center"/>
          </w:tcPr>
          <w:p w14:paraId="7C22ADEF" w14:textId="62D90557" w:rsidR="00E42C35" w:rsidRDefault="00E42C35" w:rsidP="00E42C35">
            <w:pPr>
              <w:pStyle w:val="BodyText"/>
              <w:spacing w:line="276" w:lineRule="auto"/>
              <w:ind w:firstLine="0"/>
              <w:jc w:val="center"/>
              <w:rPr>
                <w:lang w:val="en-US"/>
              </w:rPr>
            </w:pPr>
            <w:r>
              <w:rPr>
                <w:lang w:val="en-US"/>
              </w:rPr>
              <w:t xml:space="preserve">Số điện thoại </w:t>
            </w:r>
          </w:p>
        </w:tc>
        <w:tc>
          <w:tcPr>
            <w:tcW w:w="1755" w:type="dxa"/>
            <w:vAlign w:val="center"/>
          </w:tcPr>
          <w:p w14:paraId="59779BA4" w14:textId="43EFAF2A" w:rsidR="00E42C35" w:rsidRDefault="00E42C35" w:rsidP="00E42C35">
            <w:pPr>
              <w:pStyle w:val="BodyText"/>
              <w:spacing w:line="276" w:lineRule="auto"/>
              <w:ind w:firstLine="0"/>
              <w:jc w:val="center"/>
              <w:rPr>
                <w:lang w:val="en-US"/>
              </w:rPr>
            </w:pPr>
            <w:r>
              <w:rPr>
                <w:lang w:val="en-US"/>
              </w:rPr>
              <w:t>varchar</w:t>
            </w:r>
          </w:p>
        </w:tc>
        <w:tc>
          <w:tcPr>
            <w:tcW w:w="1731" w:type="dxa"/>
            <w:vAlign w:val="center"/>
          </w:tcPr>
          <w:p w14:paraId="5C9AB91E" w14:textId="77777777" w:rsidR="00E42C35" w:rsidRDefault="00E42C35" w:rsidP="00E42C35">
            <w:pPr>
              <w:pStyle w:val="BodyText"/>
              <w:spacing w:line="276" w:lineRule="auto"/>
              <w:ind w:firstLine="0"/>
              <w:jc w:val="center"/>
              <w:rPr>
                <w:lang w:val="en-US"/>
              </w:rPr>
            </w:pPr>
          </w:p>
        </w:tc>
      </w:tr>
      <w:tr w:rsidR="00AE1AAA" w14:paraId="6754483B" w14:textId="77777777" w:rsidTr="00C62A04">
        <w:tc>
          <w:tcPr>
            <w:tcW w:w="827" w:type="dxa"/>
            <w:vAlign w:val="center"/>
          </w:tcPr>
          <w:p w14:paraId="45DEE683" w14:textId="605E579A" w:rsidR="00AE1AAA" w:rsidRDefault="00AE1AAA" w:rsidP="00E42C35">
            <w:pPr>
              <w:pStyle w:val="BodyText"/>
              <w:spacing w:line="276" w:lineRule="auto"/>
              <w:ind w:firstLine="0"/>
              <w:jc w:val="center"/>
              <w:rPr>
                <w:lang w:val="en-US"/>
              </w:rPr>
            </w:pPr>
            <w:r>
              <w:rPr>
                <w:lang w:val="en-US"/>
              </w:rPr>
              <w:t>6</w:t>
            </w:r>
          </w:p>
        </w:tc>
        <w:tc>
          <w:tcPr>
            <w:tcW w:w="2309" w:type="dxa"/>
            <w:vAlign w:val="center"/>
          </w:tcPr>
          <w:p w14:paraId="133E162B" w14:textId="6F6C0CE6" w:rsidR="00AE1AAA" w:rsidRDefault="00AE1AAA" w:rsidP="00E42C35">
            <w:pPr>
              <w:pStyle w:val="BodyText"/>
              <w:spacing w:line="276" w:lineRule="auto"/>
              <w:ind w:firstLine="0"/>
              <w:jc w:val="center"/>
              <w:rPr>
                <w:lang w:val="en-US"/>
              </w:rPr>
            </w:pPr>
            <w:r>
              <w:rPr>
                <w:lang w:val="en-US"/>
              </w:rPr>
              <w:t>Gender</w:t>
            </w:r>
          </w:p>
        </w:tc>
        <w:tc>
          <w:tcPr>
            <w:tcW w:w="2156" w:type="dxa"/>
            <w:vAlign w:val="center"/>
          </w:tcPr>
          <w:p w14:paraId="4FE53CA6" w14:textId="577D09E9" w:rsidR="00AE1AAA" w:rsidRDefault="00AE1AAA" w:rsidP="00E42C35">
            <w:pPr>
              <w:pStyle w:val="BodyText"/>
              <w:spacing w:line="276" w:lineRule="auto"/>
              <w:ind w:firstLine="0"/>
              <w:jc w:val="center"/>
              <w:rPr>
                <w:lang w:val="en-US"/>
              </w:rPr>
            </w:pPr>
            <w:r>
              <w:rPr>
                <w:lang w:val="en-US"/>
              </w:rPr>
              <w:t>Giới tính</w:t>
            </w:r>
          </w:p>
        </w:tc>
        <w:tc>
          <w:tcPr>
            <w:tcW w:w="1755" w:type="dxa"/>
            <w:vAlign w:val="center"/>
          </w:tcPr>
          <w:p w14:paraId="28547BA8" w14:textId="3678ACE2" w:rsidR="00AE1AAA" w:rsidRDefault="00AE1AAA" w:rsidP="00E42C35">
            <w:pPr>
              <w:pStyle w:val="BodyText"/>
              <w:spacing w:line="276" w:lineRule="auto"/>
              <w:ind w:firstLine="0"/>
              <w:jc w:val="center"/>
              <w:rPr>
                <w:lang w:val="en-US"/>
              </w:rPr>
            </w:pPr>
            <w:r>
              <w:rPr>
                <w:lang w:val="en-US"/>
              </w:rPr>
              <w:t>varchar</w:t>
            </w:r>
          </w:p>
        </w:tc>
        <w:tc>
          <w:tcPr>
            <w:tcW w:w="1731" w:type="dxa"/>
            <w:vAlign w:val="center"/>
          </w:tcPr>
          <w:p w14:paraId="4C189D38" w14:textId="77777777" w:rsidR="00AE1AAA" w:rsidRDefault="00AE1AAA" w:rsidP="00E42C35">
            <w:pPr>
              <w:pStyle w:val="BodyText"/>
              <w:spacing w:line="276" w:lineRule="auto"/>
              <w:ind w:firstLine="0"/>
              <w:jc w:val="center"/>
              <w:rPr>
                <w:lang w:val="en-US"/>
              </w:rPr>
            </w:pPr>
          </w:p>
        </w:tc>
      </w:tr>
      <w:tr w:rsidR="00AE1AAA" w14:paraId="6771ADFF" w14:textId="77777777" w:rsidTr="00C62A04">
        <w:tc>
          <w:tcPr>
            <w:tcW w:w="827" w:type="dxa"/>
            <w:vAlign w:val="center"/>
          </w:tcPr>
          <w:p w14:paraId="2763E5F0" w14:textId="1E539C45" w:rsidR="00AE1AAA" w:rsidRDefault="00AE1AAA" w:rsidP="00E42C35">
            <w:pPr>
              <w:pStyle w:val="BodyText"/>
              <w:spacing w:line="276" w:lineRule="auto"/>
              <w:ind w:firstLine="0"/>
              <w:jc w:val="center"/>
              <w:rPr>
                <w:lang w:val="en-US"/>
              </w:rPr>
            </w:pPr>
            <w:r>
              <w:rPr>
                <w:lang w:val="en-US"/>
              </w:rPr>
              <w:t>7</w:t>
            </w:r>
          </w:p>
        </w:tc>
        <w:tc>
          <w:tcPr>
            <w:tcW w:w="2309" w:type="dxa"/>
            <w:vAlign w:val="center"/>
          </w:tcPr>
          <w:p w14:paraId="3E78EE3F" w14:textId="1DF99591" w:rsidR="00AE1AAA" w:rsidRDefault="00AE1AAA" w:rsidP="00E42C35">
            <w:pPr>
              <w:pStyle w:val="BodyText"/>
              <w:spacing w:line="276" w:lineRule="auto"/>
              <w:ind w:firstLine="0"/>
              <w:jc w:val="center"/>
              <w:rPr>
                <w:lang w:val="en-US"/>
              </w:rPr>
            </w:pPr>
            <w:r>
              <w:rPr>
                <w:lang w:val="en-US"/>
              </w:rPr>
              <w:t>ID_Card</w:t>
            </w:r>
          </w:p>
        </w:tc>
        <w:tc>
          <w:tcPr>
            <w:tcW w:w="2156" w:type="dxa"/>
            <w:vAlign w:val="center"/>
          </w:tcPr>
          <w:p w14:paraId="4058BA5B" w14:textId="622D415A" w:rsidR="00AE1AAA" w:rsidRDefault="00AE1AAA" w:rsidP="00E42C35">
            <w:pPr>
              <w:pStyle w:val="BodyText"/>
              <w:spacing w:line="276" w:lineRule="auto"/>
              <w:ind w:firstLine="0"/>
              <w:jc w:val="center"/>
              <w:rPr>
                <w:lang w:val="en-US"/>
              </w:rPr>
            </w:pPr>
            <w:r>
              <w:rPr>
                <w:lang w:val="en-US"/>
              </w:rPr>
              <w:t>Căn cước công dân</w:t>
            </w:r>
          </w:p>
        </w:tc>
        <w:tc>
          <w:tcPr>
            <w:tcW w:w="1755" w:type="dxa"/>
            <w:vAlign w:val="center"/>
          </w:tcPr>
          <w:p w14:paraId="26F21C3D" w14:textId="69C24E9E" w:rsidR="00AE1AAA" w:rsidRDefault="00AE1AAA" w:rsidP="00E42C35">
            <w:pPr>
              <w:pStyle w:val="BodyText"/>
              <w:spacing w:line="276" w:lineRule="auto"/>
              <w:ind w:firstLine="0"/>
              <w:jc w:val="center"/>
              <w:rPr>
                <w:lang w:val="en-US"/>
              </w:rPr>
            </w:pPr>
            <w:r>
              <w:rPr>
                <w:lang w:val="en-US"/>
              </w:rPr>
              <w:t>varchar</w:t>
            </w:r>
          </w:p>
        </w:tc>
        <w:tc>
          <w:tcPr>
            <w:tcW w:w="1731" w:type="dxa"/>
            <w:vAlign w:val="center"/>
          </w:tcPr>
          <w:p w14:paraId="31320835" w14:textId="77777777" w:rsidR="00AE1AAA" w:rsidRDefault="00AE1AAA" w:rsidP="00E42C35">
            <w:pPr>
              <w:pStyle w:val="BodyText"/>
              <w:spacing w:line="276" w:lineRule="auto"/>
              <w:ind w:firstLine="0"/>
              <w:jc w:val="center"/>
              <w:rPr>
                <w:lang w:val="en-US"/>
              </w:rPr>
            </w:pPr>
          </w:p>
        </w:tc>
      </w:tr>
      <w:tr w:rsidR="00AE1AAA" w14:paraId="2165FB17" w14:textId="77777777" w:rsidTr="00C62A04">
        <w:tc>
          <w:tcPr>
            <w:tcW w:w="827" w:type="dxa"/>
            <w:vAlign w:val="center"/>
          </w:tcPr>
          <w:p w14:paraId="0F2CFA30" w14:textId="089EB712" w:rsidR="00AE1AAA" w:rsidRDefault="00AE1AAA" w:rsidP="00E42C35">
            <w:pPr>
              <w:pStyle w:val="BodyText"/>
              <w:spacing w:line="276" w:lineRule="auto"/>
              <w:ind w:firstLine="0"/>
              <w:jc w:val="center"/>
              <w:rPr>
                <w:lang w:val="en-US"/>
              </w:rPr>
            </w:pPr>
            <w:r>
              <w:rPr>
                <w:lang w:val="en-US"/>
              </w:rPr>
              <w:t>8</w:t>
            </w:r>
          </w:p>
        </w:tc>
        <w:tc>
          <w:tcPr>
            <w:tcW w:w="2309" w:type="dxa"/>
            <w:vAlign w:val="center"/>
          </w:tcPr>
          <w:p w14:paraId="4B86C227" w14:textId="420D26E0" w:rsidR="00AE1AAA" w:rsidRDefault="00AE1AAA" w:rsidP="00E42C35">
            <w:pPr>
              <w:pStyle w:val="BodyText"/>
              <w:spacing w:line="276" w:lineRule="auto"/>
              <w:ind w:firstLine="0"/>
              <w:jc w:val="center"/>
              <w:rPr>
                <w:lang w:val="en-US"/>
              </w:rPr>
            </w:pPr>
            <w:r>
              <w:rPr>
                <w:lang w:val="en-US"/>
              </w:rPr>
              <w:t>Address</w:t>
            </w:r>
          </w:p>
        </w:tc>
        <w:tc>
          <w:tcPr>
            <w:tcW w:w="2156" w:type="dxa"/>
            <w:vAlign w:val="center"/>
          </w:tcPr>
          <w:p w14:paraId="0BD32D49" w14:textId="08809C9C" w:rsidR="00AE1AAA" w:rsidRDefault="00AE1AAA" w:rsidP="00E42C35">
            <w:pPr>
              <w:pStyle w:val="BodyText"/>
              <w:spacing w:line="276" w:lineRule="auto"/>
              <w:ind w:firstLine="0"/>
              <w:jc w:val="center"/>
              <w:rPr>
                <w:lang w:val="en-US"/>
              </w:rPr>
            </w:pPr>
            <w:r>
              <w:rPr>
                <w:lang w:val="en-US"/>
              </w:rPr>
              <w:t>Địa chỉ</w:t>
            </w:r>
          </w:p>
        </w:tc>
        <w:tc>
          <w:tcPr>
            <w:tcW w:w="1755" w:type="dxa"/>
            <w:vAlign w:val="center"/>
          </w:tcPr>
          <w:p w14:paraId="3F7CF833" w14:textId="5EF1C0B5" w:rsidR="00AE1AAA" w:rsidRDefault="00AE1AAA" w:rsidP="00E42C35">
            <w:pPr>
              <w:pStyle w:val="BodyText"/>
              <w:spacing w:line="276" w:lineRule="auto"/>
              <w:ind w:firstLine="0"/>
              <w:jc w:val="center"/>
              <w:rPr>
                <w:lang w:val="en-US"/>
              </w:rPr>
            </w:pPr>
            <w:r>
              <w:rPr>
                <w:lang w:val="en-US"/>
              </w:rPr>
              <w:t>varchar</w:t>
            </w:r>
          </w:p>
        </w:tc>
        <w:tc>
          <w:tcPr>
            <w:tcW w:w="1731" w:type="dxa"/>
            <w:vAlign w:val="center"/>
          </w:tcPr>
          <w:p w14:paraId="384A9C96" w14:textId="77777777" w:rsidR="00AE1AAA" w:rsidRDefault="00AE1AAA" w:rsidP="00E42C35">
            <w:pPr>
              <w:pStyle w:val="BodyText"/>
              <w:spacing w:line="276" w:lineRule="auto"/>
              <w:ind w:firstLine="0"/>
              <w:jc w:val="center"/>
              <w:rPr>
                <w:lang w:val="en-US"/>
              </w:rPr>
            </w:pPr>
          </w:p>
        </w:tc>
      </w:tr>
    </w:tbl>
    <w:p w14:paraId="5FE0F4C3" w14:textId="77777777" w:rsidR="00A71667" w:rsidRDefault="00A71667" w:rsidP="00F85E2F">
      <w:pPr>
        <w:pStyle w:val="BodyText"/>
        <w:ind w:firstLine="0"/>
        <w:rPr>
          <w:lang w:val="en-US"/>
        </w:rPr>
      </w:pPr>
    </w:p>
    <w:p w14:paraId="22A7E2D0" w14:textId="77777777" w:rsidR="00A71667" w:rsidRDefault="00A71667" w:rsidP="00F85E2F">
      <w:pPr>
        <w:pStyle w:val="BodyText"/>
        <w:ind w:firstLine="0"/>
        <w:rPr>
          <w:lang w:val="en-US"/>
        </w:rPr>
      </w:pPr>
    </w:p>
    <w:p w14:paraId="52D3D985" w14:textId="77777777" w:rsidR="00EC23E4" w:rsidRDefault="00EC23E4" w:rsidP="00F85E2F">
      <w:pPr>
        <w:pStyle w:val="BodyText"/>
        <w:ind w:firstLine="0"/>
        <w:rPr>
          <w:lang w:val="en-US"/>
        </w:rPr>
      </w:pPr>
    </w:p>
    <w:p w14:paraId="605C0FE6" w14:textId="541AC943" w:rsidR="00AA0BA8" w:rsidRPr="00412873" w:rsidRDefault="00AA0BA8" w:rsidP="003508C1">
      <w:pPr>
        <w:pStyle w:val="BodyText"/>
        <w:rPr>
          <w:lang w:val="en-US"/>
        </w:rPr>
      </w:pPr>
      <w:r w:rsidRPr="003508C1">
        <w:rPr>
          <w:b/>
          <w:bCs/>
          <w:lang w:val="en-US"/>
        </w:rPr>
        <w:lastRenderedPageBreak/>
        <w:t>Thực thể</w:t>
      </w:r>
      <w:r>
        <w:rPr>
          <w:lang w:val="en-US"/>
        </w:rPr>
        <w:t xml:space="preserve"> </w:t>
      </w:r>
      <w:r w:rsidR="00412873">
        <w:rPr>
          <w:b/>
          <w:bCs/>
          <w:lang w:val="en-US"/>
        </w:rPr>
        <w:t xml:space="preserve">Evaluation: </w:t>
      </w:r>
      <w:r w:rsidR="00412873">
        <w:rPr>
          <w:lang w:val="en-US"/>
        </w:rPr>
        <w:t xml:space="preserve">Lưu thông tin đã được đánh giá gồm kết quả hoàn thành, kết quả đánh giá, … </w:t>
      </w:r>
    </w:p>
    <w:p w14:paraId="408D9843" w14:textId="1D2A1675" w:rsidR="000C79A0" w:rsidRDefault="00EC23E4" w:rsidP="00EC23E4">
      <w:pPr>
        <w:pStyle w:val="Caption"/>
      </w:pPr>
      <w:bookmarkStart w:id="84" w:name="_Toc170937785"/>
      <w:r>
        <w:t xml:space="preserve">Bảng </w:t>
      </w:r>
      <w:r>
        <w:fldChar w:fldCharType="begin"/>
      </w:r>
      <w:r>
        <w:instrText xml:space="preserve"> STYLEREF 1 \s </w:instrText>
      </w:r>
      <w:r>
        <w:fldChar w:fldCharType="separate"/>
      </w:r>
      <w:r w:rsidR="001D54DC">
        <w:rPr>
          <w:noProof/>
        </w:rPr>
        <w:t>3</w:t>
      </w:r>
      <w:r>
        <w:fldChar w:fldCharType="end"/>
      </w:r>
      <w:r>
        <w:noBreakHyphen/>
      </w:r>
      <w:r>
        <w:fldChar w:fldCharType="begin"/>
      </w:r>
      <w:r>
        <w:instrText xml:space="preserve"> SEQ Bảng \* ARABIC \s 1 </w:instrText>
      </w:r>
      <w:r>
        <w:fldChar w:fldCharType="separate"/>
      </w:r>
      <w:r w:rsidR="001D54DC">
        <w:rPr>
          <w:noProof/>
        </w:rPr>
        <w:t>5</w:t>
      </w:r>
      <w:r>
        <w:fldChar w:fldCharType="end"/>
      </w:r>
      <w:r>
        <w:t>. Mô tả thuộc tính thực thể Evaluation</w:t>
      </w:r>
      <w:bookmarkEnd w:id="84"/>
    </w:p>
    <w:tbl>
      <w:tblPr>
        <w:tblStyle w:val="TableGrid"/>
        <w:tblW w:w="0" w:type="auto"/>
        <w:tblLook w:val="04A0" w:firstRow="1" w:lastRow="0" w:firstColumn="1" w:lastColumn="0" w:noHBand="0" w:noVBand="1"/>
      </w:tblPr>
      <w:tblGrid>
        <w:gridCol w:w="808"/>
        <w:gridCol w:w="2787"/>
        <w:gridCol w:w="2160"/>
        <w:gridCol w:w="1443"/>
        <w:gridCol w:w="1580"/>
      </w:tblGrid>
      <w:tr w:rsidR="00FA2C30" w14:paraId="7591FC3C" w14:textId="77777777" w:rsidTr="004E17DC">
        <w:tc>
          <w:tcPr>
            <w:tcW w:w="808" w:type="dxa"/>
            <w:vAlign w:val="center"/>
          </w:tcPr>
          <w:p w14:paraId="5CEDC3D3" w14:textId="77777777" w:rsidR="00523D3C" w:rsidRPr="00917585" w:rsidRDefault="00523D3C" w:rsidP="00C55561">
            <w:pPr>
              <w:pStyle w:val="BodyText"/>
              <w:spacing w:line="276" w:lineRule="auto"/>
              <w:ind w:firstLine="0"/>
              <w:jc w:val="center"/>
              <w:rPr>
                <w:b/>
                <w:bCs/>
                <w:lang w:val="en-US"/>
              </w:rPr>
            </w:pPr>
            <w:r>
              <w:rPr>
                <w:b/>
                <w:bCs/>
                <w:lang w:val="en-US"/>
              </w:rPr>
              <w:t>STT</w:t>
            </w:r>
          </w:p>
        </w:tc>
        <w:tc>
          <w:tcPr>
            <w:tcW w:w="2787" w:type="dxa"/>
            <w:vAlign w:val="center"/>
          </w:tcPr>
          <w:p w14:paraId="287E696B" w14:textId="77777777" w:rsidR="00523D3C" w:rsidRPr="00917585" w:rsidRDefault="00523D3C" w:rsidP="00C55561">
            <w:pPr>
              <w:pStyle w:val="BodyText"/>
              <w:spacing w:line="276" w:lineRule="auto"/>
              <w:ind w:firstLine="0"/>
              <w:jc w:val="center"/>
              <w:rPr>
                <w:b/>
                <w:bCs/>
                <w:lang w:val="en-US"/>
              </w:rPr>
            </w:pPr>
            <w:r>
              <w:rPr>
                <w:b/>
                <w:bCs/>
                <w:lang w:val="en-US"/>
              </w:rPr>
              <w:t>Thuộc tính</w:t>
            </w:r>
          </w:p>
        </w:tc>
        <w:tc>
          <w:tcPr>
            <w:tcW w:w="2160" w:type="dxa"/>
            <w:vAlign w:val="center"/>
          </w:tcPr>
          <w:p w14:paraId="149EF9B4" w14:textId="77777777" w:rsidR="00523D3C" w:rsidRPr="00917585" w:rsidRDefault="00523D3C" w:rsidP="00C55561">
            <w:pPr>
              <w:pStyle w:val="BodyText"/>
              <w:spacing w:line="276" w:lineRule="auto"/>
              <w:ind w:firstLine="0"/>
              <w:jc w:val="center"/>
              <w:rPr>
                <w:b/>
                <w:bCs/>
                <w:lang w:val="en-US"/>
              </w:rPr>
            </w:pPr>
            <w:r>
              <w:rPr>
                <w:b/>
                <w:bCs/>
                <w:lang w:val="en-US"/>
              </w:rPr>
              <w:t>Diễn giải</w:t>
            </w:r>
          </w:p>
        </w:tc>
        <w:tc>
          <w:tcPr>
            <w:tcW w:w="1443" w:type="dxa"/>
            <w:vAlign w:val="center"/>
          </w:tcPr>
          <w:p w14:paraId="31DE1AF9" w14:textId="77777777" w:rsidR="00523D3C" w:rsidRPr="00917585" w:rsidRDefault="00523D3C" w:rsidP="00C55561">
            <w:pPr>
              <w:pStyle w:val="BodyText"/>
              <w:spacing w:line="276" w:lineRule="auto"/>
              <w:ind w:firstLine="0"/>
              <w:jc w:val="center"/>
              <w:rPr>
                <w:b/>
                <w:bCs/>
                <w:lang w:val="en-US"/>
              </w:rPr>
            </w:pPr>
            <w:r>
              <w:rPr>
                <w:b/>
                <w:bCs/>
                <w:lang w:val="en-US"/>
              </w:rPr>
              <w:t>Kiểu dữ liệu</w:t>
            </w:r>
          </w:p>
        </w:tc>
        <w:tc>
          <w:tcPr>
            <w:tcW w:w="1580" w:type="dxa"/>
            <w:vAlign w:val="center"/>
          </w:tcPr>
          <w:p w14:paraId="30BD9F38" w14:textId="77777777" w:rsidR="00523D3C" w:rsidRPr="00917585" w:rsidRDefault="00523D3C" w:rsidP="00C55561">
            <w:pPr>
              <w:pStyle w:val="BodyText"/>
              <w:spacing w:line="276" w:lineRule="auto"/>
              <w:ind w:firstLine="0"/>
              <w:jc w:val="center"/>
              <w:rPr>
                <w:b/>
                <w:bCs/>
                <w:lang w:val="en-US"/>
              </w:rPr>
            </w:pPr>
            <w:r>
              <w:rPr>
                <w:b/>
                <w:bCs/>
                <w:lang w:val="en-US"/>
              </w:rPr>
              <w:t>Ràng buộc</w:t>
            </w:r>
          </w:p>
        </w:tc>
      </w:tr>
      <w:tr w:rsidR="00412873" w14:paraId="21691BD9" w14:textId="77777777" w:rsidTr="004E17DC">
        <w:tc>
          <w:tcPr>
            <w:tcW w:w="808" w:type="dxa"/>
            <w:vAlign w:val="center"/>
          </w:tcPr>
          <w:p w14:paraId="7C868247" w14:textId="77777777" w:rsidR="00412873" w:rsidRDefault="00412873" w:rsidP="00412873">
            <w:pPr>
              <w:pStyle w:val="BodyText"/>
              <w:spacing w:line="276" w:lineRule="auto"/>
              <w:ind w:firstLine="0"/>
              <w:jc w:val="center"/>
              <w:rPr>
                <w:lang w:val="en-US"/>
              </w:rPr>
            </w:pPr>
            <w:r>
              <w:rPr>
                <w:lang w:val="en-US"/>
              </w:rPr>
              <w:t>1</w:t>
            </w:r>
          </w:p>
        </w:tc>
        <w:tc>
          <w:tcPr>
            <w:tcW w:w="2787" w:type="dxa"/>
            <w:vAlign w:val="center"/>
          </w:tcPr>
          <w:p w14:paraId="4F40E0FE" w14:textId="5A231104" w:rsidR="00412873" w:rsidRDefault="00412873" w:rsidP="00412873">
            <w:pPr>
              <w:pStyle w:val="BodyText"/>
              <w:spacing w:line="276" w:lineRule="auto"/>
              <w:ind w:firstLine="0"/>
              <w:jc w:val="center"/>
              <w:rPr>
                <w:lang w:val="en-US"/>
              </w:rPr>
            </w:pPr>
            <w:r>
              <w:rPr>
                <w:lang w:val="en-US"/>
              </w:rPr>
              <w:t>Evaluation_ID</w:t>
            </w:r>
          </w:p>
        </w:tc>
        <w:tc>
          <w:tcPr>
            <w:tcW w:w="2160" w:type="dxa"/>
            <w:vAlign w:val="center"/>
          </w:tcPr>
          <w:p w14:paraId="07044C37" w14:textId="46D746C5" w:rsidR="00412873" w:rsidRDefault="00412873" w:rsidP="00412873">
            <w:pPr>
              <w:pStyle w:val="BodyText"/>
              <w:spacing w:line="276" w:lineRule="auto"/>
              <w:ind w:firstLine="0"/>
              <w:jc w:val="center"/>
              <w:rPr>
                <w:lang w:val="en-US"/>
              </w:rPr>
            </w:pPr>
            <w:r>
              <w:rPr>
                <w:lang w:val="en-US"/>
              </w:rPr>
              <w:t>Id đánh giá</w:t>
            </w:r>
          </w:p>
        </w:tc>
        <w:tc>
          <w:tcPr>
            <w:tcW w:w="1443" w:type="dxa"/>
            <w:vAlign w:val="center"/>
          </w:tcPr>
          <w:p w14:paraId="4AEC8896" w14:textId="0C93B1D8" w:rsidR="00412873" w:rsidRDefault="00412873" w:rsidP="00412873">
            <w:pPr>
              <w:pStyle w:val="BodyText"/>
              <w:spacing w:line="276" w:lineRule="auto"/>
              <w:ind w:firstLine="0"/>
              <w:jc w:val="center"/>
              <w:rPr>
                <w:lang w:val="en-US"/>
              </w:rPr>
            </w:pPr>
            <w:r>
              <w:rPr>
                <w:lang w:val="en-US"/>
              </w:rPr>
              <w:t>int</w:t>
            </w:r>
          </w:p>
        </w:tc>
        <w:tc>
          <w:tcPr>
            <w:tcW w:w="1580" w:type="dxa"/>
            <w:vAlign w:val="center"/>
          </w:tcPr>
          <w:p w14:paraId="6F40BB94" w14:textId="77777777" w:rsidR="00412873" w:rsidRDefault="00412873" w:rsidP="00412873">
            <w:pPr>
              <w:pStyle w:val="BodyText"/>
              <w:spacing w:line="276" w:lineRule="auto"/>
              <w:ind w:firstLine="0"/>
              <w:jc w:val="center"/>
              <w:rPr>
                <w:lang w:val="en-US"/>
              </w:rPr>
            </w:pPr>
            <w:r>
              <w:rPr>
                <w:lang w:val="en-US"/>
              </w:rPr>
              <w:t>Khóa chính</w:t>
            </w:r>
          </w:p>
        </w:tc>
      </w:tr>
      <w:tr w:rsidR="00412873" w14:paraId="4D411A26" w14:textId="77777777" w:rsidTr="004E17DC">
        <w:tc>
          <w:tcPr>
            <w:tcW w:w="808" w:type="dxa"/>
            <w:vAlign w:val="center"/>
          </w:tcPr>
          <w:p w14:paraId="585E09B4" w14:textId="77777777" w:rsidR="00412873" w:rsidRDefault="00412873" w:rsidP="00412873">
            <w:pPr>
              <w:pStyle w:val="BodyText"/>
              <w:spacing w:line="276" w:lineRule="auto"/>
              <w:ind w:firstLine="0"/>
              <w:jc w:val="center"/>
              <w:rPr>
                <w:lang w:val="en-US"/>
              </w:rPr>
            </w:pPr>
            <w:r>
              <w:rPr>
                <w:lang w:val="en-US"/>
              </w:rPr>
              <w:t>2</w:t>
            </w:r>
          </w:p>
        </w:tc>
        <w:tc>
          <w:tcPr>
            <w:tcW w:w="2787" w:type="dxa"/>
            <w:vAlign w:val="center"/>
          </w:tcPr>
          <w:p w14:paraId="2AA72F3C" w14:textId="22DBE58C" w:rsidR="00412873" w:rsidRDefault="00412873" w:rsidP="00412873">
            <w:pPr>
              <w:pStyle w:val="BodyText"/>
              <w:spacing w:line="276" w:lineRule="auto"/>
              <w:ind w:firstLine="0"/>
              <w:jc w:val="center"/>
              <w:rPr>
                <w:lang w:val="en-US"/>
              </w:rPr>
            </w:pPr>
            <w:r>
              <w:rPr>
                <w:lang w:val="en-US"/>
              </w:rPr>
              <w:t>Employee_ID</w:t>
            </w:r>
          </w:p>
        </w:tc>
        <w:tc>
          <w:tcPr>
            <w:tcW w:w="2160" w:type="dxa"/>
            <w:vAlign w:val="center"/>
          </w:tcPr>
          <w:p w14:paraId="6ACBD966" w14:textId="096006B8" w:rsidR="00412873" w:rsidRDefault="00412873" w:rsidP="00412873">
            <w:pPr>
              <w:pStyle w:val="BodyText"/>
              <w:spacing w:line="276" w:lineRule="auto"/>
              <w:ind w:firstLine="0"/>
              <w:jc w:val="center"/>
              <w:rPr>
                <w:lang w:val="en-US"/>
              </w:rPr>
            </w:pPr>
            <w:r>
              <w:rPr>
                <w:lang w:val="en-US"/>
              </w:rPr>
              <w:t>Id nhân viên</w:t>
            </w:r>
          </w:p>
        </w:tc>
        <w:tc>
          <w:tcPr>
            <w:tcW w:w="1443" w:type="dxa"/>
            <w:vAlign w:val="center"/>
          </w:tcPr>
          <w:p w14:paraId="29601EA2" w14:textId="2C397340" w:rsidR="00412873" w:rsidRDefault="00412873" w:rsidP="00412873">
            <w:pPr>
              <w:pStyle w:val="BodyText"/>
              <w:spacing w:line="276" w:lineRule="auto"/>
              <w:ind w:firstLine="0"/>
              <w:jc w:val="center"/>
              <w:rPr>
                <w:lang w:val="en-US"/>
              </w:rPr>
            </w:pPr>
            <w:r>
              <w:rPr>
                <w:lang w:val="en-US"/>
              </w:rPr>
              <w:t>int</w:t>
            </w:r>
          </w:p>
        </w:tc>
        <w:tc>
          <w:tcPr>
            <w:tcW w:w="1580" w:type="dxa"/>
            <w:vAlign w:val="center"/>
          </w:tcPr>
          <w:p w14:paraId="6783FB00" w14:textId="2BC6EB68" w:rsidR="00412873" w:rsidRDefault="004E17DC" w:rsidP="00412873">
            <w:pPr>
              <w:pStyle w:val="BodyText"/>
              <w:spacing w:line="276" w:lineRule="auto"/>
              <w:ind w:firstLine="0"/>
              <w:rPr>
                <w:lang w:val="en-US"/>
              </w:rPr>
            </w:pPr>
            <w:r>
              <w:rPr>
                <w:lang w:val="en-US"/>
              </w:rPr>
              <w:t xml:space="preserve"> Khoá ngoại</w:t>
            </w:r>
          </w:p>
        </w:tc>
      </w:tr>
      <w:tr w:rsidR="00412873" w14:paraId="09CDB8AB" w14:textId="77777777" w:rsidTr="004E17DC">
        <w:tc>
          <w:tcPr>
            <w:tcW w:w="808" w:type="dxa"/>
            <w:vAlign w:val="center"/>
          </w:tcPr>
          <w:p w14:paraId="5594F3E7" w14:textId="77777777" w:rsidR="00412873" w:rsidRDefault="00412873" w:rsidP="00412873">
            <w:pPr>
              <w:pStyle w:val="BodyText"/>
              <w:spacing w:line="276" w:lineRule="auto"/>
              <w:ind w:firstLine="0"/>
              <w:jc w:val="center"/>
              <w:rPr>
                <w:lang w:val="en-US"/>
              </w:rPr>
            </w:pPr>
            <w:r>
              <w:rPr>
                <w:lang w:val="en-US"/>
              </w:rPr>
              <w:t>3</w:t>
            </w:r>
          </w:p>
        </w:tc>
        <w:tc>
          <w:tcPr>
            <w:tcW w:w="2787" w:type="dxa"/>
            <w:vAlign w:val="center"/>
          </w:tcPr>
          <w:p w14:paraId="4E5DC56D" w14:textId="33AFA22E" w:rsidR="00412873" w:rsidRDefault="00412873" w:rsidP="00412873">
            <w:pPr>
              <w:pStyle w:val="BodyText"/>
              <w:spacing w:line="276" w:lineRule="auto"/>
              <w:ind w:firstLine="0"/>
              <w:jc w:val="center"/>
              <w:rPr>
                <w:lang w:val="en-US"/>
              </w:rPr>
            </w:pPr>
            <w:r>
              <w:rPr>
                <w:lang w:val="en-US"/>
              </w:rPr>
              <w:t>KPI_ID</w:t>
            </w:r>
          </w:p>
        </w:tc>
        <w:tc>
          <w:tcPr>
            <w:tcW w:w="2160" w:type="dxa"/>
            <w:vAlign w:val="center"/>
          </w:tcPr>
          <w:p w14:paraId="7E6BBEA3" w14:textId="7B27E03B" w:rsidR="00412873" w:rsidRDefault="00412873" w:rsidP="00412873">
            <w:pPr>
              <w:pStyle w:val="BodyText"/>
              <w:spacing w:line="276" w:lineRule="auto"/>
              <w:ind w:firstLine="0"/>
              <w:jc w:val="center"/>
              <w:rPr>
                <w:lang w:val="en-US"/>
              </w:rPr>
            </w:pPr>
            <w:r>
              <w:rPr>
                <w:lang w:val="en-US"/>
              </w:rPr>
              <w:t>Id KPI</w:t>
            </w:r>
          </w:p>
        </w:tc>
        <w:tc>
          <w:tcPr>
            <w:tcW w:w="1443" w:type="dxa"/>
            <w:vAlign w:val="center"/>
          </w:tcPr>
          <w:p w14:paraId="067D5D78" w14:textId="71098CD7" w:rsidR="00412873" w:rsidRDefault="00412873" w:rsidP="00412873">
            <w:pPr>
              <w:pStyle w:val="BodyText"/>
              <w:spacing w:line="276" w:lineRule="auto"/>
              <w:ind w:firstLine="0"/>
              <w:jc w:val="center"/>
              <w:rPr>
                <w:lang w:val="en-US"/>
              </w:rPr>
            </w:pPr>
            <w:r>
              <w:rPr>
                <w:lang w:val="en-US"/>
              </w:rPr>
              <w:t>int</w:t>
            </w:r>
          </w:p>
        </w:tc>
        <w:tc>
          <w:tcPr>
            <w:tcW w:w="1580" w:type="dxa"/>
            <w:vAlign w:val="center"/>
          </w:tcPr>
          <w:p w14:paraId="12776797" w14:textId="6D65187C" w:rsidR="00412873" w:rsidRDefault="004E17DC" w:rsidP="00412873">
            <w:pPr>
              <w:pStyle w:val="BodyText"/>
              <w:spacing w:line="276" w:lineRule="auto"/>
              <w:ind w:firstLine="0"/>
              <w:jc w:val="center"/>
              <w:rPr>
                <w:lang w:val="en-US"/>
              </w:rPr>
            </w:pPr>
            <w:r>
              <w:rPr>
                <w:lang w:val="en-US"/>
              </w:rPr>
              <w:t>Khoá ngoại</w:t>
            </w:r>
          </w:p>
        </w:tc>
      </w:tr>
      <w:tr w:rsidR="00412873" w14:paraId="2FEEE05A" w14:textId="77777777" w:rsidTr="004E17DC">
        <w:tc>
          <w:tcPr>
            <w:tcW w:w="808" w:type="dxa"/>
            <w:vAlign w:val="center"/>
          </w:tcPr>
          <w:p w14:paraId="3CFE4592" w14:textId="3B6F30D1" w:rsidR="00412873" w:rsidRDefault="00412873" w:rsidP="00412873">
            <w:pPr>
              <w:pStyle w:val="BodyText"/>
              <w:spacing w:line="276" w:lineRule="auto"/>
              <w:ind w:firstLine="0"/>
              <w:jc w:val="center"/>
              <w:rPr>
                <w:lang w:val="en-US"/>
              </w:rPr>
            </w:pPr>
            <w:r>
              <w:rPr>
                <w:lang w:val="en-US"/>
              </w:rPr>
              <w:t>4</w:t>
            </w:r>
          </w:p>
        </w:tc>
        <w:tc>
          <w:tcPr>
            <w:tcW w:w="2787" w:type="dxa"/>
            <w:vAlign w:val="center"/>
          </w:tcPr>
          <w:p w14:paraId="01BFBBC6" w14:textId="70D95611" w:rsidR="00412873" w:rsidRDefault="00412873" w:rsidP="00412873">
            <w:pPr>
              <w:pStyle w:val="BodyText"/>
              <w:spacing w:line="276" w:lineRule="auto"/>
              <w:ind w:firstLine="0"/>
              <w:jc w:val="center"/>
              <w:rPr>
                <w:lang w:val="en-US"/>
              </w:rPr>
            </w:pPr>
            <w:r>
              <w:rPr>
                <w:lang w:val="en-US"/>
              </w:rPr>
              <w:t>Period_ID</w:t>
            </w:r>
          </w:p>
        </w:tc>
        <w:tc>
          <w:tcPr>
            <w:tcW w:w="2160" w:type="dxa"/>
            <w:vAlign w:val="center"/>
          </w:tcPr>
          <w:p w14:paraId="33934437" w14:textId="77EDDA15" w:rsidR="00412873" w:rsidRDefault="00412873" w:rsidP="00412873">
            <w:pPr>
              <w:pStyle w:val="BodyText"/>
              <w:spacing w:line="276" w:lineRule="auto"/>
              <w:ind w:firstLine="0"/>
              <w:jc w:val="center"/>
              <w:rPr>
                <w:lang w:val="en-US"/>
              </w:rPr>
            </w:pPr>
            <w:r>
              <w:rPr>
                <w:lang w:val="en-US"/>
              </w:rPr>
              <w:t>Id giai đoạn</w:t>
            </w:r>
          </w:p>
        </w:tc>
        <w:tc>
          <w:tcPr>
            <w:tcW w:w="1443" w:type="dxa"/>
            <w:vAlign w:val="center"/>
          </w:tcPr>
          <w:p w14:paraId="33ACCF0B" w14:textId="3E8B0017" w:rsidR="00412873" w:rsidRDefault="00412873" w:rsidP="00412873">
            <w:pPr>
              <w:pStyle w:val="BodyText"/>
              <w:spacing w:line="276" w:lineRule="auto"/>
              <w:ind w:firstLine="0"/>
              <w:jc w:val="center"/>
              <w:rPr>
                <w:lang w:val="en-US"/>
              </w:rPr>
            </w:pPr>
            <w:r>
              <w:rPr>
                <w:lang w:val="en-US"/>
              </w:rPr>
              <w:t xml:space="preserve">int </w:t>
            </w:r>
          </w:p>
        </w:tc>
        <w:tc>
          <w:tcPr>
            <w:tcW w:w="1580" w:type="dxa"/>
            <w:vAlign w:val="center"/>
          </w:tcPr>
          <w:p w14:paraId="078FBA68" w14:textId="0DD2683D" w:rsidR="00412873" w:rsidRDefault="004E17DC" w:rsidP="00412873">
            <w:pPr>
              <w:pStyle w:val="BodyText"/>
              <w:spacing w:line="276" w:lineRule="auto"/>
              <w:ind w:firstLine="0"/>
              <w:jc w:val="center"/>
              <w:rPr>
                <w:lang w:val="en-US"/>
              </w:rPr>
            </w:pPr>
            <w:r>
              <w:rPr>
                <w:lang w:val="en-US"/>
              </w:rPr>
              <w:t>Khoá ngoại</w:t>
            </w:r>
          </w:p>
        </w:tc>
      </w:tr>
      <w:tr w:rsidR="00412873" w14:paraId="4C9CBC59" w14:textId="77777777" w:rsidTr="004E17DC">
        <w:tc>
          <w:tcPr>
            <w:tcW w:w="808" w:type="dxa"/>
            <w:vAlign w:val="center"/>
          </w:tcPr>
          <w:p w14:paraId="7DFDF4CB" w14:textId="052A58AD" w:rsidR="00412873" w:rsidRDefault="004E17DC" w:rsidP="00412873">
            <w:pPr>
              <w:pStyle w:val="BodyText"/>
              <w:spacing w:line="276" w:lineRule="auto"/>
              <w:ind w:firstLine="0"/>
              <w:jc w:val="center"/>
              <w:rPr>
                <w:lang w:val="en-US"/>
              </w:rPr>
            </w:pPr>
            <w:r>
              <w:rPr>
                <w:lang w:val="en-US"/>
              </w:rPr>
              <w:t>5</w:t>
            </w:r>
          </w:p>
        </w:tc>
        <w:tc>
          <w:tcPr>
            <w:tcW w:w="2787" w:type="dxa"/>
            <w:vAlign w:val="center"/>
          </w:tcPr>
          <w:p w14:paraId="12A51DD0" w14:textId="758F4898" w:rsidR="00412873" w:rsidRDefault="00412873" w:rsidP="00412873">
            <w:pPr>
              <w:pStyle w:val="BodyText"/>
              <w:spacing w:line="276" w:lineRule="auto"/>
              <w:ind w:firstLine="0"/>
              <w:jc w:val="center"/>
              <w:rPr>
                <w:lang w:val="en-US"/>
              </w:rPr>
            </w:pPr>
            <w:r>
              <w:rPr>
                <w:lang w:val="en-US"/>
              </w:rPr>
              <w:t>Completed</w:t>
            </w:r>
          </w:p>
        </w:tc>
        <w:tc>
          <w:tcPr>
            <w:tcW w:w="2160" w:type="dxa"/>
            <w:vAlign w:val="center"/>
          </w:tcPr>
          <w:p w14:paraId="63757706" w14:textId="14E0F20C" w:rsidR="00412873" w:rsidRDefault="00412873" w:rsidP="00412873">
            <w:pPr>
              <w:pStyle w:val="BodyText"/>
              <w:spacing w:line="276" w:lineRule="auto"/>
              <w:ind w:firstLine="0"/>
              <w:jc w:val="center"/>
              <w:rPr>
                <w:lang w:val="en-US"/>
              </w:rPr>
            </w:pPr>
            <w:r>
              <w:rPr>
                <w:lang w:val="en-US"/>
              </w:rPr>
              <w:t xml:space="preserve">Kết quả hoàn thành </w:t>
            </w:r>
          </w:p>
        </w:tc>
        <w:tc>
          <w:tcPr>
            <w:tcW w:w="1443" w:type="dxa"/>
            <w:vAlign w:val="center"/>
          </w:tcPr>
          <w:p w14:paraId="2C63FF71" w14:textId="14B26F88" w:rsidR="00412873" w:rsidRDefault="00412873" w:rsidP="00412873">
            <w:pPr>
              <w:pStyle w:val="BodyText"/>
              <w:spacing w:line="276" w:lineRule="auto"/>
              <w:ind w:firstLine="0"/>
              <w:jc w:val="center"/>
              <w:rPr>
                <w:lang w:val="en-US"/>
              </w:rPr>
            </w:pPr>
            <w:r>
              <w:rPr>
                <w:lang w:val="en-US"/>
              </w:rPr>
              <w:t>varchar</w:t>
            </w:r>
          </w:p>
        </w:tc>
        <w:tc>
          <w:tcPr>
            <w:tcW w:w="1580" w:type="dxa"/>
            <w:vAlign w:val="center"/>
          </w:tcPr>
          <w:p w14:paraId="134B58DC" w14:textId="77777777" w:rsidR="00412873" w:rsidRDefault="00412873" w:rsidP="00412873">
            <w:pPr>
              <w:pStyle w:val="BodyText"/>
              <w:spacing w:line="276" w:lineRule="auto"/>
              <w:ind w:firstLine="0"/>
              <w:jc w:val="center"/>
              <w:rPr>
                <w:lang w:val="en-US"/>
              </w:rPr>
            </w:pPr>
          </w:p>
        </w:tc>
      </w:tr>
      <w:tr w:rsidR="00412873" w14:paraId="20271A68" w14:textId="77777777" w:rsidTr="004E17DC">
        <w:tc>
          <w:tcPr>
            <w:tcW w:w="808" w:type="dxa"/>
            <w:vAlign w:val="center"/>
          </w:tcPr>
          <w:p w14:paraId="33F286A9" w14:textId="4498A7E9" w:rsidR="00412873" w:rsidRDefault="004E17DC" w:rsidP="00412873">
            <w:pPr>
              <w:pStyle w:val="BodyText"/>
              <w:spacing w:line="276" w:lineRule="auto"/>
              <w:ind w:firstLine="0"/>
              <w:jc w:val="center"/>
              <w:rPr>
                <w:lang w:val="en-US"/>
              </w:rPr>
            </w:pPr>
            <w:r>
              <w:rPr>
                <w:lang w:val="en-US"/>
              </w:rPr>
              <w:t>6</w:t>
            </w:r>
          </w:p>
        </w:tc>
        <w:tc>
          <w:tcPr>
            <w:tcW w:w="2787" w:type="dxa"/>
            <w:vAlign w:val="center"/>
          </w:tcPr>
          <w:p w14:paraId="7A24E38C" w14:textId="3693754F" w:rsidR="00412873" w:rsidRDefault="00DE4F97" w:rsidP="00412873">
            <w:pPr>
              <w:pStyle w:val="BodyText"/>
              <w:spacing w:line="276" w:lineRule="auto"/>
              <w:ind w:firstLine="0"/>
              <w:jc w:val="center"/>
              <w:rPr>
                <w:lang w:val="en-US"/>
              </w:rPr>
            </w:pPr>
            <w:r>
              <w:rPr>
                <w:lang w:val="en-US"/>
              </w:rPr>
              <w:t>Status</w:t>
            </w:r>
          </w:p>
        </w:tc>
        <w:tc>
          <w:tcPr>
            <w:tcW w:w="2160" w:type="dxa"/>
            <w:vAlign w:val="center"/>
          </w:tcPr>
          <w:p w14:paraId="743A701C" w14:textId="2F9E1397" w:rsidR="00412873" w:rsidRDefault="00412873" w:rsidP="00412873">
            <w:pPr>
              <w:pStyle w:val="BodyText"/>
              <w:spacing w:line="276" w:lineRule="auto"/>
              <w:ind w:firstLine="0"/>
              <w:jc w:val="center"/>
              <w:rPr>
                <w:lang w:val="en-US"/>
              </w:rPr>
            </w:pPr>
            <w:r>
              <w:rPr>
                <w:lang w:val="en-US"/>
              </w:rPr>
              <w:t>Kết quả đánh giá</w:t>
            </w:r>
          </w:p>
        </w:tc>
        <w:tc>
          <w:tcPr>
            <w:tcW w:w="1443" w:type="dxa"/>
            <w:vAlign w:val="center"/>
          </w:tcPr>
          <w:p w14:paraId="00EBE4ED" w14:textId="5E624C30" w:rsidR="00412873" w:rsidRDefault="00412873" w:rsidP="00412873">
            <w:pPr>
              <w:pStyle w:val="BodyText"/>
              <w:spacing w:line="276" w:lineRule="auto"/>
              <w:ind w:firstLine="0"/>
              <w:jc w:val="center"/>
              <w:rPr>
                <w:lang w:val="en-US"/>
              </w:rPr>
            </w:pPr>
            <w:r>
              <w:rPr>
                <w:lang w:val="en-US"/>
              </w:rPr>
              <w:t>varchar</w:t>
            </w:r>
          </w:p>
        </w:tc>
        <w:tc>
          <w:tcPr>
            <w:tcW w:w="1580" w:type="dxa"/>
            <w:vAlign w:val="center"/>
          </w:tcPr>
          <w:p w14:paraId="74BA0A39" w14:textId="77777777" w:rsidR="00412873" w:rsidRDefault="00412873" w:rsidP="00412873">
            <w:pPr>
              <w:pStyle w:val="BodyText"/>
              <w:spacing w:line="276" w:lineRule="auto"/>
              <w:ind w:firstLine="0"/>
              <w:jc w:val="center"/>
              <w:rPr>
                <w:lang w:val="en-US"/>
              </w:rPr>
            </w:pPr>
          </w:p>
        </w:tc>
      </w:tr>
      <w:tr w:rsidR="00412873" w14:paraId="71AF9470" w14:textId="77777777" w:rsidTr="004E17DC">
        <w:tc>
          <w:tcPr>
            <w:tcW w:w="808" w:type="dxa"/>
            <w:vAlign w:val="center"/>
          </w:tcPr>
          <w:p w14:paraId="172CC3CD" w14:textId="2F6E5EED" w:rsidR="00412873" w:rsidRDefault="004E17DC" w:rsidP="00412873">
            <w:pPr>
              <w:pStyle w:val="BodyText"/>
              <w:spacing w:line="276" w:lineRule="auto"/>
              <w:ind w:firstLine="0"/>
              <w:jc w:val="center"/>
              <w:rPr>
                <w:lang w:val="en-US"/>
              </w:rPr>
            </w:pPr>
            <w:r>
              <w:rPr>
                <w:lang w:val="en-US"/>
              </w:rPr>
              <w:t>7</w:t>
            </w:r>
          </w:p>
        </w:tc>
        <w:tc>
          <w:tcPr>
            <w:tcW w:w="2787" w:type="dxa"/>
            <w:vAlign w:val="center"/>
          </w:tcPr>
          <w:p w14:paraId="2B6055E8" w14:textId="7C11C073" w:rsidR="00412873" w:rsidRDefault="00412873" w:rsidP="00412873">
            <w:pPr>
              <w:pStyle w:val="BodyText"/>
              <w:spacing w:line="276" w:lineRule="auto"/>
              <w:ind w:firstLine="0"/>
              <w:jc w:val="center"/>
              <w:rPr>
                <w:lang w:val="en-US"/>
              </w:rPr>
            </w:pPr>
            <w:r>
              <w:rPr>
                <w:lang w:val="en-US"/>
              </w:rPr>
              <w:t>Evaluation_date</w:t>
            </w:r>
          </w:p>
        </w:tc>
        <w:tc>
          <w:tcPr>
            <w:tcW w:w="2160" w:type="dxa"/>
            <w:vAlign w:val="center"/>
          </w:tcPr>
          <w:p w14:paraId="29CC753B" w14:textId="5010F503" w:rsidR="00412873" w:rsidRDefault="00412873" w:rsidP="00412873">
            <w:pPr>
              <w:pStyle w:val="BodyText"/>
              <w:spacing w:line="276" w:lineRule="auto"/>
              <w:ind w:firstLine="0"/>
              <w:jc w:val="center"/>
              <w:rPr>
                <w:lang w:val="en-US"/>
              </w:rPr>
            </w:pPr>
            <w:r>
              <w:rPr>
                <w:lang w:val="en-US"/>
              </w:rPr>
              <w:t>Ngày đánh giá</w:t>
            </w:r>
          </w:p>
        </w:tc>
        <w:tc>
          <w:tcPr>
            <w:tcW w:w="1443" w:type="dxa"/>
            <w:vAlign w:val="center"/>
          </w:tcPr>
          <w:p w14:paraId="23BA2B02" w14:textId="35944A09" w:rsidR="00412873" w:rsidRDefault="00412873" w:rsidP="00412873">
            <w:pPr>
              <w:pStyle w:val="BodyText"/>
              <w:spacing w:line="276" w:lineRule="auto"/>
              <w:ind w:firstLine="0"/>
              <w:jc w:val="center"/>
              <w:rPr>
                <w:lang w:val="en-US"/>
              </w:rPr>
            </w:pPr>
            <w:r>
              <w:rPr>
                <w:lang w:val="en-US"/>
              </w:rPr>
              <w:t>date</w:t>
            </w:r>
          </w:p>
        </w:tc>
        <w:tc>
          <w:tcPr>
            <w:tcW w:w="1580" w:type="dxa"/>
            <w:vAlign w:val="center"/>
          </w:tcPr>
          <w:p w14:paraId="3810A5A6" w14:textId="77777777" w:rsidR="00412873" w:rsidRDefault="00412873" w:rsidP="00412873">
            <w:pPr>
              <w:pStyle w:val="BodyText"/>
              <w:spacing w:line="276" w:lineRule="auto"/>
              <w:ind w:firstLine="0"/>
              <w:jc w:val="center"/>
              <w:rPr>
                <w:lang w:val="en-US"/>
              </w:rPr>
            </w:pPr>
          </w:p>
        </w:tc>
      </w:tr>
    </w:tbl>
    <w:p w14:paraId="334134F6" w14:textId="7704ACD4" w:rsidR="00AA0BA8" w:rsidRPr="005714C5" w:rsidRDefault="00AA0BA8" w:rsidP="006A68C5">
      <w:pPr>
        <w:pStyle w:val="BodyText"/>
        <w:rPr>
          <w:lang w:val="en-US"/>
        </w:rPr>
      </w:pPr>
      <w:r w:rsidRPr="006A68C5">
        <w:rPr>
          <w:b/>
          <w:bCs/>
          <w:lang w:val="en-US"/>
        </w:rPr>
        <w:t>Thực thể</w:t>
      </w:r>
      <w:r>
        <w:rPr>
          <w:lang w:val="en-US"/>
        </w:rPr>
        <w:t xml:space="preserve"> </w:t>
      </w:r>
      <w:r w:rsidR="005714C5">
        <w:rPr>
          <w:b/>
          <w:bCs/>
          <w:lang w:val="en-US"/>
        </w:rPr>
        <w:t xml:space="preserve">Evaluation_Period: </w:t>
      </w:r>
      <w:r w:rsidR="005714C5">
        <w:rPr>
          <w:lang w:val="en-US"/>
        </w:rPr>
        <w:t>Lưu thông tin của giai đoạn đánh giá gồm</w:t>
      </w:r>
      <w:r w:rsidR="00F775FA">
        <w:rPr>
          <w:lang w:val="en-US"/>
        </w:rPr>
        <w:t xml:space="preserve"> tên giai đoạn, ngày bắt đầu, ngày kết thúc,</w:t>
      </w:r>
      <w:r w:rsidR="00234E63">
        <w:rPr>
          <w:lang w:val="en-US"/>
        </w:rPr>
        <w:t xml:space="preserve"> </w:t>
      </w:r>
      <w:r w:rsidR="00F775FA">
        <w:rPr>
          <w:lang w:val="en-US"/>
        </w:rPr>
        <w:t>…</w:t>
      </w:r>
    </w:p>
    <w:p w14:paraId="084744DD" w14:textId="16C3E82A" w:rsidR="000C79A0" w:rsidRDefault="00EC23E4" w:rsidP="00EC23E4">
      <w:pPr>
        <w:pStyle w:val="Caption"/>
      </w:pPr>
      <w:bookmarkStart w:id="85" w:name="_Toc170937786"/>
      <w:r>
        <w:t xml:space="preserve">Bảng </w:t>
      </w:r>
      <w:r>
        <w:fldChar w:fldCharType="begin"/>
      </w:r>
      <w:r>
        <w:instrText xml:space="preserve"> STYLEREF 1 \s </w:instrText>
      </w:r>
      <w:r>
        <w:fldChar w:fldCharType="separate"/>
      </w:r>
      <w:r w:rsidR="001D54DC">
        <w:rPr>
          <w:noProof/>
        </w:rPr>
        <w:t>3</w:t>
      </w:r>
      <w:r>
        <w:fldChar w:fldCharType="end"/>
      </w:r>
      <w:r>
        <w:noBreakHyphen/>
      </w:r>
      <w:r>
        <w:fldChar w:fldCharType="begin"/>
      </w:r>
      <w:r>
        <w:instrText xml:space="preserve"> SEQ Bảng \* ARABIC \s 1 </w:instrText>
      </w:r>
      <w:r>
        <w:fldChar w:fldCharType="separate"/>
      </w:r>
      <w:r w:rsidR="001D54DC">
        <w:rPr>
          <w:noProof/>
        </w:rPr>
        <w:t>6</w:t>
      </w:r>
      <w:r>
        <w:fldChar w:fldCharType="end"/>
      </w:r>
      <w:r>
        <w:t>. Mô tả thuộc tính thực thể Evaluation_Period</w:t>
      </w:r>
      <w:bookmarkEnd w:id="85"/>
    </w:p>
    <w:tbl>
      <w:tblPr>
        <w:tblStyle w:val="TableGrid"/>
        <w:tblW w:w="0" w:type="auto"/>
        <w:tblLook w:val="04A0" w:firstRow="1" w:lastRow="0" w:firstColumn="1" w:lastColumn="0" w:noHBand="0" w:noVBand="1"/>
      </w:tblPr>
      <w:tblGrid>
        <w:gridCol w:w="828"/>
        <w:gridCol w:w="2319"/>
        <w:gridCol w:w="2143"/>
        <w:gridCol w:w="1756"/>
        <w:gridCol w:w="1732"/>
      </w:tblGrid>
      <w:tr w:rsidR="00D76B0D" w14:paraId="2B2DEE3A" w14:textId="77777777" w:rsidTr="005714C5">
        <w:tc>
          <w:tcPr>
            <w:tcW w:w="828" w:type="dxa"/>
            <w:vAlign w:val="center"/>
          </w:tcPr>
          <w:p w14:paraId="2B50A9E0" w14:textId="77777777" w:rsidR="00D76B0D" w:rsidRPr="00917585" w:rsidRDefault="00D76B0D" w:rsidP="00C55561">
            <w:pPr>
              <w:pStyle w:val="BodyText"/>
              <w:spacing w:line="276" w:lineRule="auto"/>
              <w:ind w:firstLine="0"/>
              <w:jc w:val="center"/>
              <w:rPr>
                <w:b/>
                <w:bCs/>
                <w:lang w:val="en-US"/>
              </w:rPr>
            </w:pPr>
            <w:r>
              <w:rPr>
                <w:b/>
                <w:bCs/>
                <w:lang w:val="en-US"/>
              </w:rPr>
              <w:t>STT</w:t>
            </w:r>
          </w:p>
        </w:tc>
        <w:tc>
          <w:tcPr>
            <w:tcW w:w="2319" w:type="dxa"/>
            <w:vAlign w:val="center"/>
          </w:tcPr>
          <w:p w14:paraId="5091C86C" w14:textId="77777777" w:rsidR="00D76B0D" w:rsidRPr="00917585" w:rsidRDefault="00D76B0D" w:rsidP="00C55561">
            <w:pPr>
              <w:pStyle w:val="BodyText"/>
              <w:spacing w:line="276" w:lineRule="auto"/>
              <w:ind w:firstLine="0"/>
              <w:jc w:val="center"/>
              <w:rPr>
                <w:b/>
                <w:bCs/>
                <w:lang w:val="en-US"/>
              </w:rPr>
            </w:pPr>
            <w:r>
              <w:rPr>
                <w:b/>
                <w:bCs/>
                <w:lang w:val="en-US"/>
              </w:rPr>
              <w:t>Thuộc tính</w:t>
            </w:r>
          </w:p>
        </w:tc>
        <w:tc>
          <w:tcPr>
            <w:tcW w:w="2143" w:type="dxa"/>
            <w:vAlign w:val="center"/>
          </w:tcPr>
          <w:p w14:paraId="03C2AD1B" w14:textId="77777777" w:rsidR="00D76B0D" w:rsidRPr="00917585" w:rsidRDefault="00D76B0D" w:rsidP="00C55561">
            <w:pPr>
              <w:pStyle w:val="BodyText"/>
              <w:spacing w:line="276" w:lineRule="auto"/>
              <w:ind w:firstLine="0"/>
              <w:jc w:val="center"/>
              <w:rPr>
                <w:b/>
                <w:bCs/>
                <w:lang w:val="en-US"/>
              </w:rPr>
            </w:pPr>
            <w:r>
              <w:rPr>
                <w:b/>
                <w:bCs/>
                <w:lang w:val="en-US"/>
              </w:rPr>
              <w:t>Diễn giải</w:t>
            </w:r>
          </w:p>
        </w:tc>
        <w:tc>
          <w:tcPr>
            <w:tcW w:w="1756" w:type="dxa"/>
            <w:vAlign w:val="center"/>
          </w:tcPr>
          <w:p w14:paraId="5E779E6D" w14:textId="77777777" w:rsidR="00D76B0D" w:rsidRPr="00917585" w:rsidRDefault="00D76B0D" w:rsidP="00C55561">
            <w:pPr>
              <w:pStyle w:val="BodyText"/>
              <w:spacing w:line="276" w:lineRule="auto"/>
              <w:ind w:firstLine="0"/>
              <w:jc w:val="center"/>
              <w:rPr>
                <w:b/>
                <w:bCs/>
                <w:lang w:val="en-US"/>
              </w:rPr>
            </w:pPr>
            <w:r>
              <w:rPr>
                <w:b/>
                <w:bCs/>
                <w:lang w:val="en-US"/>
              </w:rPr>
              <w:t>Kiểu dữ liệu</w:t>
            </w:r>
          </w:p>
        </w:tc>
        <w:tc>
          <w:tcPr>
            <w:tcW w:w="1732" w:type="dxa"/>
            <w:vAlign w:val="center"/>
          </w:tcPr>
          <w:p w14:paraId="2E05AF97" w14:textId="77777777" w:rsidR="00D76B0D" w:rsidRPr="00917585" w:rsidRDefault="00D76B0D" w:rsidP="00C55561">
            <w:pPr>
              <w:pStyle w:val="BodyText"/>
              <w:spacing w:line="276" w:lineRule="auto"/>
              <w:ind w:firstLine="0"/>
              <w:jc w:val="center"/>
              <w:rPr>
                <w:b/>
                <w:bCs/>
                <w:lang w:val="en-US"/>
              </w:rPr>
            </w:pPr>
            <w:r>
              <w:rPr>
                <w:b/>
                <w:bCs/>
                <w:lang w:val="en-US"/>
              </w:rPr>
              <w:t>Ràng buộc</w:t>
            </w:r>
          </w:p>
        </w:tc>
      </w:tr>
      <w:tr w:rsidR="005714C5" w14:paraId="55E1BDC1" w14:textId="77777777" w:rsidTr="005714C5">
        <w:tc>
          <w:tcPr>
            <w:tcW w:w="828" w:type="dxa"/>
            <w:vAlign w:val="center"/>
          </w:tcPr>
          <w:p w14:paraId="1C18EDA8" w14:textId="77777777" w:rsidR="005714C5" w:rsidRDefault="005714C5" w:rsidP="005714C5">
            <w:pPr>
              <w:pStyle w:val="BodyText"/>
              <w:spacing w:line="276" w:lineRule="auto"/>
              <w:ind w:firstLine="0"/>
              <w:jc w:val="center"/>
              <w:rPr>
                <w:lang w:val="en-US"/>
              </w:rPr>
            </w:pPr>
            <w:r>
              <w:rPr>
                <w:lang w:val="en-US"/>
              </w:rPr>
              <w:t>1</w:t>
            </w:r>
          </w:p>
        </w:tc>
        <w:tc>
          <w:tcPr>
            <w:tcW w:w="2319" w:type="dxa"/>
            <w:vAlign w:val="center"/>
          </w:tcPr>
          <w:p w14:paraId="0361FD8F" w14:textId="5C6C989F" w:rsidR="005714C5" w:rsidRDefault="005714C5" w:rsidP="005714C5">
            <w:pPr>
              <w:pStyle w:val="BodyText"/>
              <w:spacing w:line="276" w:lineRule="auto"/>
              <w:ind w:firstLine="0"/>
              <w:jc w:val="center"/>
              <w:rPr>
                <w:lang w:val="en-US"/>
              </w:rPr>
            </w:pPr>
            <w:r>
              <w:rPr>
                <w:lang w:val="en-US"/>
              </w:rPr>
              <w:t>Period_ID</w:t>
            </w:r>
          </w:p>
        </w:tc>
        <w:tc>
          <w:tcPr>
            <w:tcW w:w="2143" w:type="dxa"/>
            <w:vAlign w:val="center"/>
          </w:tcPr>
          <w:p w14:paraId="6148FAEA" w14:textId="0F832C67" w:rsidR="005714C5" w:rsidRDefault="005714C5" w:rsidP="005714C5">
            <w:pPr>
              <w:pStyle w:val="BodyText"/>
              <w:spacing w:line="276" w:lineRule="auto"/>
              <w:ind w:firstLine="0"/>
              <w:jc w:val="center"/>
              <w:rPr>
                <w:lang w:val="en-US"/>
              </w:rPr>
            </w:pPr>
            <w:r>
              <w:rPr>
                <w:lang w:val="en-US"/>
              </w:rPr>
              <w:t xml:space="preserve">Id giai đoạn </w:t>
            </w:r>
          </w:p>
        </w:tc>
        <w:tc>
          <w:tcPr>
            <w:tcW w:w="1756" w:type="dxa"/>
            <w:vAlign w:val="center"/>
          </w:tcPr>
          <w:p w14:paraId="47CEC40A" w14:textId="7DCFC7A0" w:rsidR="005714C5" w:rsidRDefault="005714C5" w:rsidP="005714C5">
            <w:pPr>
              <w:pStyle w:val="BodyText"/>
              <w:spacing w:line="276" w:lineRule="auto"/>
              <w:ind w:firstLine="0"/>
              <w:jc w:val="center"/>
              <w:rPr>
                <w:lang w:val="en-US"/>
              </w:rPr>
            </w:pPr>
            <w:r>
              <w:rPr>
                <w:lang w:val="en-US"/>
              </w:rPr>
              <w:t>int</w:t>
            </w:r>
          </w:p>
        </w:tc>
        <w:tc>
          <w:tcPr>
            <w:tcW w:w="1732" w:type="dxa"/>
            <w:vAlign w:val="center"/>
          </w:tcPr>
          <w:p w14:paraId="62439616" w14:textId="77777777" w:rsidR="005714C5" w:rsidRDefault="005714C5" w:rsidP="005714C5">
            <w:pPr>
              <w:pStyle w:val="BodyText"/>
              <w:spacing w:line="276" w:lineRule="auto"/>
              <w:ind w:firstLine="0"/>
              <w:jc w:val="center"/>
              <w:rPr>
                <w:lang w:val="en-US"/>
              </w:rPr>
            </w:pPr>
            <w:r>
              <w:rPr>
                <w:lang w:val="en-US"/>
              </w:rPr>
              <w:t>Khóa chính</w:t>
            </w:r>
          </w:p>
        </w:tc>
      </w:tr>
      <w:tr w:rsidR="005714C5" w14:paraId="17ADCD7E" w14:textId="77777777" w:rsidTr="005714C5">
        <w:tc>
          <w:tcPr>
            <w:tcW w:w="828" w:type="dxa"/>
            <w:vAlign w:val="center"/>
          </w:tcPr>
          <w:p w14:paraId="5039874E" w14:textId="77777777" w:rsidR="005714C5" w:rsidRDefault="005714C5" w:rsidP="005714C5">
            <w:pPr>
              <w:pStyle w:val="BodyText"/>
              <w:spacing w:line="276" w:lineRule="auto"/>
              <w:ind w:firstLine="0"/>
              <w:jc w:val="center"/>
              <w:rPr>
                <w:lang w:val="en-US"/>
              </w:rPr>
            </w:pPr>
            <w:r>
              <w:rPr>
                <w:lang w:val="en-US"/>
              </w:rPr>
              <w:t>2</w:t>
            </w:r>
          </w:p>
        </w:tc>
        <w:tc>
          <w:tcPr>
            <w:tcW w:w="2319" w:type="dxa"/>
            <w:vAlign w:val="center"/>
          </w:tcPr>
          <w:p w14:paraId="4A088E48" w14:textId="18234256" w:rsidR="005714C5" w:rsidRDefault="005714C5" w:rsidP="005714C5">
            <w:pPr>
              <w:pStyle w:val="BodyText"/>
              <w:spacing w:line="276" w:lineRule="auto"/>
              <w:ind w:firstLine="0"/>
              <w:jc w:val="center"/>
              <w:rPr>
                <w:lang w:val="en-US"/>
              </w:rPr>
            </w:pPr>
            <w:r>
              <w:rPr>
                <w:lang w:val="en-US"/>
              </w:rPr>
              <w:t>Period_Name</w:t>
            </w:r>
          </w:p>
        </w:tc>
        <w:tc>
          <w:tcPr>
            <w:tcW w:w="2143" w:type="dxa"/>
            <w:vAlign w:val="center"/>
          </w:tcPr>
          <w:p w14:paraId="45473CEB" w14:textId="7B73B9BE" w:rsidR="005714C5" w:rsidRDefault="005714C5" w:rsidP="005714C5">
            <w:pPr>
              <w:pStyle w:val="BodyText"/>
              <w:spacing w:line="276" w:lineRule="auto"/>
              <w:ind w:firstLine="0"/>
              <w:jc w:val="center"/>
              <w:rPr>
                <w:lang w:val="en-US"/>
              </w:rPr>
            </w:pPr>
            <w:r>
              <w:rPr>
                <w:lang w:val="en-US"/>
              </w:rPr>
              <w:t xml:space="preserve">Tên giai đoạn </w:t>
            </w:r>
          </w:p>
        </w:tc>
        <w:tc>
          <w:tcPr>
            <w:tcW w:w="1756" w:type="dxa"/>
            <w:vAlign w:val="center"/>
          </w:tcPr>
          <w:p w14:paraId="58F8D843" w14:textId="0420A92C" w:rsidR="005714C5" w:rsidRDefault="005714C5" w:rsidP="005714C5">
            <w:pPr>
              <w:pStyle w:val="BodyText"/>
              <w:spacing w:line="276" w:lineRule="auto"/>
              <w:ind w:firstLine="0"/>
              <w:jc w:val="center"/>
              <w:rPr>
                <w:lang w:val="en-US"/>
              </w:rPr>
            </w:pPr>
            <w:r>
              <w:rPr>
                <w:lang w:val="en-US"/>
              </w:rPr>
              <w:t>varchar</w:t>
            </w:r>
          </w:p>
        </w:tc>
        <w:tc>
          <w:tcPr>
            <w:tcW w:w="1732" w:type="dxa"/>
            <w:vAlign w:val="center"/>
          </w:tcPr>
          <w:p w14:paraId="5D8D7AD3" w14:textId="77777777" w:rsidR="005714C5" w:rsidRDefault="005714C5" w:rsidP="005714C5">
            <w:pPr>
              <w:pStyle w:val="BodyText"/>
              <w:spacing w:line="276" w:lineRule="auto"/>
              <w:ind w:firstLine="0"/>
              <w:jc w:val="center"/>
              <w:rPr>
                <w:lang w:val="en-US"/>
              </w:rPr>
            </w:pPr>
          </w:p>
        </w:tc>
      </w:tr>
      <w:tr w:rsidR="005714C5" w14:paraId="45CA456B" w14:textId="77777777" w:rsidTr="005714C5">
        <w:tc>
          <w:tcPr>
            <w:tcW w:w="828" w:type="dxa"/>
            <w:vAlign w:val="center"/>
          </w:tcPr>
          <w:p w14:paraId="3CC485CC" w14:textId="7BD5F4C1" w:rsidR="005714C5" w:rsidRDefault="005714C5" w:rsidP="005714C5">
            <w:pPr>
              <w:pStyle w:val="BodyText"/>
              <w:spacing w:line="276" w:lineRule="auto"/>
              <w:ind w:firstLine="0"/>
              <w:jc w:val="center"/>
              <w:rPr>
                <w:lang w:val="en-US"/>
              </w:rPr>
            </w:pPr>
            <w:r>
              <w:rPr>
                <w:lang w:val="en-US"/>
              </w:rPr>
              <w:t>3</w:t>
            </w:r>
          </w:p>
        </w:tc>
        <w:tc>
          <w:tcPr>
            <w:tcW w:w="2319" w:type="dxa"/>
            <w:vAlign w:val="center"/>
          </w:tcPr>
          <w:p w14:paraId="5A4DADD0" w14:textId="3D8D28FB" w:rsidR="005714C5" w:rsidRDefault="005714C5" w:rsidP="005714C5">
            <w:pPr>
              <w:pStyle w:val="BodyText"/>
              <w:spacing w:line="276" w:lineRule="auto"/>
              <w:ind w:firstLine="0"/>
              <w:jc w:val="center"/>
              <w:rPr>
                <w:lang w:val="en-US"/>
              </w:rPr>
            </w:pPr>
            <w:r>
              <w:rPr>
                <w:lang w:val="en-US"/>
              </w:rPr>
              <w:t>Start_Date</w:t>
            </w:r>
          </w:p>
        </w:tc>
        <w:tc>
          <w:tcPr>
            <w:tcW w:w="2143" w:type="dxa"/>
            <w:vAlign w:val="center"/>
          </w:tcPr>
          <w:p w14:paraId="7111E212" w14:textId="5E188773" w:rsidR="005714C5" w:rsidRDefault="005714C5" w:rsidP="005714C5">
            <w:pPr>
              <w:pStyle w:val="BodyText"/>
              <w:spacing w:line="276" w:lineRule="auto"/>
              <w:ind w:firstLine="0"/>
              <w:jc w:val="center"/>
              <w:rPr>
                <w:lang w:val="en-US"/>
              </w:rPr>
            </w:pPr>
            <w:r>
              <w:rPr>
                <w:lang w:val="en-US"/>
              </w:rPr>
              <w:t>Ngày bắt đầu</w:t>
            </w:r>
          </w:p>
        </w:tc>
        <w:tc>
          <w:tcPr>
            <w:tcW w:w="1756" w:type="dxa"/>
            <w:vAlign w:val="center"/>
          </w:tcPr>
          <w:p w14:paraId="561AC0C0" w14:textId="2724E522" w:rsidR="005714C5" w:rsidRDefault="005714C5" w:rsidP="005714C5">
            <w:pPr>
              <w:pStyle w:val="BodyText"/>
              <w:spacing w:line="276" w:lineRule="auto"/>
              <w:ind w:firstLine="0"/>
              <w:jc w:val="center"/>
              <w:rPr>
                <w:lang w:val="en-US"/>
              </w:rPr>
            </w:pPr>
            <w:r>
              <w:rPr>
                <w:lang w:val="en-US"/>
              </w:rPr>
              <w:t>date</w:t>
            </w:r>
          </w:p>
        </w:tc>
        <w:tc>
          <w:tcPr>
            <w:tcW w:w="1732" w:type="dxa"/>
            <w:vAlign w:val="center"/>
          </w:tcPr>
          <w:p w14:paraId="5B617B76" w14:textId="77777777" w:rsidR="005714C5" w:rsidRDefault="005714C5" w:rsidP="005714C5">
            <w:pPr>
              <w:pStyle w:val="BodyText"/>
              <w:spacing w:line="276" w:lineRule="auto"/>
              <w:ind w:firstLine="0"/>
              <w:jc w:val="center"/>
              <w:rPr>
                <w:lang w:val="en-US"/>
              </w:rPr>
            </w:pPr>
          </w:p>
        </w:tc>
      </w:tr>
      <w:tr w:rsidR="005714C5" w14:paraId="431CCE67" w14:textId="77777777" w:rsidTr="005714C5">
        <w:tc>
          <w:tcPr>
            <w:tcW w:w="828" w:type="dxa"/>
            <w:vAlign w:val="center"/>
          </w:tcPr>
          <w:p w14:paraId="07B41E57" w14:textId="432714FE" w:rsidR="005714C5" w:rsidRDefault="005714C5" w:rsidP="005714C5">
            <w:pPr>
              <w:pStyle w:val="BodyText"/>
              <w:spacing w:line="276" w:lineRule="auto"/>
              <w:ind w:firstLine="0"/>
              <w:jc w:val="center"/>
              <w:rPr>
                <w:lang w:val="en-US"/>
              </w:rPr>
            </w:pPr>
            <w:r>
              <w:rPr>
                <w:lang w:val="en-US"/>
              </w:rPr>
              <w:t>4</w:t>
            </w:r>
          </w:p>
        </w:tc>
        <w:tc>
          <w:tcPr>
            <w:tcW w:w="2319" w:type="dxa"/>
            <w:vAlign w:val="center"/>
          </w:tcPr>
          <w:p w14:paraId="23FCB511" w14:textId="7E4022B3" w:rsidR="005714C5" w:rsidRDefault="005714C5" w:rsidP="005714C5">
            <w:pPr>
              <w:pStyle w:val="BodyText"/>
              <w:spacing w:line="276" w:lineRule="auto"/>
              <w:ind w:firstLine="0"/>
              <w:jc w:val="center"/>
              <w:rPr>
                <w:lang w:val="en-US"/>
              </w:rPr>
            </w:pPr>
            <w:r>
              <w:rPr>
                <w:lang w:val="en-US"/>
              </w:rPr>
              <w:t>End_Date</w:t>
            </w:r>
          </w:p>
        </w:tc>
        <w:tc>
          <w:tcPr>
            <w:tcW w:w="2143" w:type="dxa"/>
            <w:vAlign w:val="center"/>
          </w:tcPr>
          <w:p w14:paraId="30BB0F44" w14:textId="3203AAAB" w:rsidR="005714C5" w:rsidRDefault="005714C5" w:rsidP="005714C5">
            <w:pPr>
              <w:pStyle w:val="BodyText"/>
              <w:spacing w:line="276" w:lineRule="auto"/>
              <w:ind w:firstLine="0"/>
              <w:jc w:val="center"/>
              <w:rPr>
                <w:lang w:val="en-US"/>
              </w:rPr>
            </w:pPr>
            <w:r>
              <w:rPr>
                <w:lang w:val="en-US"/>
              </w:rPr>
              <w:t>Ngày kết thúc</w:t>
            </w:r>
          </w:p>
        </w:tc>
        <w:tc>
          <w:tcPr>
            <w:tcW w:w="1756" w:type="dxa"/>
            <w:vAlign w:val="center"/>
          </w:tcPr>
          <w:p w14:paraId="13455F20" w14:textId="0EB3C813" w:rsidR="005714C5" w:rsidRDefault="005714C5" w:rsidP="005714C5">
            <w:pPr>
              <w:pStyle w:val="BodyText"/>
              <w:spacing w:line="276" w:lineRule="auto"/>
              <w:ind w:firstLine="0"/>
              <w:jc w:val="center"/>
              <w:rPr>
                <w:lang w:val="en-US"/>
              </w:rPr>
            </w:pPr>
            <w:r>
              <w:rPr>
                <w:lang w:val="en-US"/>
              </w:rPr>
              <w:t>date</w:t>
            </w:r>
          </w:p>
        </w:tc>
        <w:tc>
          <w:tcPr>
            <w:tcW w:w="1732" w:type="dxa"/>
            <w:vAlign w:val="center"/>
          </w:tcPr>
          <w:p w14:paraId="675F03AC" w14:textId="77777777" w:rsidR="005714C5" w:rsidRDefault="005714C5" w:rsidP="005714C5">
            <w:pPr>
              <w:pStyle w:val="BodyText"/>
              <w:spacing w:line="276" w:lineRule="auto"/>
              <w:ind w:firstLine="0"/>
              <w:jc w:val="center"/>
              <w:rPr>
                <w:lang w:val="en-US"/>
              </w:rPr>
            </w:pPr>
          </w:p>
        </w:tc>
      </w:tr>
    </w:tbl>
    <w:p w14:paraId="2D7EF8AD" w14:textId="77777777" w:rsidR="009E463F" w:rsidRDefault="009E463F" w:rsidP="00F85E2F">
      <w:pPr>
        <w:pStyle w:val="BodyText"/>
        <w:ind w:firstLine="0"/>
        <w:rPr>
          <w:lang w:val="en-US"/>
        </w:rPr>
      </w:pPr>
    </w:p>
    <w:p w14:paraId="355EAF26" w14:textId="77777777" w:rsidR="009E463F" w:rsidRDefault="009E463F" w:rsidP="00F85E2F">
      <w:pPr>
        <w:pStyle w:val="BodyText"/>
        <w:ind w:firstLine="0"/>
        <w:rPr>
          <w:lang w:val="en-US"/>
        </w:rPr>
      </w:pPr>
    </w:p>
    <w:p w14:paraId="0E681023" w14:textId="77777777" w:rsidR="009E463F" w:rsidRDefault="009E463F" w:rsidP="00F85E2F">
      <w:pPr>
        <w:pStyle w:val="BodyText"/>
        <w:ind w:firstLine="0"/>
        <w:rPr>
          <w:lang w:val="en-US"/>
        </w:rPr>
      </w:pPr>
    </w:p>
    <w:p w14:paraId="2FFDCCF9" w14:textId="77777777" w:rsidR="009E463F" w:rsidRDefault="009E463F" w:rsidP="00F85E2F">
      <w:pPr>
        <w:pStyle w:val="BodyText"/>
        <w:ind w:firstLine="0"/>
        <w:rPr>
          <w:lang w:val="en-US"/>
        </w:rPr>
      </w:pPr>
    </w:p>
    <w:p w14:paraId="2C63D1D7" w14:textId="77777777" w:rsidR="009E463F" w:rsidRDefault="009E463F" w:rsidP="00F85E2F">
      <w:pPr>
        <w:pStyle w:val="BodyText"/>
        <w:ind w:firstLine="0"/>
        <w:rPr>
          <w:lang w:val="en-US"/>
        </w:rPr>
      </w:pPr>
    </w:p>
    <w:p w14:paraId="7A53CD47" w14:textId="36AD2B53" w:rsidR="00AA0BA8" w:rsidRDefault="00AA0BA8" w:rsidP="008D71F3">
      <w:pPr>
        <w:pStyle w:val="BodyText"/>
        <w:rPr>
          <w:b/>
          <w:bCs/>
          <w:lang w:val="en-US"/>
        </w:rPr>
      </w:pPr>
      <w:r w:rsidRPr="008D71F3">
        <w:rPr>
          <w:b/>
          <w:bCs/>
          <w:lang w:val="en-US"/>
        </w:rPr>
        <w:lastRenderedPageBreak/>
        <w:t>Thực thể</w:t>
      </w:r>
      <w:r>
        <w:rPr>
          <w:lang w:val="en-US"/>
        </w:rPr>
        <w:t xml:space="preserve"> </w:t>
      </w:r>
      <w:r w:rsidR="0012391B">
        <w:rPr>
          <w:b/>
          <w:bCs/>
          <w:lang w:val="en-US"/>
        </w:rPr>
        <w:t>Admin_Login</w:t>
      </w:r>
    </w:p>
    <w:p w14:paraId="13F26BC5" w14:textId="601F43DE" w:rsidR="008B7500" w:rsidRDefault="00EC23E4" w:rsidP="00EC23E4">
      <w:pPr>
        <w:pStyle w:val="Caption"/>
      </w:pPr>
      <w:bookmarkStart w:id="86" w:name="_Toc170937787"/>
      <w:r>
        <w:t xml:space="preserve">Bảng </w:t>
      </w:r>
      <w:r>
        <w:fldChar w:fldCharType="begin"/>
      </w:r>
      <w:r>
        <w:instrText xml:space="preserve"> STYLEREF 1 \s </w:instrText>
      </w:r>
      <w:r>
        <w:fldChar w:fldCharType="separate"/>
      </w:r>
      <w:r w:rsidR="001D54DC">
        <w:rPr>
          <w:noProof/>
        </w:rPr>
        <w:t>3</w:t>
      </w:r>
      <w:r>
        <w:fldChar w:fldCharType="end"/>
      </w:r>
      <w:r>
        <w:noBreakHyphen/>
      </w:r>
      <w:r>
        <w:fldChar w:fldCharType="begin"/>
      </w:r>
      <w:r>
        <w:instrText xml:space="preserve"> SEQ Bảng \* ARABIC \s 1 </w:instrText>
      </w:r>
      <w:r>
        <w:fldChar w:fldCharType="separate"/>
      </w:r>
      <w:r w:rsidR="001D54DC">
        <w:rPr>
          <w:noProof/>
        </w:rPr>
        <w:t>7</w:t>
      </w:r>
      <w:r>
        <w:fldChar w:fldCharType="end"/>
      </w:r>
      <w:r>
        <w:t>. Mô tả thuộc tính thực thể Admin_Login</w:t>
      </w:r>
      <w:bookmarkEnd w:id="86"/>
    </w:p>
    <w:tbl>
      <w:tblPr>
        <w:tblStyle w:val="TableGrid"/>
        <w:tblW w:w="0" w:type="auto"/>
        <w:tblLook w:val="04A0" w:firstRow="1" w:lastRow="0" w:firstColumn="1" w:lastColumn="0" w:noHBand="0" w:noVBand="1"/>
      </w:tblPr>
      <w:tblGrid>
        <w:gridCol w:w="829"/>
        <w:gridCol w:w="2291"/>
        <w:gridCol w:w="2155"/>
        <w:gridCol w:w="1763"/>
        <w:gridCol w:w="1740"/>
      </w:tblGrid>
      <w:tr w:rsidR="0022466E" w14:paraId="2E2AA285" w14:textId="77777777" w:rsidTr="0012391B">
        <w:tc>
          <w:tcPr>
            <w:tcW w:w="829" w:type="dxa"/>
            <w:vAlign w:val="center"/>
          </w:tcPr>
          <w:p w14:paraId="6B107004" w14:textId="77777777" w:rsidR="0022466E" w:rsidRPr="00917585" w:rsidRDefault="0022466E" w:rsidP="00C55561">
            <w:pPr>
              <w:pStyle w:val="BodyText"/>
              <w:spacing w:line="276" w:lineRule="auto"/>
              <w:ind w:firstLine="0"/>
              <w:jc w:val="center"/>
              <w:rPr>
                <w:b/>
                <w:bCs/>
                <w:lang w:val="en-US"/>
              </w:rPr>
            </w:pPr>
            <w:r>
              <w:rPr>
                <w:b/>
                <w:bCs/>
                <w:lang w:val="en-US"/>
              </w:rPr>
              <w:t>STT</w:t>
            </w:r>
          </w:p>
        </w:tc>
        <w:tc>
          <w:tcPr>
            <w:tcW w:w="2291" w:type="dxa"/>
            <w:vAlign w:val="center"/>
          </w:tcPr>
          <w:p w14:paraId="70A633D9" w14:textId="77777777" w:rsidR="0022466E" w:rsidRPr="00917585" w:rsidRDefault="0022466E" w:rsidP="00C55561">
            <w:pPr>
              <w:pStyle w:val="BodyText"/>
              <w:spacing w:line="276" w:lineRule="auto"/>
              <w:ind w:firstLine="0"/>
              <w:jc w:val="center"/>
              <w:rPr>
                <w:b/>
                <w:bCs/>
                <w:lang w:val="en-US"/>
              </w:rPr>
            </w:pPr>
            <w:r>
              <w:rPr>
                <w:b/>
                <w:bCs/>
                <w:lang w:val="en-US"/>
              </w:rPr>
              <w:t>Thuộc tính</w:t>
            </w:r>
          </w:p>
        </w:tc>
        <w:tc>
          <w:tcPr>
            <w:tcW w:w="2155" w:type="dxa"/>
            <w:vAlign w:val="center"/>
          </w:tcPr>
          <w:p w14:paraId="33200957" w14:textId="77777777" w:rsidR="0022466E" w:rsidRPr="00917585" w:rsidRDefault="0022466E" w:rsidP="00C55561">
            <w:pPr>
              <w:pStyle w:val="BodyText"/>
              <w:spacing w:line="276" w:lineRule="auto"/>
              <w:ind w:firstLine="0"/>
              <w:jc w:val="center"/>
              <w:rPr>
                <w:b/>
                <w:bCs/>
                <w:lang w:val="en-US"/>
              </w:rPr>
            </w:pPr>
            <w:r>
              <w:rPr>
                <w:b/>
                <w:bCs/>
                <w:lang w:val="en-US"/>
              </w:rPr>
              <w:t>Diễn giải</w:t>
            </w:r>
          </w:p>
        </w:tc>
        <w:tc>
          <w:tcPr>
            <w:tcW w:w="1763" w:type="dxa"/>
            <w:vAlign w:val="center"/>
          </w:tcPr>
          <w:p w14:paraId="6F130BAB" w14:textId="77777777" w:rsidR="0022466E" w:rsidRPr="00917585" w:rsidRDefault="0022466E" w:rsidP="00C55561">
            <w:pPr>
              <w:pStyle w:val="BodyText"/>
              <w:spacing w:line="276" w:lineRule="auto"/>
              <w:ind w:firstLine="0"/>
              <w:jc w:val="center"/>
              <w:rPr>
                <w:b/>
                <w:bCs/>
                <w:lang w:val="en-US"/>
              </w:rPr>
            </w:pPr>
            <w:r>
              <w:rPr>
                <w:b/>
                <w:bCs/>
                <w:lang w:val="en-US"/>
              </w:rPr>
              <w:t>Kiểu dữ liệu</w:t>
            </w:r>
          </w:p>
        </w:tc>
        <w:tc>
          <w:tcPr>
            <w:tcW w:w="1740" w:type="dxa"/>
            <w:vAlign w:val="center"/>
          </w:tcPr>
          <w:p w14:paraId="48B3A0BF" w14:textId="77777777" w:rsidR="0022466E" w:rsidRPr="00917585" w:rsidRDefault="0022466E" w:rsidP="00C55561">
            <w:pPr>
              <w:pStyle w:val="BodyText"/>
              <w:spacing w:line="276" w:lineRule="auto"/>
              <w:ind w:firstLine="0"/>
              <w:jc w:val="center"/>
              <w:rPr>
                <w:b/>
                <w:bCs/>
                <w:lang w:val="en-US"/>
              </w:rPr>
            </w:pPr>
            <w:r>
              <w:rPr>
                <w:b/>
                <w:bCs/>
                <w:lang w:val="en-US"/>
              </w:rPr>
              <w:t>Ràng buộc</w:t>
            </w:r>
          </w:p>
        </w:tc>
      </w:tr>
      <w:tr w:rsidR="0012391B" w14:paraId="3BAA3210" w14:textId="77777777" w:rsidTr="0012391B">
        <w:tc>
          <w:tcPr>
            <w:tcW w:w="829" w:type="dxa"/>
            <w:vAlign w:val="center"/>
          </w:tcPr>
          <w:p w14:paraId="34A987B5" w14:textId="77777777" w:rsidR="0012391B" w:rsidRDefault="0012391B" w:rsidP="0012391B">
            <w:pPr>
              <w:pStyle w:val="BodyText"/>
              <w:spacing w:line="276" w:lineRule="auto"/>
              <w:ind w:firstLine="0"/>
              <w:jc w:val="center"/>
              <w:rPr>
                <w:lang w:val="en-US"/>
              </w:rPr>
            </w:pPr>
            <w:r>
              <w:rPr>
                <w:lang w:val="en-US"/>
              </w:rPr>
              <w:t>1</w:t>
            </w:r>
          </w:p>
        </w:tc>
        <w:tc>
          <w:tcPr>
            <w:tcW w:w="2291" w:type="dxa"/>
            <w:vAlign w:val="center"/>
          </w:tcPr>
          <w:p w14:paraId="66C7F7DA" w14:textId="6BA40501" w:rsidR="0012391B" w:rsidRDefault="0012391B" w:rsidP="0012391B">
            <w:pPr>
              <w:pStyle w:val="BodyText"/>
              <w:spacing w:line="276" w:lineRule="auto"/>
              <w:ind w:firstLine="0"/>
              <w:jc w:val="center"/>
              <w:rPr>
                <w:lang w:val="en-US"/>
              </w:rPr>
            </w:pPr>
            <w:r>
              <w:rPr>
                <w:lang w:val="en-US"/>
              </w:rPr>
              <w:t>ID_admin</w:t>
            </w:r>
          </w:p>
        </w:tc>
        <w:tc>
          <w:tcPr>
            <w:tcW w:w="2155" w:type="dxa"/>
            <w:vAlign w:val="center"/>
          </w:tcPr>
          <w:p w14:paraId="207C62E1" w14:textId="36546676" w:rsidR="0012391B" w:rsidRDefault="0012391B" w:rsidP="0012391B">
            <w:pPr>
              <w:pStyle w:val="BodyText"/>
              <w:spacing w:line="276" w:lineRule="auto"/>
              <w:ind w:firstLine="0"/>
              <w:jc w:val="center"/>
              <w:rPr>
                <w:lang w:val="en-US"/>
              </w:rPr>
            </w:pPr>
            <w:r>
              <w:rPr>
                <w:lang w:val="en-US"/>
              </w:rPr>
              <w:t>Id tài khoản người quản lý</w:t>
            </w:r>
          </w:p>
        </w:tc>
        <w:tc>
          <w:tcPr>
            <w:tcW w:w="1763" w:type="dxa"/>
            <w:vAlign w:val="center"/>
          </w:tcPr>
          <w:p w14:paraId="5EEA0ECE" w14:textId="0EB992AA" w:rsidR="0012391B" w:rsidRDefault="0012391B" w:rsidP="0012391B">
            <w:pPr>
              <w:pStyle w:val="BodyText"/>
              <w:spacing w:line="276" w:lineRule="auto"/>
              <w:ind w:firstLine="0"/>
              <w:jc w:val="center"/>
              <w:rPr>
                <w:lang w:val="en-US"/>
              </w:rPr>
            </w:pPr>
            <w:r>
              <w:rPr>
                <w:lang w:val="en-US"/>
              </w:rPr>
              <w:t>int</w:t>
            </w:r>
          </w:p>
        </w:tc>
        <w:tc>
          <w:tcPr>
            <w:tcW w:w="1740" w:type="dxa"/>
            <w:vAlign w:val="center"/>
          </w:tcPr>
          <w:p w14:paraId="5446D019" w14:textId="77777777" w:rsidR="0012391B" w:rsidRDefault="0012391B" w:rsidP="0012391B">
            <w:pPr>
              <w:pStyle w:val="BodyText"/>
              <w:spacing w:line="276" w:lineRule="auto"/>
              <w:ind w:firstLine="0"/>
              <w:jc w:val="center"/>
              <w:rPr>
                <w:lang w:val="en-US"/>
              </w:rPr>
            </w:pPr>
            <w:r>
              <w:rPr>
                <w:lang w:val="en-US"/>
              </w:rPr>
              <w:t>Khóa chính</w:t>
            </w:r>
          </w:p>
        </w:tc>
      </w:tr>
      <w:tr w:rsidR="0012391B" w14:paraId="3D58414E" w14:textId="77777777" w:rsidTr="0012391B">
        <w:tc>
          <w:tcPr>
            <w:tcW w:w="829" w:type="dxa"/>
            <w:vAlign w:val="center"/>
          </w:tcPr>
          <w:p w14:paraId="0B4F67A2" w14:textId="77777777" w:rsidR="0012391B" w:rsidRDefault="0012391B" w:rsidP="0012391B">
            <w:pPr>
              <w:pStyle w:val="BodyText"/>
              <w:spacing w:line="276" w:lineRule="auto"/>
              <w:ind w:firstLine="0"/>
              <w:jc w:val="center"/>
              <w:rPr>
                <w:lang w:val="en-US"/>
              </w:rPr>
            </w:pPr>
            <w:r>
              <w:rPr>
                <w:lang w:val="en-US"/>
              </w:rPr>
              <w:t>2</w:t>
            </w:r>
          </w:p>
        </w:tc>
        <w:tc>
          <w:tcPr>
            <w:tcW w:w="2291" w:type="dxa"/>
            <w:vAlign w:val="center"/>
          </w:tcPr>
          <w:p w14:paraId="004760D6" w14:textId="1F3FC012" w:rsidR="0012391B" w:rsidRDefault="0012391B" w:rsidP="0012391B">
            <w:pPr>
              <w:pStyle w:val="BodyText"/>
              <w:spacing w:line="276" w:lineRule="auto"/>
              <w:ind w:firstLine="0"/>
              <w:jc w:val="center"/>
              <w:rPr>
                <w:lang w:val="en-US"/>
              </w:rPr>
            </w:pPr>
            <w:r>
              <w:rPr>
                <w:lang w:val="en-US"/>
              </w:rPr>
              <w:t>Username_admin</w:t>
            </w:r>
          </w:p>
        </w:tc>
        <w:tc>
          <w:tcPr>
            <w:tcW w:w="2155" w:type="dxa"/>
            <w:vAlign w:val="center"/>
          </w:tcPr>
          <w:p w14:paraId="4D5AA0F2" w14:textId="122CEC4D" w:rsidR="0012391B" w:rsidRDefault="0012391B" w:rsidP="0012391B">
            <w:pPr>
              <w:pStyle w:val="BodyText"/>
              <w:spacing w:line="276" w:lineRule="auto"/>
              <w:ind w:firstLine="0"/>
              <w:jc w:val="center"/>
              <w:rPr>
                <w:lang w:val="en-US"/>
              </w:rPr>
            </w:pPr>
            <w:r>
              <w:rPr>
                <w:lang w:val="en-US"/>
              </w:rPr>
              <w:t>Tên đăng nhập người quản lý</w:t>
            </w:r>
          </w:p>
        </w:tc>
        <w:tc>
          <w:tcPr>
            <w:tcW w:w="1763" w:type="dxa"/>
            <w:vAlign w:val="center"/>
          </w:tcPr>
          <w:p w14:paraId="28DD4E64" w14:textId="0E8FCD0F" w:rsidR="0012391B" w:rsidRDefault="0012391B" w:rsidP="0012391B">
            <w:pPr>
              <w:pStyle w:val="BodyText"/>
              <w:spacing w:line="276" w:lineRule="auto"/>
              <w:ind w:firstLine="0"/>
              <w:jc w:val="center"/>
              <w:rPr>
                <w:lang w:val="en-US"/>
              </w:rPr>
            </w:pPr>
            <w:r>
              <w:rPr>
                <w:lang w:val="en-US"/>
              </w:rPr>
              <w:t>varchar</w:t>
            </w:r>
          </w:p>
        </w:tc>
        <w:tc>
          <w:tcPr>
            <w:tcW w:w="1740" w:type="dxa"/>
            <w:vAlign w:val="center"/>
          </w:tcPr>
          <w:p w14:paraId="4D151876" w14:textId="77777777" w:rsidR="0012391B" w:rsidRDefault="0012391B" w:rsidP="0012391B">
            <w:pPr>
              <w:pStyle w:val="BodyText"/>
              <w:spacing w:line="276" w:lineRule="auto"/>
              <w:ind w:firstLine="0"/>
              <w:jc w:val="center"/>
              <w:rPr>
                <w:lang w:val="en-US"/>
              </w:rPr>
            </w:pPr>
          </w:p>
        </w:tc>
      </w:tr>
      <w:tr w:rsidR="0012391B" w14:paraId="13FFBB5D" w14:textId="77777777" w:rsidTr="0012391B">
        <w:tc>
          <w:tcPr>
            <w:tcW w:w="829" w:type="dxa"/>
            <w:vAlign w:val="center"/>
          </w:tcPr>
          <w:p w14:paraId="7DCE3063" w14:textId="77777777" w:rsidR="0012391B" w:rsidRDefault="0012391B" w:rsidP="0012391B">
            <w:pPr>
              <w:pStyle w:val="BodyText"/>
              <w:spacing w:line="276" w:lineRule="auto"/>
              <w:ind w:firstLine="0"/>
              <w:jc w:val="center"/>
              <w:rPr>
                <w:lang w:val="en-US"/>
              </w:rPr>
            </w:pPr>
            <w:r>
              <w:rPr>
                <w:lang w:val="en-US"/>
              </w:rPr>
              <w:t>3</w:t>
            </w:r>
          </w:p>
        </w:tc>
        <w:tc>
          <w:tcPr>
            <w:tcW w:w="2291" w:type="dxa"/>
            <w:vAlign w:val="center"/>
          </w:tcPr>
          <w:p w14:paraId="6A234B1C" w14:textId="32A04238" w:rsidR="0012391B" w:rsidRDefault="0012391B" w:rsidP="0012391B">
            <w:pPr>
              <w:pStyle w:val="BodyText"/>
              <w:spacing w:line="276" w:lineRule="auto"/>
              <w:ind w:firstLine="0"/>
              <w:jc w:val="center"/>
              <w:rPr>
                <w:lang w:val="en-US"/>
              </w:rPr>
            </w:pPr>
            <w:r>
              <w:rPr>
                <w:lang w:val="en-US"/>
              </w:rPr>
              <w:t>Password_admin</w:t>
            </w:r>
          </w:p>
        </w:tc>
        <w:tc>
          <w:tcPr>
            <w:tcW w:w="2155" w:type="dxa"/>
            <w:vAlign w:val="center"/>
          </w:tcPr>
          <w:p w14:paraId="670568D5" w14:textId="6878EA24" w:rsidR="0012391B" w:rsidRDefault="0012391B" w:rsidP="0012391B">
            <w:pPr>
              <w:pStyle w:val="BodyText"/>
              <w:spacing w:line="276" w:lineRule="auto"/>
              <w:ind w:firstLine="0"/>
              <w:jc w:val="center"/>
              <w:rPr>
                <w:lang w:val="en-US"/>
              </w:rPr>
            </w:pPr>
            <w:r>
              <w:rPr>
                <w:lang w:val="en-US"/>
              </w:rPr>
              <w:t>Mật khẩu người quản lý</w:t>
            </w:r>
          </w:p>
        </w:tc>
        <w:tc>
          <w:tcPr>
            <w:tcW w:w="1763" w:type="dxa"/>
            <w:vAlign w:val="center"/>
          </w:tcPr>
          <w:p w14:paraId="5593904A" w14:textId="08BEBD26" w:rsidR="0012391B" w:rsidRDefault="0012391B" w:rsidP="0012391B">
            <w:pPr>
              <w:pStyle w:val="BodyText"/>
              <w:spacing w:line="276" w:lineRule="auto"/>
              <w:ind w:firstLine="0"/>
              <w:jc w:val="center"/>
              <w:rPr>
                <w:lang w:val="en-US"/>
              </w:rPr>
            </w:pPr>
            <w:r>
              <w:rPr>
                <w:lang w:val="en-US"/>
              </w:rPr>
              <w:t>varchar</w:t>
            </w:r>
          </w:p>
        </w:tc>
        <w:tc>
          <w:tcPr>
            <w:tcW w:w="1740" w:type="dxa"/>
            <w:vAlign w:val="center"/>
          </w:tcPr>
          <w:p w14:paraId="191349B7" w14:textId="77777777" w:rsidR="0012391B" w:rsidRDefault="0012391B" w:rsidP="0012391B">
            <w:pPr>
              <w:pStyle w:val="BodyText"/>
              <w:spacing w:line="276" w:lineRule="auto"/>
              <w:ind w:firstLine="0"/>
              <w:jc w:val="center"/>
              <w:rPr>
                <w:lang w:val="en-US"/>
              </w:rPr>
            </w:pPr>
          </w:p>
        </w:tc>
      </w:tr>
    </w:tbl>
    <w:p w14:paraId="31E0A744" w14:textId="366B752B" w:rsidR="00AA0BA8" w:rsidRDefault="00AA0BA8" w:rsidP="00D81F1D">
      <w:pPr>
        <w:pStyle w:val="BodyText"/>
        <w:rPr>
          <w:b/>
          <w:bCs/>
          <w:lang w:val="en-US"/>
        </w:rPr>
      </w:pPr>
      <w:r w:rsidRPr="00D81F1D">
        <w:rPr>
          <w:b/>
          <w:bCs/>
          <w:lang w:val="en-US"/>
        </w:rPr>
        <w:t>Thực thể</w:t>
      </w:r>
      <w:r>
        <w:rPr>
          <w:lang w:val="en-US"/>
        </w:rPr>
        <w:t xml:space="preserve"> </w:t>
      </w:r>
      <w:r w:rsidR="005F62D8">
        <w:rPr>
          <w:b/>
          <w:bCs/>
          <w:lang w:val="en-US"/>
        </w:rPr>
        <w:t>User_Login</w:t>
      </w:r>
    </w:p>
    <w:p w14:paraId="55DB8337" w14:textId="78A59131" w:rsidR="0087706A" w:rsidRDefault="00EC23E4" w:rsidP="00EC23E4">
      <w:pPr>
        <w:pStyle w:val="Caption"/>
      </w:pPr>
      <w:bookmarkStart w:id="87" w:name="_Toc170937788"/>
      <w:r>
        <w:t xml:space="preserve">Bảng </w:t>
      </w:r>
      <w:r>
        <w:fldChar w:fldCharType="begin"/>
      </w:r>
      <w:r>
        <w:instrText xml:space="preserve"> STYLEREF 1 \s </w:instrText>
      </w:r>
      <w:r>
        <w:fldChar w:fldCharType="separate"/>
      </w:r>
      <w:r w:rsidR="001D54DC">
        <w:rPr>
          <w:noProof/>
        </w:rPr>
        <w:t>3</w:t>
      </w:r>
      <w:r>
        <w:fldChar w:fldCharType="end"/>
      </w:r>
      <w:r>
        <w:noBreakHyphen/>
      </w:r>
      <w:r>
        <w:fldChar w:fldCharType="begin"/>
      </w:r>
      <w:r>
        <w:instrText xml:space="preserve"> SEQ Bảng \* ARABIC \s 1 </w:instrText>
      </w:r>
      <w:r>
        <w:fldChar w:fldCharType="separate"/>
      </w:r>
      <w:r w:rsidR="001D54DC">
        <w:rPr>
          <w:noProof/>
        </w:rPr>
        <w:t>8</w:t>
      </w:r>
      <w:r>
        <w:fldChar w:fldCharType="end"/>
      </w:r>
      <w:r>
        <w:t>. Mô tả thuộc tính thực thể User_Login</w:t>
      </w:r>
      <w:bookmarkEnd w:id="87"/>
    </w:p>
    <w:tbl>
      <w:tblPr>
        <w:tblStyle w:val="TableGrid"/>
        <w:tblW w:w="0" w:type="auto"/>
        <w:tblLook w:val="04A0" w:firstRow="1" w:lastRow="0" w:firstColumn="1" w:lastColumn="0" w:noHBand="0" w:noVBand="1"/>
      </w:tblPr>
      <w:tblGrid>
        <w:gridCol w:w="827"/>
        <w:gridCol w:w="2339"/>
        <w:gridCol w:w="2153"/>
        <w:gridCol w:w="1743"/>
        <w:gridCol w:w="1716"/>
      </w:tblGrid>
      <w:tr w:rsidR="00071EFA" w:rsidRPr="00355776" w14:paraId="7D54B8C9" w14:textId="77777777" w:rsidTr="005F62D8">
        <w:tc>
          <w:tcPr>
            <w:tcW w:w="827" w:type="dxa"/>
            <w:vAlign w:val="center"/>
          </w:tcPr>
          <w:p w14:paraId="362016ED" w14:textId="77777777" w:rsidR="00071EFA" w:rsidRPr="00355776" w:rsidRDefault="00071EFA" w:rsidP="00C55561">
            <w:pPr>
              <w:pStyle w:val="BodyText"/>
              <w:spacing w:line="276" w:lineRule="auto"/>
              <w:ind w:firstLine="0"/>
              <w:jc w:val="center"/>
              <w:rPr>
                <w:b/>
                <w:bCs/>
                <w:lang w:val="en-US"/>
              </w:rPr>
            </w:pPr>
            <w:r w:rsidRPr="00355776">
              <w:rPr>
                <w:b/>
                <w:bCs/>
                <w:lang w:val="en-US"/>
              </w:rPr>
              <w:t>STT</w:t>
            </w:r>
          </w:p>
        </w:tc>
        <w:tc>
          <w:tcPr>
            <w:tcW w:w="2339" w:type="dxa"/>
            <w:vAlign w:val="center"/>
          </w:tcPr>
          <w:p w14:paraId="081C5B91" w14:textId="77777777" w:rsidR="00071EFA" w:rsidRPr="00355776" w:rsidRDefault="00071EFA" w:rsidP="00C55561">
            <w:pPr>
              <w:pStyle w:val="BodyText"/>
              <w:spacing w:line="276" w:lineRule="auto"/>
              <w:ind w:firstLine="0"/>
              <w:jc w:val="center"/>
              <w:rPr>
                <w:b/>
                <w:bCs/>
                <w:lang w:val="en-US"/>
              </w:rPr>
            </w:pPr>
            <w:r w:rsidRPr="00355776">
              <w:rPr>
                <w:b/>
                <w:bCs/>
                <w:lang w:val="en-US"/>
              </w:rPr>
              <w:t>Thuộc tính</w:t>
            </w:r>
          </w:p>
        </w:tc>
        <w:tc>
          <w:tcPr>
            <w:tcW w:w="2153" w:type="dxa"/>
            <w:vAlign w:val="center"/>
          </w:tcPr>
          <w:p w14:paraId="42F17882" w14:textId="77777777" w:rsidR="00071EFA" w:rsidRPr="00355776" w:rsidRDefault="00071EFA" w:rsidP="00C55561">
            <w:pPr>
              <w:pStyle w:val="BodyText"/>
              <w:spacing w:line="276" w:lineRule="auto"/>
              <w:ind w:firstLine="0"/>
              <w:jc w:val="center"/>
              <w:rPr>
                <w:b/>
                <w:bCs/>
                <w:lang w:val="en-US"/>
              </w:rPr>
            </w:pPr>
            <w:r w:rsidRPr="00355776">
              <w:rPr>
                <w:b/>
                <w:bCs/>
                <w:lang w:val="en-US"/>
              </w:rPr>
              <w:t>Diễn giải</w:t>
            </w:r>
          </w:p>
        </w:tc>
        <w:tc>
          <w:tcPr>
            <w:tcW w:w="1743" w:type="dxa"/>
            <w:vAlign w:val="center"/>
          </w:tcPr>
          <w:p w14:paraId="44A8DADC" w14:textId="77777777" w:rsidR="00071EFA" w:rsidRPr="00355776" w:rsidRDefault="00071EFA" w:rsidP="00C55561">
            <w:pPr>
              <w:pStyle w:val="BodyText"/>
              <w:spacing w:line="276" w:lineRule="auto"/>
              <w:ind w:firstLine="0"/>
              <w:jc w:val="center"/>
              <w:rPr>
                <w:b/>
                <w:bCs/>
                <w:lang w:val="en-US"/>
              </w:rPr>
            </w:pPr>
            <w:r w:rsidRPr="00355776">
              <w:rPr>
                <w:b/>
                <w:bCs/>
                <w:lang w:val="en-US"/>
              </w:rPr>
              <w:t>Kiểu dữ liệu</w:t>
            </w:r>
          </w:p>
        </w:tc>
        <w:tc>
          <w:tcPr>
            <w:tcW w:w="1716" w:type="dxa"/>
            <w:vAlign w:val="center"/>
          </w:tcPr>
          <w:p w14:paraId="1CE0F647" w14:textId="77777777" w:rsidR="00071EFA" w:rsidRPr="00355776" w:rsidRDefault="00071EFA" w:rsidP="00C55561">
            <w:pPr>
              <w:pStyle w:val="BodyText"/>
              <w:spacing w:line="276" w:lineRule="auto"/>
              <w:ind w:firstLine="0"/>
              <w:jc w:val="center"/>
              <w:rPr>
                <w:b/>
                <w:bCs/>
                <w:lang w:val="en-US"/>
              </w:rPr>
            </w:pPr>
            <w:r w:rsidRPr="00355776">
              <w:rPr>
                <w:b/>
                <w:bCs/>
                <w:lang w:val="en-US"/>
              </w:rPr>
              <w:t>Ràng buộc</w:t>
            </w:r>
          </w:p>
        </w:tc>
      </w:tr>
      <w:tr w:rsidR="005F62D8" w:rsidRPr="00355776" w14:paraId="04A9EAC4" w14:textId="77777777" w:rsidTr="005F62D8">
        <w:tc>
          <w:tcPr>
            <w:tcW w:w="827" w:type="dxa"/>
            <w:vAlign w:val="center"/>
          </w:tcPr>
          <w:p w14:paraId="364203A9" w14:textId="77777777" w:rsidR="005F62D8" w:rsidRPr="00355776" w:rsidRDefault="005F62D8" w:rsidP="005F62D8">
            <w:pPr>
              <w:pStyle w:val="BodyText"/>
              <w:spacing w:line="276" w:lineRule="auto"/>
              <w:ind w:firstLine="0"/>
              <w:jc w:val="center"/>
              <w:rPr>
                <w:lang w:val="en-US"/>
              </w:rPr>
            </w:pPr>
            <w:r w:rsidRPr="00355776">
              <w:rPr>
                <w:lang w:val="en-US"/>
              </w:rPr>
              <w:t>1</w:t>
            </w:r>
          </w:p>
        </w:tc>
        <w:tc>
          <w:tcPr>
            <w:tcW w:w="2339" w:type="dxa"/>
            <w:vAlign w:val="center"/>
          </w:tcPr>
          <w:p w14:paraId="1D9341FD" w14:textId="23B0573B" w:rsidR="005F62D8" w:rsidRPr="00355776" w:rsidRDefault="005F62D8" w:rsidP="005F62D8">
            <w:pPr>
              <w:pStyle w:val="BodyText"/>
              <w:spacing w:line="276" w:lineRule="auto"/>
              <w:ind w:firstLine="0"/>
              <w:jc w:val="center"/>
              <w:rPr>
                <w:lang w:val="en-US"/>
              </w:rPr>
            </w:pPr>
            <w:r>
              <w:rPr>
                <w:lang w:val="en-US"/>
              </w:rPr>
              <w:t>ID_user</w:t>
            </w:r>
          </w:p>
        </w:tc>
        <w:tc>
          <w:tcPr>
            <w:tcW w:w="2153" w:type="dxa"/>
            <w:vAlign w:val="center"/>
          </w:tcPr>
          <w:p w14:paraId="35574759" w14:textId="46E2CE24" w:rsidR="005F62D8" w:rsidRPr="00355776" w:rsidRDefault="005F62D8" w:rsidP="005F62D8">
            <w:pPr>
              <w:pStyle w:val="BodyText"/>
              <w:spacing w:line="276" w:lineRule="auto"/>
              <w:ind w:firstLine="0"/>
              <w:jc w:val="center"/>
              <w:rPr>
                <w:lang w:val="en-US"/>
              </w:rPr>
            </w:pPr>
            <w:r>
              <w:rPr>
                <w:lang w:val="en-US"/>
              </w:rPr>
              <w:t>Id tài khoản nhân viên</w:t>
            </w:r>
          </w:p>
        </w:tc>
        <w:tc>
          <w:tcPr>
            <w:tcW w:w="1743" w:type="dxa"/>
            <w:vAlign w:val="center"/>
          </w:tcPr>
          <w:p w14:paraId="70590343" w14:textId="71B87258" w:rsidR="005F62D8" w:rsidRPr="00355776" w:rsidRDefault="005F62D8" w:rsidP="005F62D8">
            <w:pPr>
              <w:pStyle w:val="BodyText"/>
              <w:spacing w:line="276" w:lineRule="auto"/>
              <w:ind w:firstLine="0"/>
              <w:jc w:val="center"/>
              <w:rPr>
                <w:lang w:val="en-US"/>
              </w:rPr>
            </w:pPr>
            <w:r>
              <w:rPr>
                <w:lang w:val="en-US"/>
              </w:rPr>
              <w:t>int</w:t>
            </w:r>
          </w:p>
        </w:tc>
        <w:tc>
          <w:tcPr>
            <w:tcW w:w="1716" w:type="dxa"/>
            <w:vAlign w:val="center"/>
          </w:tcPr>
          <w:p w14:paraId="21DF0AB1" w14:textId="77777777" w:rsidR="005F62D8" w:rsidRPr="00355776" w:rsidRDefault="005F62D8" w:rsidP="005F62D8">
            <w:pPr>
              <w:pStyle w:val="BodyText"/>
              <w:spacing w:line="276" w:lineRule="auto"/>
              <w:ind w:firstLine="0"/>
              <w:jc w:val="center"/>
              <w:rPr>
                <w:lang w:val="en-US"/>
              </w:rPr>
            </w:pPr>
            <w:r w:rsidRPr="00355776">
              <w:rPr>
                <w:lang w:val="en-US"/>
              </w:rPr>
              <w:t>Khóa chính</w:t>
            </w:r>
          </w:p>
        </w:tc>
      </w:tr>
      <w:tr w:rsidR="005F62D8" w:rsidRPr="00355776" w14:paraId="0D944DB9" w14:textId="77777777" w:rsidTr="005F62D8">
        <w:tc>
          <w:tcPr>
            <w:tcW w:w="827" w:type="dxa"/>
            <w:vAlign w:val="center"/>
          </w:tcPr>
          <w:p w14:paraId="05A0191B" w14:textId="77777777" w:rsidR="005F62D8" w:rsidRPr="00355776" w:rsidRDefault="005F62D8" w:rsidP="005F62D8">
            <w:pPr>
              <w:pStyle w:val="BodyText"/>
              <w:spacing w:line="276" w:lineRule="auto"/>
              <w:ind w:firstLine="0"/>
              <w:jc w:val="center"/>
              <w:rPr>
                <w:lang w:val="en-US"/>
              </w:rPr>
            </w:pPr>
            <w:r w:rsidRPr="00355776">
              <w:rPr>
                <w:lang w:val="en-US"/>
              </w:rPr>
              <w:t>2</w:t>
            </w:r>
          </w:p>
        </w:tc>
        <w:tc>
          <w:tcPr>
            <w:tcW w:w="2339" w:type="dxa"/>
            <w:vAlign w:val="center"/>
          </w:tcPr>
          <w:p w14:paraId="69EFC140" w14:textId="573463E0" w:rsidR="005F62D8" w:rsidRPr="00355776" w:rsidRDefault="005F62D8" w:rsidP="005F62D8">
            <w:pPr>
              <w:pStyle w:val="BodyText"/>
              <w:spacing w:line="276" w:lineRule="auto"/>
              <w:ind w:firstLine="0"/>
              <w:jc w:val="center"/>
              <w:rPr>
                <w:lang w:val="en-US"/>
              </w:rPr>
            </w:pPr>
            <w:r>
              <w:rPr>
                <w:lang w:val="en-US"/>
              </w:rPr>
              <w:t>Username_user</w:t>
            </w:r>
          </w:p>
        </w:tc>
        <w:tc>
          <w:tcPr>
            <w:tcW w:w="2153" w:type="dxa"/>
            <w:vAlign w:val="center"/>
          </w:tcPr>
          <w:p w14:paraId="2DD5A70B" w14:textId="63542F66" w:rsidR="005F62D8" w:rsidRPr="00355776" w:rsidRDefault="005F62D8" w:rsidP="005F62D8">
            <w:pPr>
              <w:pStyle w:val="BodyText"/>
              <w:spacing w:line="276" w:lineRule="auto"/>
              <w:ind w:firstLine="0"/>
              <w:jc w:val="center"/>
              <w:rPr>
                <w:lang w:val="en-US"/>
              </w:rPr>
            </w:pPr>
            <w:r>
              <w:rPr>
                <w:lang w:val="en-US"/>
              </w:rPr>
              <w:t>Tên đăng nhập nhân viên</w:t>
            </w:r>
          </w:p>
        </w:tc>
        <w:tc>
          <w:tcPr>
            <w:tcW w:w="1743" w:type="dxa"/>
            <w:vAlign w:val="center"/>
          </w:tcPr>
          <w:p w14:paraId="78760EF5" w14:textId="574AB7D6" w:rsidR="005F62D8" w:rsidRPr="00355776" w:rsidRDefault="005F62D8" w:rsidP="005F62D8">
            <w:pPr>
              <w:pStyle w:val="BodyText"/>
              <w:spacing w:line="276" w:lineRule="auto"/>
              <w:ind w:firstLine="0"/>
              <w:jc w:val="center"/>
              <w:rPr>
                <w:lang w:val="en-US"/>
              </w:rPr>
            </w:pPr>
            <w:r>
              <w:rPr>
                <w:lang w:val="en-US"/>
              </w:rPr>
              <w:t>varchar</w:t>
            </w:r>
          </w:p>
        </w:tc>
        <w:tc>
          <w:tcPr>
            <w:tcW w:w="1716" w:type="dxa"/>
            <w:vAlign w:val="center"/>
          </w:tcPr>
          <w:p w14:paraId="6428D585" w14:textId="77777777" w:rsidR="005F62D8" w:rsidRPr="00355776" w:rsidRDefault="005F62D8" w:rsidP="005F62D8">
            <w:pPr>
              <w:pStyle w:val="BodyText"/>
              <w:spacing w:line="276" w:lineRule="auto"/>
              <w:ind w:firstLine="0"/>
              <w:jc w:val="center"/>
              <w:rPr>
                <w:lang w:val="en-US"/>
              </w:rPr>
            </w:pPr>
          </w:p>
        </w:tc>
      </w:tr>
      <w:tr w:rsidR="005F62D8" w:rsidRPr="00355776" w14:paraId="7A265033" w14:textId="77777777" w:rsidTr="005F62D8">
        <w:tc>
          <w:tcPr>
            <w:tcW w:w="827" w:type="dxa"/>
            <w:vAlign w:val="center"/>
          </w:tcPr>
          <w:p w14:paraId="2FF5D1ED" w14:textId="63AEC123" w:rsidR="005F62D8" w:rsidRPr="00355776" w:rsidRDefault="005F62D8" w:rsidP="005F62D8">
            <w:pPr>
              <w:pStyle w:val="BodyText"/>
              <w:spacing w:line="276" w:lineRule="auto"/>
              <w:ind w:firstLine="0"/>
              <w:jc w:val="center"/>
              <w:rPr>
                <w:lang w:val="en-US"/>
              </w:rPr>
            </w:pPr>
            <w:r w:rsidRPr="00355776">
              <w:rPr>
                <w:lang w:val="en-US"/>
              </w:rPr>
              <w:t>3</w:t>
            </w:r>
          </w:p>
        </w:tc>
        <w:tc>
          <w:tcPr>
            <w:tcW w:w="2339" w:type="dxa"/>
            <w:vAlign w:val="center"/>
          </w:tcPr>
          <w:p w14:paraId="04832E05" w14:textId="611853EE" w:rsidR="005F62D8" w:rsidRPr="00355776" w:rsidRDefault="005F62D8" w:rsidP="005F62D8">
            <w:pPr>
              <w:pStyle w:val="BodyText"/>
              <w:spacing w:line="276" w:lineRule="auto"/>
              <w:ind w:firstLine="0"/>
              <w:jc w:val="center"/>
              <w:rPr>
                <w:lang w:val="en-US"/>
              </w:rPr>
            </w:pPr>
            <w:r>
              <w:rPr>
                <w:lang w:val="en-US"/>
              </w:rPr>
              <w:t>Password_user</w:t>
            </w:r>
          </w:p>
        </w:tc>
        <w:tc>
          <w:tcPr>
            <w:tcW w:w="2153" w:type="dxa"/>
            <w:vAlign w:val="center"/>
          </w:tcPr>
          <w:p w14:paraId="37891CC8" w14:textId="4E3D544F" w:rsidR="005F62D8" w:rsidRPr="00355776" w:rsidRDefault="005F62D8" w:rsidP="005F62D8">
            <w:pPr>
              <w:pStyle w:val="BodyText"/>
              <w:spacing w:line="276" w:lineRule="auto"/>
              <w:ind w:firstLine="0"/>
              <w:jc w:val="center"/>
              <w:rPr>
                <w:lang w:val="en-US"/>
              </w:rPr>
            </w:pPr>
            <w:r>
              <w:rPr>
                <w:lang w:val="en-US"/>
              </w:rPr>
              <w:t>Mật khẩu nhân viên</w:t>
            </w:r>
          </w:p>
        </w:tc>
        <w:tc>
          <w:tcPr>
            <w:tcW w:w="1743" w:type="dxa"/>
            <w:vAlign w:val="center"/>
          </w:tcPr>
          <w:p w14:paraId="2221E984" w14:textId="7CD1F5E8" w:rsidR="005F62D8" w:rsidRPr="00355776" w:rsidRDefault="005F62D8" w:rsidP="005F62D8">
            <w:pPr>
              <w:pStyle w:val="BodyText"/>
              <w:spacing w:line="276" w:lineRule="auto"/>
              <w:ind w:firstLine="0"/>
              <w:jc w:val="center"/>
              <w:rPr>
                <w:lang w:val="en-US"/>
              </w:rPr>
            </w:pPr>
            <w:r>
              <w:rPr>
                <w:lang w:val="en-US"/>
              </w:rPr>
              <w:t>varchar</w:t>
            </w:r>
          </w:p>
        </w:tc>
        <w:tc>
          <w:tcPr>
            <w:tcW w:w="1716" w:type="dxa"/>
            <w:vAlign w:val="center"/>
          </w:tcPr>
          <w:p w14:paraId="0A084406" w14:textId="77777777" w:rsidR="005F62D8" w:rsidRPr="00355776" w:rsidRDefault="005F62D8" w:rsidP="005F62D8">
            <w:pPr>
              <w:pStyle w:val="BodyText"/>
              <w:spacing w:line="276" w:lineRule="auto"/>
              <w:ind w:firstLine="0"/>
              <w:jc w:val="center"/>
              <w:rPr>
                <w:lang w:val="en-US"/>
              </w:rPr>
            </w:pPr>
          </w:p>
        </w:tc>
      </w:tr>
      <w:bookmarkEnd w:id="74"/>
      <w:bookmarkEnd w:id="75"/>
      <w:bookmarkEnd w:id="76"/>
    </w:tbl>
    <w:p w14:paraId="0D345176" w14:textId="5144DAB3" w:rsidR="0069585E" w:rsidRDefault="0069585E">
      <w:pPr>
        <w:spacing w:after="160" w:line="259" w:lineRule="auto"/>
        <w:rPr>
          <w:b/>
        </w:rPr>
      </w:pPr>
    </w:p>
    <w:p w14:paraId="34238227" w14:textId="1CEA41C4" w:rsidR="003E6CF3" w:rsidRDefault="0069585E">
      <w:pPr>
        <w:spacing w:after="160" w:line="259" w:lineRule="auto"/>
        <w:rPr>
          <w:b/>
        </w:rPr>
      </w:pPr>
      <w:r>
        <w:rPr>
          <w:b/>
        </w:rPr>
        <w:br w:type="page"/>
      </w:r>
    </w:p>
    <w:p w14:paraId="0CA861BF" w14:textId="0ABCEF48" w:rsidR="00AF4014" w:rsidRDefault="00552823" w:rsidP="00BB6D29">
      <w:pPr>
        <w:pStyle w:val="Heading2"/>
      </w:pPr>
      <w:bookmarkStart w:id="88" w:name="_Toc170937701"/>
      <w:r>
        <w:lastRenderedPageBreak/>
        <w:t>Thiết kế mô hình xử lý</w:t>
      </w:r>
      <w:bookmarkEnd w:id="88"/>
    </w:p>
    <w:p w14:paraId="32BAA3B8" w14:textId="7B1DFCAA" w:rsidR="00AF4014" w:rsidRDefault="00B10C43" w:rsidP="001E46CF">
      <w:pPr>
        <w:pStyle w:val="Heading3"/>
        <w:rPr>
          <w:i/>
        </w:rPr>
      </w:pPr>
      <w:bookmarkStart w:id="89" w:name="_Toc170937702"/>
      <w:r>
        <w:t xml:space="preserve">Mô hình DFD </w:t>
      </w:r>
      <w:r w:rsidR="00473D44">
        <w:t>mức</w:t>
      </w:r>
      <w:r>
        <w:t xml:space="preserve"> ngữ c</w:t>
      </w:r>
      <w:r w:rsidR="00742003">
        <w:t>ảnh</w:t>
      </w:r>
      <w:bookmarkEnd w:id="89"/>
    </w:p>
    <w:p w14:paraId="3D27A0B0" w14:textId="315C399C" w:rsidR="00B57B38" w:rsidRDefault="003F167A" w:rsidP="00B57B38">
      <w:pPr>
        <w:pStyle w:val="BodyText"/>
        <w:ind w:firstLine="397"/>
        <w:rPr>
          <w:lang w:val="en-US"/>
        </w:rPr>
      </w:pPr>
      <w:r>
        <w:rPr>
          <w:lang w:val="en-US"/>
        </w:rPr>
        <w:t>Mô hình c</w:t>
      </w:r>
      <w:r w:rsidRPr="003F167A">
        <w:rPr>
          <w:lang w:val="en-US"/>
        </w:rPr>
        <w:t>ung cấp cái nhìn tổng quan về hệ thống, hiển thị hệ thống như một thực thể duy nhất và mối quan hệ của nó với các tác nhân bên ngoài.</w:t>
      </w:r>
    </w:p>
    <w:p w14:paraId="7F1BD32D" w14:textId="77777777" w:rsidR="00EC23E4" w:rsidRDefault="0070605A" w:rsidP="00EC23E4">
      <w:pPr>
        <w:pStyle w:val="BodyText"/>
        <w:keepNext/>
        <w:ind w:firstLine="0"/>
      </w:pPr>
      <w:r w:rsidRPr="0070605A">
        <w:rPr>
          <w:noProof/>
        </w:rPr>
        <w:drawing>
          <wp:inline distT="0" distB="0" distL="0" distR="0" wp14:anchorId="3144BC71" wp14:editId="2FAB5ABA">
            <wp:extent cx="5580380" cy="2761615"/>
            <wp:effectExtent l="0" t="0" r="1270" b="635"/>
            <wp:docPr id="86444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45740" name=""/>
                    <pic:cNvPicPr/>
                  </pic:nvPicPr>
                  <pic:blipFill>
                    <a:blip r:embed="rId33"/>
                    <a:stretch>
                      <a:fillRect/>
                    </a:stretch>
                  </pic:blipFill>
                  <pic:spPr>
                    <a:xfrm>
                      <a:off x="0" y="0"/>
                      <a:ext cx="5580380" cy="2761615"/>
                    </a:xfrm>
                    <a:prstGeom prst="rect">
                      <a:avLst/>
                    </a:prstGeom>
                  </pic:spPr>
                </pic:pic>
              </a:graphicData>
            </a:graphic>
          </wp:inline>
        </w:drawing>
      </w:r>
    </w:p>
    <w:p w14:paraId="1D440906" w14:textId="699DF89B" w:rsidR="001B7881" w:rsidRDefault="00EC23E4" w:rsidP="003C18FD">
      <w:pPr>
        <w:pStyle w:val="Caption"/>
      </w:pPr>
      <w:bookmarkStart w:id="90" w:name="_Toc170937762"/>
      <w:r>
        <w:t xml:space="preserve">Hình </w:t>
      </w:r>
      <w:r w:rsidR="00BB7A77">
        <w:fldChar w:fldCharType="begin"/>
      </w:r>
      <w:r w:rsidR="00BB7A77">
        <w:instrText xml:space="preserve"> STYLEREF 1 \s </w:instrText>
      </w:r>
      <w:r w:rsidR="00BB7A77">
        <w:fldChar w:fldCharType="separate"/>
      </w:r>
      <w:r w:rsidR="001D54DC">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14</w:t>
      </w:r>
      <w:r w:rsidR="00BB7A77">
        <w:fldChar w:fldCharType="end"/>
      </w:r>
      <w:r>
        <w:t>. Mô hình DFD mức ngữ cảnh</w:t>
      </w:r>
      <w:bookmarkEnd w:id="90"/>
    </w:p>
    <w:p w14:paraId="0E5023B5" w14:textId="4FDF0BE7" w:rsidR="00854CEE" w:rsidRPr="00421D71" w:rsidRDefault="00473D44" w:rsidP="00421D71">
      <w:pPr>
        <w:pStyle w:val="Heading3"/>
      </w:pPr>
      <w:bookmarkStart w:id="91" w:name="_Toc170937703"/>
      <w:r>
        <w:rPr>
          <w:iCs/>
        </w:rPr>
        <w:t>M</w:t>
      </w:r>
      <w:r w:rsidR="0070605A">
        <w:rPr>
          <w:iCs/>
        </w:rPr>
        <w:t>ô hình phân rã</w:t>
      </w:r>
      <w:r w:rsidR="003A1AF2">
        <w:rPr>
          <w:iCs/>
        </w:rPr>
        <w:t xml:space="preserve"> chức năng</w:t>
      </w:r>
      <w:bookmarkEnd w:id="91"/>
    </w:p>
    <w:p w14:paraId="6ECB7D00" w14:textId="063C9FCA" w:rsidR="003A1AF2" w:rsidRDefault="003A1AF2" w:rsidP="00B57B38">
      <w:pPr>
        <w:pStyle w:val="BodyText"/>
        <w:ind w:firstLine="397"/>
        <w:rPr>
          <w:lang w:val="en-US"/>
        </w:rPr>
      </w:pPr>
      <w:r>
        <w:rPr>
          <w:lang w:val="en-US"/>
        </w:rPr>
        <w:t>Mô hình phân rã là một công cụ giúp bạn chia nhỏ hệ thống thành các phần tử nhỏ hơn, dễ quản lý hơn.</w:t>
      </w:r>
    </w:p>
    <w:p w14:paraId="0B6CA24C" w14:textId="74C0B6B7" w:rsidR="00C600C5" w:rsidRPr="003A1AF2" w:rsidRDefault="00C600C5" w:rsidP="00B57B38">
      <w:pPr>
        <w:pStyle w:val="BodyText"/>
        <w:ind w:firstLine="397"/>
        <w:rPr>
          <w:lang w:val="en-US"/>
        </w:rPr>
      </w:pPr>
      <w:r w:rsidRPr="00C600C5">
        <w:rPr>
          <w:noProof/>
          <w:lang w:val="en-US"/>
        </w:rPr>
        <w:drawing>
          <wp:inline distT="0" distB="0" distL="0" distR="0" wp14:anchorId="202E8B96" wp14:editId="7B29FF83">
            <wp:extent cx="5345367" cy="2209800"/>
            <wp:effectExtent l="0" t="0" r="8255" b="0"/>
            <wp:docPr id="171569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97446" name=""/>
                    <pic:cNvPicPr/>
                  </pic:nvPicPr>
                  <pic:blipFill>
                    <a:blip r:embed="rId34"/>
                    <a:stretch>
                      <a:fillRect/>
                    </a:stretch>
                  </pic:blipFill>
                  <pic:spPr>
                    <a:xfrm>
                      <a:off x="0" y="0"/>
                      <a:ext cx="5367245" cy="2218845"/>
                    </a:xfrm>
                    <a:prstGeom prst="rect">
                      <a:avLst/>
                    </a:prstGeom>
                  </pic:spPr>
                </pic:pic>
              </a:graphicData>
            </a:graphic>
          </wp:inline>
        </w:drawing>
      </w:r>
    </w:p>
    <w:p w14:paraId="0DEBC326" w14:textId="77777777" w:rsidR="003A1AF2" w:rsidRPr="0010000C" w:rsidRDefault="003A1AF2" w:rsidP="00B57B38">
      <w:pPr>
        <w:pStyle w:val="BodyText"/>
        <w:ind w:firstLine="397"/>
        <w:rPr>
          <w:b/>
          <w:bCs/>
          <w:lang w:val="en-US"/>
        </w:rPr>
      </w:pPr>
    </w:p>
    <w:p w14:paraId="14C788F5" w14:textId="34D704E8" w:rsidR="00D9724A" w:rsidRPr="001151E4" w:rsidRDefault="00B526D7" w:rsidP="001151E4">
      <w:pPr>
        <w:pStyle w:val="Caption"/>
      </w:pPr>
      <w:bookmarkStart w:id="92" w:name="_Toc170937763"/>
      <w:r>
        <w:t xml:space="preserve">Hình </w:t>
      </w:r>
      <w:r w:rsidR="00BB7A77">
        <w:fldChar w:fldCharType="begin"/>
      </w:r>
      <w:r w:rsidR="00BB7A77">
        <w:instrText xml:space="preserve"> STYLEREF 1 \s </w:instrText>
      </w:r>
      <w:r w:rsidR="00BB7A77">
        <w:fldChar w:fldCharType="separate"/>
      </w:r>
      <w:r w:rsidR="001D54DC">
        <w:rPr>
          <w:noProof/>
        </w:rPr>
        <w:t>3</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15</w:t>
      </w:r>
      <w:r w:rsidR="00BB7A77">
        <w:fldChar w:fldCharType="end"/>
      </w:r>
      <w:r>
        <w:t>. Mô hình phân rã chức năng “Hệ thống đánh giá năng lực nhân viên dựa trên chỉ số KPI”</w:t>
      </w:r>
      <w:bookmarkStart w:id="93" w:name="_Toc126865588"/>
      <w:bookmarkStart w:id="94" w:name="_Toc127730518"/>
      <w:bookmarkEnd w:id="92"/>
    </w:p>
    <w:p w14:paraId="4B261F6D" w14:textId="35F861AA" w:rsidR="00AF4014" w:rsidRDefault="00AF4014" w:rsidP="00B57B38">
      <w:pPr>
        <w:pStyle w:val="Heading1"/>
        <w:tabs>
          <w:tab w:val="left" w:pos="1701"/>
        </w:tabs>
      </w:pPr>
      <w:bookmarkStart w:id="95" w:name="_Toc170937704"/>
      <w:r>
        <w:lastRenderedPageBreak/>
        <w:t xml:space="preserve">KẾT QUẢ </w:t>
      </w:r>
      <w:r w:rsidR="00D00523">
        <w:t>NGHIÊN CỨU</w:t>
      </w:r>
      <w:bookmarkEnd w:id="95"/>
    </w:p>
    <w:p w14:paraId="70839DAE" w14:textId="212CDFA4" w:rsidR="00CA77EE" w:rsidRDefault="00CA77EE" w:rsidP="00E7699F">
      <w:pPr>
        <w:pStyle w:val="Heading3"/>
      </w:pPr>
      <w:bookmarkStart w:id="96" w:name="_Toc170937705"/>
      <w:r>
        <w:t>Giao diện đăng nhập</w:t>
      </w:r>
      <w:bookmarkEnd w:id="96"/>
    </w:p>
    <w:p w14:paraId="187FF731" w14:textId="535DD03E" w:rsidR="007E579B" w:rsidRDefault="007E579B" w:rsidP="007E579B">
      <w:pPr>
        <w:pStyle w:val="BodyText"/>
        <w:ind w:firstLine="426"/>
        <w:rPr>
          <w:lang w:val="en-US"/>
        </w:rPr>
      </w:pPr>
      <w:r>
        <w:t xml:space="preserve">Tất cả các người dùng muốn sử dụng được hệ thống thì đều cần phải </w:t>
      </w:r>
      <w:r w:rsidR="0072681D">
        <w:rPr>
          <w:lang w:val="en-US"/>
        </w:rPr>
        <w:t>đ</w:t>
      </w:r>
      <w:r>
        <w:t>ăng nhập vào hệ thống thông qua giao diện này.</w:t>
      </w:r>
    </w:p>
    <w:p w14:paraId="73C6C6CD" w14:textId="77777777" w:rsidR="000711A7" w:rsidRDefault="000220D6" w:rsidP="00960C9E">
      <w:pPr>
        <w:pStyle w:val="BodyText"/>
        <w:keepNext/>
        <w:ind w:firstLine="426"/>
        <w:jc w:val="center"/>
      </w:pPr>
      <w:r w:rsidRPr="000220D6">
        <w:rPr>
          <w:noProof/>
        </w:rPr>
        <w:drawing>
          <wp:inline distT="0" distB="0" distL="0" distR="0" wp14:anchorId="21C8176F" wp14:editId="73F9209F">
            <wp:extent cx="1540720" cy="1381671"/>
            <wp:effectExtent l="0" t="0" r="2540" b="9525"/>
            <wp:docPr id="187267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73984" name=""/>
                    <pic:cNvPicPr/>
                  </pic:nvPicPr>
                  <pic:blipFill rotWithShape="1">
                    <a:blip r:embed="rId35"/>
                    <a:srcRect l="36204" t="24615" r="36171" b="23795"/>
                    <a:stretch/>
                  </pic:blipFill>
                  <pic:spPr bwMode="auto">
                    <a:xfrm>
                      <a:off x="0" y="0"/>
                      <a:ext cx="1541612" cy="1382471"/>
                    </a:xfrm>
                    <a:prstGeom prst="rect">
                      <a:avLst/>
                    </a:prstGeom>
                    <a:ln>
                      <a:noFill/>
                    </a:ln>
                    <a:extLst>
                      <a:ext uri="{53640926-AAD7-44D8-BBD7-CCE9431645EC}">
                        <a14:shadowObscured xmlns:a14="http://schemas.microsoft.com/office/drawing/2010/main"/>
                      </a:ext>
                    </a:extLst>
                  </pic:spPr>
                </pic:pic>
              </a:graphicData>
            </a:graphic>
          </wp:inline>
        </w:drawing>
      </w:r>
    </w:p>
    <w:p w14:paraId="3627FD43" w14:textId="6312B7EA" w:rsidR="007E579B" w:rsidRDefault="00B526D7" w:rsidP="00B526D7">
      <w:pPr>
        <w:pStyle w:val="Caption"/>
      </w:pPr>
      <w:bookmarkStart w:id="97" w:name="_Toc170937764"/>
      <w:r>
        <w:t xml:space="preserve">Hình </w:t>
      </w:r>
      <w:r w:rsidR="00BB7A77">
        <w:fldChar w:fldCharType="begin"/>
      </w:r>
      <w:r w:rsidR="00BB7A77">
        <w:instrText xml:space="preserve"> STYLEREF 1 \s </w:instrText>
      </w:r>
      <w:r w:rsidR="00BB7A77">
        <w:fldChar w:fldCharType="separate"/>
      </w:r>
      <w:r w:rsidR="001D54DC">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1</w:t>
      </w:r>
      <w:r w:rsidR="00BB7A77">
        <w:fldChar w:fldCharType="end"/>
      </w:r>
      <w:r>
        <w:t>. Giao diện đăng nhập</w:t>
      </w:r>
      <w:bookmarkEnd w:id="97"/>
    </w:p>
    <w:p w14:paraId="6382F858" w14:textId="07FBC323" w:rsidR="00A05461" w:rsidRDefault="00FD4347" w:rsidP="00A05461">
      <w:pPr>
        <w:pStyle w:val="BodyText"/>
        <w:ind w:firstLine="426"/>
        <w:rPr>
          <w:lang w:val="en-US"/>
        </w:rPr>
      </w:pPr>
      <w:r w:rsidRPr="00FD4347">
        <w:rPr>
          <w:lang w:val="en-US"/>
        </w:rPr>
        <w:t xml:space="preserve">Sau khi đăng nhập vào hệ thống với tài khoản được cung cấp sẽ được chuyển đến giao diện </w:t>
      </w:r>
      <w:r w:rsidR="0016159F">
        <w:rPr>
          <w:lang w:val="en-US"/>
        </w:rPr>
        <w:t>chính của hệ thống</w:t>
      </w:r>
      <w:r w:rsidRPr="00FD4347">
        <w:rPr>
          <w:lang w:val="en-US"/>
        </w:rPr>
        <w:t>.</w:t>
      </w:r>
    </w:p>
    <w:p w14:paraId="77DE07C4" w14:textId="75172190" w:rsidR="0025795E" w:rsidRDefault="0025795E" w:rsidP="00A05461">
      <w:pPr>
        <w:pStyle w:val="BodyText"/>
        <w:ind w:firstLine="426"/>
        <w:rPr>
          <w:lang w:val="en-US"/>
        </w:rPr>
      </w:pPr>
      <w:r>
        <w:rPr>
          <w:lang w:val="en-US"/>
        </w:rPr>
        <w:t xml:space="preserve">Dựa trên tài khoản đăng nhập hệ thống sẽ tự phân quyền đăng nhập </w:t>
      </w:r>
    </w:p>
    <w:p w14:paraId="4C611E1E" w14:textId="77777777" w:rsidR="0025795E" w:rsidRDefault="0025795E" w:rsidP="00A05461">
      <w:pPr>
        <w:pStyle w:val="BodyText"/>
        <w:ind w:firstLine="426"/>
        <w:rPr>
          <w:lang w:val="en-US"/>
        </w:rPr>
      </w:pPr>
      <w:r>
        <w:rPr>
          <w:lang w:val="en-US"/>
        </w:rPr>
        <w:t>+ Với người quản lý: sẽ có tất cả các quyền của hệ thống.</w:t>
      </w:r>
    </w:p>
    <w:p w14:paraId="3842BCBE" w14:textId="233AB2E8" w:rsidR="0025795E" w:rsidRPr="007E579B" w:rsidRDefault="0025795E" w:rsidP="00A05461">
      <w:pPr>
        <w:pStyle w:val="BodyText"/>
        <w:ind w:firstLine="426"/>
        <w:rPr>
          <w:lang w:val="en-US"/>
        </w:rPr>
      </w:pPr>
      <w:r>
        <w:rPr>
          <w:lang w:val="en-US"/>
        </w:rPr>
        <w:t>+ Với nhân viên: chỉ có thể xem các tiêu chí và các giai đoạn đánh giá</w:t>
      </w:r>
      <w:r w:rsidR="009A2159">
        <w:rPr>
          <w:lang w:val="en-US"/>
        </w:rPr>
        <w:t>.</w:t>
      </w:r>
      <w:r w:rsidR="00F033EE">
        <w:rPr>
          <w:lang w:val="en-US"/>
        </w:rPr>
        <w:t xml:space="preserve"> </w:t>
      </w:r>
    </w:p>
    <w:p w14:paraId="109064A7" w14:textId="64A3FBE5" w:rsidR="00AF4014" w:rsidRDefault="00B17934" w:rsidP="00612FC2">
      <w:pPr>
        <w:pStyle w:val="Heading3"/>
      </w:pPr>
      <w:bookmarkStart w:id="98" w:name="_Toc170937706"/>
      <w:r>
        <w:t xml:space="preserve">Giao diện </w:t>
      </w:r>
      <w:r w:rsidR="00612FC2">
        <w:t xml:space="preserve">với </w:t>
      </w:r>
      <w:r w:rsidR="00171384">
        <w:t>vai trò quản lý</w:t>
      </w:r>
      <w:bookmarkEnd w:id="98"/>
      <w:r w:rsidR="00171384">
        <w:t xml:space="preserve"> </w:t>
      </w:r>
    </w:p>
    <w:p w14:paraId="001D7739" w14:textId="0F9A664C" w:rsidR="00CC6148" w:rsidRDefault="001B588E" w:rsidP="004A1107">
      <w:pPr>
        <w:pStyle w:val="BodyText"/>
        <w:ind w:firstLine="426"/>
        <w:rPr>
          <w:lang w:val="en-US"/>
        </w:rPr>
      </w:pPr>
      <w:r>
        <w:t>Đối với vai trò quản lý</w:t>
      </w:r>
      <w:r w:rsidR="009F0B93">
        <w:t xml:space="preserve"> sẽ có toàn quyền trên hệ thống nên những </w:t>
      </w:r>
      <w:r w:rsidR="00BD153C">
        <w:t>giao diện thể hiện ở đây là những giao diện chỉ hiển thị ở vai trò này</w:t>
      </w:r>
      <w:r w:rsidR="00BD153C">
        <w:rPr>
          <w:lang w:val="en-US"/>
        </w:rPr>
        <w:t>.</w:t>
      </w:r>
    </w:p>
    <w:p w14:paraId="39230598" w14:textId="0EF3745F" w:rsidR="004A1107" w:rsidRPr="00477F05" w:rsidRDefault="00CC6148" w:rsidP="00DC0D6C">
      <w:pPr>
        <w:spacing w:after="160" w:line="259" w:lineRule="auto"/>
        <w:rPr>
          <w:szCs w:val="26"/>
        </w:rPr>
      </w:pPr>
      <w:r>
        <w:br w:type="page"/>
      </w:r>
    </w:p>
    <w:p w14:paraId="75C00FE7" w14:textId="4EE9D14B" w:rsidR="00AF4014" w:rsidRDefault="00E54F48" w:rsidP="00E54F48">
      <w:pPr>
        <w:pStyle w:val="Heading4"/>
        <w:numPr>
          <w:ilvl w:val="0"/>
          <w:numId w:val="0"/>
        </w:numPr>
        <w:ind w:left="907"/>
        <w:rPr>
          <w:b/>
          <w:bCs w:val="0"/>
        </w:rPr>
      </w:pPr>
      <w:r w:rsidRPr="00D86F80">
        <w:rPr>
          <w:b/>
          <w:bCs w:val="0"/>
        </w:rPr>
        <w:lastRenderedPageBreak/>
        <w:t>4.2.2.1. Giao diện tổng quan</w:t>
      </w:r>
    </w:p>
    <w:p w14:paraId="1039FE26" w14:textId="5BA9F6A6" w:rsidR="00E70B97" w:rsidRPr="00B87D3A" w:rsidRDefault="00E70B97" w:rsidP="00E70B97">
      <w:pPr>
        <w:pStyle w:val="BodyText"/>
        <w:ind w:firstLine="426"/>
        <w:rPr>
          <w:lang w:val="en-US"/>
        </w:rPr>
      </w:pPr>
      <w:r>
        <w:t>Trang tổng quan cung cấp ch</w:t>
      </w:r>
      <w:r>
        <w:rPr>
          <w:lang w:val="en-US"/>
        </w:rPr>
        <w:t xml:space="preserve">o người dùng </w:t>
      </w:r>
      <w:r>
        <w:t xml:space="preserve">cái nhìn </w:t>
      </w:r>
      <w:r w:rsidR="00B87D3A">
        <w:rPr>
          <w:lang w:val="en-US"/>
        </w:rPr>
        <w:t>tổng quan</w:t>
      </w:r>
      <w:r>
        <w:t xml:space="preserve"> về các </w:t>
      </w:r>
      <w:r>
        <w:rPr>
          <w:lang w:val="en-US"/>
        </w:rPr>
        <w:t xml:space="preserve">chức năng của hệ thống. </w:t>
      </w:r>
      <w:r w:rsidR="00B87D3A">
        <w:rPr>
          <w:lang w:val="en-US"/>
        </w:rPr>
        <w:t>Giao diện được tối ưu hoá giúp dễ dàng tương tác và quản lý, từ việc xem biểu đồ thống kê, m</w:t>
      </w:r>
      <w:r w:rsidR="00B87D3A">
        <w:t>ỗi phần của giao diện đều được thiết kế để cung cấp cho bạn những dữ liệu và công cụ cần thiết để nâng cao hiệu suất và quản lý nhân sự một cách hiệu quả hơn.</w:t>
      </w:r>
    </w:p>
    <w:p w14:paraId="407D3850" w14:textId="467CC797" w:rsidR="007A40B9" w:rsidRDefault="00685052" w:rsidP="00E70B97">
      <w:pPr>
        <w:pStyle w:val="BodyText"/>
        <w:ind w:firstLine="360"/>
      </w:pPr>
      <w:r w:rsidRPr="00685052">
        <w:rPr>
          <w:noProof/>
        </w:rPr>
        <w:drawing>
          <wp:inline distT="0" distB="0" distL="0" distR="0" wp14:anchorId="3C01C552" wp14:editId="6AAE420B">
            <wp:extent cx="5316279" cy="3024133"/>
            <wp:effectExtent l="0" t="0" r="0" b="5080"/>
            <wp:docPr id="19490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6365" name=""/>
                    <pic:cNvPicPr/>
                  </pic:nvPicPr>
                  <pic:blipFill>
                    <a:blip r:embed="rId36"/>
                    <a:stretch>
                      <a:fillRect/>
                    </a:stretch>
                  </pic:blipFill>
                  <pic:spPr>
                    <a:xfrm>
                      <a:off x="0" y="0"/>
                      <a:ext cx="5319760" cy="3026113"/>
                    </a:xfrm>
                    <a:prstGeom prst="rect">
                      <a:avLst/>
                    </a:prstGeom>
                  </pic:spPr>
                </pic:pic>
              </a:graphicData>
            </a:graphic>
          </wp:inline>
        </w:drawing>
      </w:r>
    </w:p>
    <w:p w14:paraId="1C18940A" w14:textId="6BF54B59" w:rsidR="00785D17" w:rsidRPr="00317F17" w:rsidRDefault="007A40B9" w:rsidP="005372C8">
      <w:pPr>
        <w:pStyle w:val="Caption"/>
      </w:pPr>
      <w:bookmarkStart w:id="99" w:name="_Toc170937765"/>
      <w:r>
        <w:t xml:space="preserve">Hình </w:t>
      </w:r>
      <w:r w:rsidR="00BB7A77">
        <w:fldChar w:fldCharType="begin"/>
      </w:r>
      <w:r w:rsidR="00BB7A77">
        <w:instrText xml:space="preserve"> STYLEREF 1 \s </w:instrText>
      </w:r>
      <w:r w:rsidR="00BB7A77">
        <w:fldChar w:fldCharType="separate"/>
      </w:r>
      <w:r w:rsidR="001D54DC">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2</w:t>
      </w:r>
      <w:r w:rsidR="00BB7A77">
        <w:fldChar w:fldCharType="end"/>
      </w:r>
      <w:r>
        <w:t xml:space="preserve">. Giao diện </w:t>
      </w:r>
      <w:r w:rsidR="000E435A">
        <w:t>tổng quan</w:t>
      </w:r>
      <w:bookmarkEnd w:id="99"/>
    </w:p>
    <w:p w14:paraId="345BF4E1" w14:textId="0AE62431" w:rsidR="00B56BF9" w:rsidRDefault="00654988" w:rsidP="00654988">
      <w:pPr>
        <w:pStyle w:val="Heading4"/>
        <w:numPr>
          <w:ilvl w:val="0"/>
          <w:numId w:val="0"/>
        </w:numPr>
        <w:ind w:left="907"/>
        <w:rPr>
          <w:b/>
          <w:bCs w:val="0"/>
        </w:rPr>
      </w:pPr>
      <w:r>
        <w:rPr>
          <w:b/>
          <w:bCs w:val="0"/>
        </w:rPr>
        <w:t xml:space="preserve">4.2.2.2. </w:t>
      </w:r>
      <w:r w:rsidR="00B56BF9" w:rsidRPr="00654988">
        <w:rPr>
          <w:b/>
          <w:bCs w:val="0"/>
        </w:rPr>
        <w:t>Giao diện</w:t>
      </w:r>
      <w:r w:rsidR="003B1410" w:rsidRPr="00654988">
        <w:rPr>
          <w:b/>
          <w:bCs w:val="0"/>
        </w:rPr>
        <w:t xml:space="preserve"> </w:t>
      </w:r>
      <w:r w:rsidR="00AA68F9">
        <w:rPr>
          <w:b/>
          <w:bCs w:val="0"/>
        </w:rPr>
        <w:t>thông tin</w:t>
      </w:r>
      <w:r w:rsidR="0008103D">
        <w:rPr>
          <w:b/>
          <w:bCs w:val="0"/>
        </w:rPr>
        <w:t xml:space="preserve"> nhân viên</w:t>
      </w:r>
    </w:p>
    <w:p w14:paraId="78B8751A" w14:textId="0D5ECE68" w:rsidR="003F10B0" w:rsidRPr="003F10B0" w:rsidRDefault="000E5CF9" w:rsidP="003E0767">
      <w:pPr>
        <w:pStyle w:val="BodyText"/>
        <w:ind w:firstLine="426"/>
      </w:pPr>
      <w:r>
        <w:rPr>
          <w:lang w:val="en-US"/>
        </w:rPr>
        <w:t>Giao diện danh sách nhân viên cho phép</w:t>
      </w:r>
      <w:r w:rsidR="003F10B0">
        <w:t xml:space="preserve"> người quản lý có thể xem</w:t>
      </w:r>
      <w:r w:rsidR="008B1F72">
        <w:rPr>
          <w:lang w:val="en-US"/>
        </w:rPr>
        <w:t xml:space="preserve">, thêm, sửa, </w:t>
      </w:r>
      <w:r w:rsidR="002722A2">
        <w:rPr>
          <w:lang w:val="en-US"/>
        </w:rPr>
        <w:t>xoá</w:t>
      </w:r>
      <w:r w:rsidR="003F10B0">
        <w:t xml:space="preserve"> thông tin cá nhân của nhân viên.</w:t>
      </w:r>
    </w:p>
    <w:p w14:paraId="58D5F29B" w14:textId="0C36E783" w:rsidR="003B1410" w:rsidRDefault="009C12E9" w:rsidP="003B1410">
      <w:pPr>
        <w:pStyle w:val="BodyText"/>
        <w:keepNext/>
        <w:ind w:firstLine="426"/>
      </w:pPr>
      <w:r w:rsidRPr="009C12E9">
        <w:rPr>
          <w:noProof/>
        </w:rPr>
        <w:drawing>
          <wp:inline distT="0" distB="0" distL="0" distR="0" wp14:anchorId="315C5353" wp14:editId="3B69EA7F">
            <wp:extent cx="5288930" cy="2574652"/>
            <wp:effectExtent l="0" t="0" r="6985" b="0"/>
            <wp:docPr id="67742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21408" name=""/>
                    <pic:cNvPicPr/>
                  </pic:nvPicPr>
                  <pic:blipFill>
                    <a:blip r:embed="rId37"/>
                    <a:stretch>
                      <a:fillRect/>
                    </a:stretch>
                  </pic:blipFill>
                  <pic:spPr>
                    <a:xfrm>
                      <a:off x="0" y="0"/>
                      <a:ext cx="5294483" cy="2577355"/>
                    </a:xfrm>
                    <a:prstGeom prst="rect">
                      <a:avLst/>
                    </a:prstGeom>
                  </pic:spPr>
                </pic:pic>
              </a:graphicData>
            </a:graphic>
          </wp:inline>
        </w:drawing>
      </w:r>
    </w:p>
    <w:p w14:paraId="4BCDEA5B" w14:textId="6F0432C5" w:rsidR="00F06831" w:rsidRPr="00977025" w:rsidRDefault="003F10B0" w:rsidP="00977025">
      <w:pPr>
        <w:pStyle w:val="Caption"/>
      </w:pPr>
      <w:bookmarkStart w:id="100" w:name="_Toc170937766"/>
      <w:r>
        <w:t xml:space="preserve">Hình </w:t>
      </w:r>
      <w:r w:rsidR="00BB7A77">
        <w:fldChar w:fldCharType="begin"/>
      </w:r>
      <w:r w:rsidR="00BB7A77">
        <w:instrText xml:space="preserve"> STYLEREF 1 \s </w:instrText>
      </w:r>
      <w:r w:rsidR="00BB7A77">
        <w:fldChar w:fldCharType="separate"/>
      </w:r>
      <w:r w:rsidR="001D54DC">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3</w:t>
      </w:r>
      <w:r w:rsidR="00BB7A77">
        <w:fldChar w:fldCharType="end"/>
      </w:r>
      <w:r>
        <w:t>. Giao diện thông tin nhân viên</w:t>
      </w:r>
      <w:bookmarkEnd w:id="100"/>
    </w:p>
    <w:p w14:paraId="525EC3BF" w14:textId="64668374" w:rsidR="00FD0C2A" w:rsidRPr="00FD0C2A" w:rsidRDefault="00FD0C2A" w:rsidP="00FD0C2A">
      <w:pPr>
        <w:pStyle w:val="BodyText"/>
        <w:ind w:firstLine="426"/>
      </w:pPr>
      <w:r>
        <w:lastRenderedPageBreak/>
        <w:t>Ở giao diện này, người quản lý có thể thêm thông tin cá nhân của nhân viên vào hệ thống gồm: họ và tên, ngày sinh,</w:t>
      </w:r>
      <w:r>
        <w:rPr>
          <w:lang w:val="en-US"/>
        </w:rPr>
        <w:t xml:space="preserve"> </w:t>
      </w:r>
      <w:r>
        <w:t>…</w:t>
      </w:r>
    </w:p>
    <w:p w14:paraId="46B4FB8E" w14:textId="77777777" w:rsidR="003E46B7" w:rsidRDefault="00760021" w:rsidP="003E46B7">
      <w:pPr>
        <w:pStyle w:val="BodyText"/>
        <w:keepNext/>
        <w:ind w:firstLine="360"/>
      </w:pPr>
      <w:r w:rsidRPr="00760021">
        <w:rPr>
          <w:noProof/>
        </w:rPr>
        <w:drawing>
          <wp:inline distT="0" distB="0" distL="0" distR="0" wp14:anchorId="2F79DE30" wp14:editId="466530CF">
            <wp:extent cx="5331910" cy="2997835"/>
            <wp:effectExtent l="0" t="0" r="2540" b="0"/>
            <wp:docPr id="95766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67676" name=""/>
                    <pic:cNvPicPr/>
                  </pic:nvPicPr>
                  <pic:blipFill>
                    <a:blip r:embed="rId38"/>
                    <a:stretch>
                      <a:fillRect/>
                    </a:stretch>
                  </pic:blipFill>
                  <pic:spPr>
                    <a:xfrm>
                      <a:off x="0" y="0"/>
                      <a:ext cx="5336273" cy="3000288"/>
                    </a:xfrm>
                    <a:prstGeom prst="rect">
                      <a:avLst/>
                    </a:prstGeom>
                  </pic:spPr>
                </pic:pic>
              </a:graphicData>
            </a:graphic>
          </wp:inline>
        </w:drawing>
      </w:r>
    </w:p>
    <w:p w14:paraId="21B33B93" w14:textId="229C8C52" w:rsidR="00A64310" w:rsidRDefault="003E46B7" w:rsidP="0092013D">
      <w:pPr>
        <w:pStyle w:val="Caption"/>
      </w:pPr>
      <w:bookmarkStart w:id="101" w:name="_Toc170937767"/>
      <w:r>
        <w:t xml:space="preserve">Hình </w:t>
      </w:r>
      <w:r w:rsidR="00BB7A77">
        <w:fldChar w:fldCharType="begin"/>
      </w:r>
      <w:r w:rsidR="00BB7A77">
        <w:instrText xml:space="preserve"> STYLEREF 1 \s </w:instrText>
      </w:r>
      <w:r w:rsidR="00BB7A77">
        <w:fldChar w:fldCharType="separate"/>
      </w:r>
      <w:r w:rsidR="001D54DC">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4</w:t>
      </w:r>
      <w:r w:rsidR="00BB7A77">
        <w:fldChar w:fldCharType="end"/>
      </w:r>
      <w:r>
        <w:t>. Giao diện thêm thông tin nhân viên</w:t>
      </w:r>
      <w:bookmarkEnd w:id="101"/>
    </w:p>
    <w:p w14:paraId="29BCE30A" w14:textId="5FAB8FAF" w:rsidR="00DA7132" w:rsidRPr="00DE4FC9" w:rsidRDefault="002722A2" w:rsidP="00DE4FC9">
      <w:pPr>
        <w:pStyle w:val="BodyText"/>
        <w:ind w:firstLine="426"/>
      </w:pPr>
      <w:r>
        <w:t>Ở giao diện này, người quản lý có thể chỉnh sửa hoặc xoá thông tin cá nhân của nhân viên đã thêm vào hệ thống trước đó</w:t>
      </w:r>
      <w:r w:rsidR="00571A18">
        <w:t>.</w:t>
      </w:r>
    </w:p>
    <w:p w14:paraId="51FE014E" w14:textId="77777777" w:rsidR="0092013D" w:rsidRDefault="00A64310" w:rsidP="0092013D">
      <w:pPr>
        <w:pStyle w:val="BodyText"/>
        <w:keepNext/>
        <w:ind w:firstLine="360"/>
      </w:pPr>
      <w:r w:rsidRPr="00A64310">
        <w:rPr>
          <w:noProof/>
        </w:rPr>
        <w:drawing>
          <wp:inline distT="0" distB="0" distL="0" distR="0" wp14:anchorId="72880AF6" wp14:editId="3D09CCB7">
            <wp:extent cx="5331460" cy="2654202"/>
            <wp:effectExtent l="0" t="0" r="2540" b="0"/>
            <wp:docPr id="28077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75742" name=""/>
                    <pic:cNvPicPr/>
                  </pic:nvPicPr>
                  <pic:blipFill>
                    <a:blip r:embed="rId39"/>
                    <a:stretch>
                      <a:fillRect/>
                    </a:stretch>
                  </pic:blipFill>
                  <pic:spPr>
                    <a:xfrm>
                      <a:off x="0" y="0"/>
                      <a:ext cx="5378754" cy="2677747"/>
                    </a:xfrm>
                    <a:prstGeom prst="rect">
                      <a:avLst/>
                    </a:prstGeom>
                  </pic:spPr>
                </pic:pic>
              </a:graphicData>
            </a:graphic>
          </wp:inline>
        </w:drawing>
      </w:r>
    </w:p>
    <w:p w14:paraId="00BE9A01" w14:textId="7DB95C40" w:rsidR="00760021" w:rsidRPr="00CB0227" w:rsidRDefault="0092013D" w:rsidP="002F5FCD">
      <w:pPr>
        <w:pStyle w:val="Caption"/>
      </w:pPr>
      <w:bookmarkStart w:id="102" w:name="_Toc170937768"/>
      <w:r>
        <w:t xml:space="preserve">Hình </w:t>
      </w:r>
      <w:r w:rsidR="00BB7A77">
        <w:fldChar w:fldCharType="begin"/>
      </w:r>
      <w:r w:rsidR="00BB7A77">
        <w:instrText xml:space="preserve"> STYLEREF 1 \s </w:instrText>
      </w:r>
      <w:r w:rsidR="00BB7A77">
        <w:fldChar w:fldCharType="separate"/>
      </w:r>
      <w:r w:rsidR="001D54DC">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5</w:t>
      </w:r>
      <w:r w:rsidR="00BB7A77">
        <w:fldChar w:fldCharType="end"/>
      </w:r>
      <w:r>
        <w:t>. Giao diện chỉnh sửa hoặc xoá thông tin nhân viên</w:t>
      </w:r>
      <w:bookmarkEnd w:id="102"/>
    </w:p>
    <w:p w14:paraId="14ED26C1" w14:textId="77777777" w:rsidR="009A7555" w:rsidRDefault="009A7555">
      <w:pPr>
        <w:spacing w:after="160" w:line="259" w:lineRule="auto"/>
        <w:rPr>
          <w:rFonts w:eastAsia="SimSun"/>
          <w:b/>
          <w:iCs/>
          <w:color w:val="000000" w:themeColor="text1"/>
        </w:rPr>
      </w:pPr>
      <w:r>
        <w:rPr>
          <w:b/>
          <w:bCs/>
        </w:rPr>
        <w:br w:type="page"/>
      </w:r>
    </w:p>
    <w:p w14:paraId="5FACB1A8" w14:textId="0F719EFE" w:rsidR="00543FFC" w:rsidRDefault="00543FFC" w:rsidP="00543FFC">
      <w:pPr>
        <w:pStyle w:val="Heading4"/>
        <w:numPr>
          <w:ilvl w:val="0"/>
          <w:numId w:val="0"/>
        </w:numPr>
        <w:ind w:left="907"/>
        <w:rPr>
          <w:b/>
          <w:bCs w:val="0"/>
        </w:rPr>
      </w:pPr>
      <w:r w:rsidRPr="00543FFC">
        <w:rPr>
          <w:b/>
          <w:bCs w:val="0"/>
        </w:rPr>
        <w:lastRenderedPageBreak/>
        <w:t>4.2.2.3. Giao diện tiêu chí đánh giá</w:t>
      </w:r>
    </w:p>
    <w:p w14:paraId="412DA3C1" w14:textId="3F7F827F" w:rsidR="00773E36" w:rsidRPr="00773E36" w:rsidRDefault="00773E36" w:rsidP="00A109E2">
      <w:pPr>
        <w:pStyle w:val="BodyText"/>
        <w:ind w:firstLine="426"/>
      </w:pPr>
      <w:r>
        <w:t>Giao diện tiêu chí đánh giá</w:t>
      </w:r>
      <w:r w:rsidR="006F5738">
        <w:rPr>
          <w:lang w:val="en-US"/>
        </w:rPr>
        <w:t>,</w:t>
      </w:r>
      <w:r>
        <w:t xml:space="preserve"> cho phép người quản lý thêm, sửa, xoá các tiêu chí đánh giá, chức năng này giúp cho người quản lý dễ dàng thay đổi tiêu chí cho phù hợp với từng giai đoạn,</w:t>
      </w:r>
      <w:r w:rsidR="00A109E2">
        <w:t xml:space="preserve"> thời điểm hay</w:t>
      </w:r>
      <w:r>
        <w:t xml:space="preserve"> năng lực của nhân viên.</w:t>
      </w:r>
    </w:p>
    <w:p w14:paraId="48BD272E" w14:textId="77777777" w:rsidR="00433041" w:rsidRDefault="00543FFC" w:rsidP="00433041">
      <w:pPr>
        <w:pStyle w:val="BodyText"/>
        <w:keepNext/>
        <w:ind w:firstLine="360"/>
      </w:pPr>
      <w:r w:rsidRPr="00543FFC">
        <w:rPr>
          <w:noProof/>
        </w:rPr>
        <w:drawing>
          <wp:inline distT="0" distB="0" distL="0" distR="0" wp14:anchorId="51559A15" wp14:editId="14E8A90D">
            <wp:extent cx="5351780" cy="3009006"/>
            <wp:effectExtent l="0" t="0" r="1270" b="1270"/>
            <wp:docPr id="39452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24638" name=""/>
                    <pic:cNvPicPr/>
                  </pic:nvPicPr>
                  <pic:blipFill>
                    <a:blip r:embed="rId40"/>
                    <a:stretch>
                      <a:fillRect/>
                    </a:stretch>
                  </pic:blipFill>
                  <pic:spPr>
                    <a:xfrm>
                      <a:off x="0" y="0"/>
                      <a:ext cx="5361240" cy="3014325"/>
                    </a:xfrm>
                    <a:prstGeom prst="rect">
                      <a:avLst/>
                    </a:prstGeom>
                  </pic:spPr>
                </pic:pic>
              </a:graphicData>
            </a:graphic>
          </wp:inline>
        </w:drawing>
      </w:r>
    </w:p>
    <w:p w14:paraId="0DB67066" w14:textId="63619CD1" w:rsidR="00543FFC" w:rsidRDefault="00433041" w:rsidP="00433041">
      <w:pPr>
        <w:pStyle w:val="Caption"/>
      </w:pPr>
      <w:bookmarkStart w:id="103" w:name="_Toc170937769"/>
      <w:r>
        <w:t xml:space="preserve">Hình </w:t>
      </w:r>
      <w:r w:rsidR="00BB7A77">
        <w:fldChar w:fldCharType="begin"/>
      </w:r>
      <w:r w:rsidR="00BB7A77">
        <w:instrText xml:space="preserve"> STYLEREF 1 \s </w:instrText>
      </w:r>
      <w:r w:rsidR="00BB7A77">
        <w:fldChar w:fldCharType="separate"/>
      </w:r>
      <w:r w:rsidR="001D54DC">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6</w:t>
      </w:r>
      <w:r w:rsidR="00BB7A77">
        <w:fldChar w:fldCharType="end"/>
      </w:r>
      <w:r>
        <w:t>. Giao diện tiêu chí đánh giá</w:t>
      </w:r>
      <w:bookmarkEnd w:id="103"/>
    </w:p>
    <w:p w14:paraId="38BB92D6" w14:textId="661E93A7" w:rsidR="00854965" w:rsidRPr="00502F47" w:rsidRDefault="00854965" w:rsidP="00502F47">
      <w:pPr>
        <w:pStyle w:val="BodyText"/>
        <w:ind w:firstLine="426"/>
      </w:pPr>
      <w:r>
        <w:t>Ở giao diện này, cho phép người quản lý thêm mới các tiêu chí đánh giá.</w:t>
      </w:r>
    </w:p>
    <w:p w14:paraId="205D0688" w14:textId="77777777" w:rsidR="00854965" w:rsidRDefault="00543FFC" w:rsidP="00854965">
      <w:pPr>
        <w:pStyle w:val="BodyText"/>
        <w:keepNext/>
        <w:ind w:firstLine="360"/>
      </w:pPr>
      <w:r w:rsidRPr="00543FFC">
        <w:rPr>
          <w:noProof/>
        </w:rPr>
        <w:drawing>
          <wp:inline distT="0" distB="0" distL="0" distR="0" wp14:anchorId="7D8DEB6A" wp14:editId="248D1B7D">
            <wp:extent cx="5351780" cy="3009006"/>
            <wp:effectExtent l="0" t="0" r="1270" b="1270"/>
            <wp:docPr id="193986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61052" name=""/>
                    <pic:cNvPicPr/>
                  </pic:nvPicPr>
                  <pic:blipFill>
                    <a:blip r:embed="rId41"/>
                    <a:stretch>
                      <a:fillRect/>
                    </a:stretch>
                  </pic:blipFill>
                  <pic:spPr>
                    <a:xfrm>
                      <a:off x="0" y="0"/>
                      <a:ext cx="5360720" cy="3014033"/>
                    </a:xfrm>
                    <a:prstGeom prst="rect">
                      <a:avLst/>
                    </a:prstGeom>
                  </pic:spPr>
                </pic:pic>
              </a:graphicData>
            </a:graphic>
          </wp:inline>
        </w:drawing>
      </w:r>
    </w:p>
    <w:p w14:paraId="307CAD7F" w14:textId="26800D0F" w:rsidR="007B4DA4" w:rsidRDefault="00854965" w:rsidP="005A44B8">
      <w:pPr>
        <w:pStyle w:val="Caption"/>
      </w:pPr>
      <w:bookmarkStart w:id="104" w:name="_Toc170937770"/>
      <w:r>
        <w:t xml:space="preserve">Hình </w:t>
      </w:r>
      <w:r w:rsidR="00BB7A77">
        <w:fldChar w:fldCharType="begin"/>
      </w:r>
      <w:r w:rsidR="00BB7A77">
        <w:instrText xml:space="preserve"> STYLEREF 1 \s </w:instrText>
      </w:r>
      <w:r w:rsidR="00BB7A77">
        <w:fldChar w:fldCharType="separate"/>
      </w:r>
      <w:r w:rsidR="001D54DC">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7</w:t>
      </w:r>
      <w:r w:rsidR="00BB7A77">
        <w:fldChar w:fldCharType="end"/>
      </w:r>
      <w:r>
        <w:t>. Giao diện thêm mới tiêu chí đánh giá</w:t>
      </w:r>
      <w:bookmarkEnd w:id="104"/>
    </w:p>
    <w:p w14:paraId="49DC85D8" w14:textId="77777777" w:rsidR="00952785" w:rsidRDefault="00952785">
      <w:pPr>
        <w:spacing w:after="160" w:line="259" w:lineRule="auto"/>
        <w:rPr>
          <w:szCs w:val="26"/>
          <w:lang w:val="vi"/>
        </w:rPr>
      </w:pPr>
      <w:r>
        <w:br w:type="page"/>
      </w:r>
    </w:p>
    <w:p w14:paraId="60BBA6A6" w14:textId="627BFE6D" w:rsidR="007B4DA4" w:rsidRPr="007B4DA4" w:rsidRDefault="007B4DA4" w:rsidP="007B4DA4">
      <w:pPr>
        <w:pStyle w:val="BodyText"/>
        <w:ind w:firstLine="426"/>
      </w:pPr>
      <w:r>
        <w:lastRenderedPageBreak/>
        <w:t>Ở giao diện này, cho phép người quản lý chỉnh sửa thông tin tiêu chí đánh giá đã được thêm trước đó.</w:t>
      </w:r>
    </w:p>
    <w:p w14:paraId="408E6BB0" w14:textId="77777777" w:rsidR="00426D31" w:rsidRDefault="00072F60" w:rsidP="00426D31">
      <w:pPr>
        <w:pStyle w:val="BodyText"/>
        <w:keepNext/>
        <w:ind w:firstLine="360"/>
      </w:pPr>
      <w:r w:rsidRPr="00072F60">
        <w:rPr>
          <w:noProof/>
        </w:rPr>
        <w:drawing>
          <wp:inline distT="0" distB="0" distL="0" distR="0" wp14:anchorId="336FE952" wp14:editId="07592192">
            <wp:extent cx="5351780" cy="3009006"/>
            <wp:effectExtent l="0" t="0" r="1270" b="1270"/>
            <wp:docPr id="204422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28012" name=""/>
                    <pic:cNvPicPr/>
                  </pic:nvPicPr>
                  <pic:blipFill>
                    <a:blip r:embed="rId42"/>
                    <a:stretch>
                      <a:fillRect/>
                    </a:stretch>
                  </pic:blipFill>
                  <pic:spPr>
                    <a:xfrm>
                      <a:off x="0" y="0"/>
                      <a:ext cx="5354914" cy="3010768"/>
                    </a:xfrm>
                    <a:prstGeom prst="rect">
                      <a:avLst/>
                    </a:prstGeom>
                  </pic:spPr>
                </pic:pic>
              </a:graphicData>
            </a:graphic>
          </wp:inline>
        </w:drawing>
      </w:r>
    </w:p>
    <w:p w14:paraId="3AF95F80" w14:textId="5FD0FC36" w:rsidR="00072F60" w:rsidRDefault="00426D31" w:rsidP="00D66427">
      <w:pPr>
        <w:pStyle w:val="Caption"/>
      </w:pPr>
      <w:bookmarkStart w:id="105" w:name="_Toc170937771"/>
      <w:r>
        <w:t xml:space="preserve">Hình </w:t>
      </w:r>
      <w:r w:rsidR="00BB7A77">
        <w:fldChar w:fldCharType="begin"/>
      </w:r>
      <w:r w:rsidR="00BB7A77">
        <w:instrText xml:space="preserve"> STYLEREF 1 \s </w:instrText>
      </w:r>
      <w:r w:rsidR="00BB7A77">
        <w:fldChar w:fldCharType="separate"/>
      </w:r>
      <w:r w:rsidR="001D54DC">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8</w:t>
      </w:r>
      <w:r w:rsidR="00BB7A77">
        <w:fldChar w:fldCharType="end"/>
      </w:r>
      <w:r>
        <w:t>. Giao diện chỉnh sửa tiêu chí đánh giá</w:t>
      </w:r>
      <w:bookmarkEnd w:id="105"/>
    </w:p>
    <w:p w14:paraId="216931AA" w14:textId="56E49A54" w:rsidR="00072F60" w:rsidRDefault="00072F60" w:rsidP="00072F60">
      <w:pPr>
        <w:pStyle w:val="Heading4"/>
        <w:numPr>
          <w:ilvl w:val="0"/>
          <w:numId w:val="0"/>
        </w:numPr>
        <w:ind w:left="907"/>
        <w:rPr>
          <w:b/>
          <w:bCs w:val="0"/>
        </w:rPr>
      </w:pPr>
      <w:r w:rsidRPr="00072F60">
        <w:rPr>
          <w:b/>
          <w:bCs w:val="0"/>
        </w:rPr>
        <w:t>4.2.2.4. Giao diện đánh giá nhân viên</w:t>
      </w:r>
    </w:p>
    <w:p w14:paraId="1E34DE64" w14:textId="136F6EBC" w:rsidR="008A4EBF" w:rsidRPr="008A4EBF" w:rsidRDefault="008A4EBF" w:rsidP="00BB5CC4">
      <w:pPr>
        <w:pStyle w:val="BodyText"/>
        <w:ind w:firstLine="426"/>
      </w:pPr>
      <w:r>
        <w:t>Chức năng đánh giá nhân viên, cho phép người quản lý đánh giá hiệu suất làm việc của nhân viên dựa trên các tiêu chí đánh giá đã thêm vào hệ thống trước đó trong từng giai đoạn đánh giá.</w:t>
      </w:r>
    </w:p>
    <w:p w14:paraId="7D54C50B" w14:textId="1C0EEF5A" w:rsidR="00380591" w:rsidRDefault="00606DA3" w:rsidP="00380591">
      <w:pPr>
        <w:pStyle w:val="BodyText"/>
        <w:keepNext/>
        <w:ind w:firstLine="360"/>
      </w:pPr>
      <w:r w:rsidRPr="00606DA3">
        <w:rPr>
          <w:noProof/>
        </w:rPr>
        <w:drawing>
          <wp:inline distT="0" distB="0" distL="0" distR="0" wp14:anchorId="04011648" wp14:editId="69C766A1">
            <wp:extent cx="5351780" cy="3009006"/>
            <wp:effectExtent l="0" t="0" r="1270" b="1270"/>
            <wp:docPr id="10680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1395" name=""/>
                    <pic:cNvPicPr/>
                  </pic:nvPicPr>
                  <pic:blipFill>
                    <a:blip r:embed="rId43"/>
                    <a:stretch>
                      <a:fillRect/>
                    </a:stretch>
                  </pic:blipFill>
                  <pic:spPr>
                    <a:xfrm>
                      <a:off x="0" y="0"/>
                      <a:ext cx="5354663" cy="3010627"/>
                    </a:xfrm>
                    <a:prstGeom prst="rect">
                      <a:avLst/>
                    </a:prstGeom>
                  </pic:spPr>
                </pic:pic>
              </a:graphicData>
            </a:graphic>
          </wp:inline>
        </w:drawing>
      </w:r>
    </w:p>
    <w:p w14:paraId="1632E944" w14:textId="23B0FA1B" w:rsidR="00FE6D8B" w:rsidRDefault="00380591" w:rsidP="00F62C53">
      <w:pPr>
        <w:pStyle w:val="Caption"/>
      </w:pPr>
      <w:bookmarkStart w:id="106" w:name="_Toc170937772"/>
      <w:r>
        <w:t xml:space="preserve">Hình </w:t>
      </w:r>
      <w:r w:rsidR="00BB7A77">
        <w:fldChar w:fldCharType="begin"/>
      </w:r>
      <w:r w:rsidR="00BB7A77">
        <w:instrText xml:space="preserve"> STYLEREF 1 \s </w:instrText>
      </w:r>
      <w:r w:rsidR="00BB7A77">
        <w:fldChar w:fldCharType="separate"/>
      </w:r>
      <w:r w:rsidR="001D54DC">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9</w:t>
      </w:r>
      <w:r w:rsidR="00BB7A77">
        <w:fldChar w:fldCharType="end"/>
      </w:r>
      <w:r>
        <w:t>. Giao diện đánh giá hiệu suất làm việc của nhân viên</w:t>
      </w:r>
      <w:bookmarkEnd w:id="106"/>
    </w:p>
    <w:p w14:paraId="2C57349F" w14:textId="77777777" w:rsidR="00257812" w:rsidRDefault="00257812">
      <w:pPr>
        <w:spacing w:after="160" w:line="259" w:lineRule="auto"/>
        <w:rPr>
          <w:szCs w:val="26"/>
          <w:lang w:val="vi"/>
        </w:rPr>
      </w:pPr>
      <w:r>
        <w:br w:type="page"/>
      </w:r>
    </w:p>
    <w:p w14:paraId="4D0C131E" w14:textId="6998113E" w:rsidR="00953CB2" w:rsidRPr="00953CB2" w:rsidRDefault="00953CB2" w:rsidP="006874F2">
      <w:pPr>
        <w:pStyle w:val="BodyText"/>
        <w:ind w:firstLine="426"/>
      </w:pPr>
      <w:r>
        <w:lastRenderedPageBreak/>
        <w:t>Sau khi đã đánh giá nhân viên thành công, người quản lý có thể xuất</w:t>
      </w:r>
      <w:r w:rsidR="00CE3C11">
        <w:rPr>
          <w:lang w:val="en-US"/>
        </w:rPr>
        <w:t xml:space="preserve"> </w:t>
      </w:r>
      <w:r w:rsidR="00CE3C11">
        <w:t>dữ liệu</w:t>
      </w:r>
      <w:r w:rsidR="00CE3C11">
        <w:rPr>
          <w:lang w:val="en-US"/>
        </w:rPr>
        <w:t xml:space="preserve"> sang</w:t>
      </w:r>
      <w:r>
        <w:t xml:space="preserve"> </w:t>
      </w:r>
      <w:r w:rsidR="00615948">
        <w:rPr>
          <w:lang w:val="en-US"/>
        </w:rPr>
        <w:t xml:space="preserve">file excel </w:t>
      </w:r>
      <w:r w:rsidR="00337C8B">
        <w:rPr>
          <w:lang w:val="en-US"/>
        </w:rPr>
        <w:t xml:space="preserve">để báo cáo các kết quả </w:t>
      </w:r>
      <w:r>
        <w:t>đánh giá trước đó</w:t>
      </w:r>
      <w:r w:rsidR="00281C87">
        <w:rPr>
          <w:lang w:val="en-US"/>
        </w:rPr>
        <w:t xml:space="preserve"> theo từng giai đoạn và từng các tiêu chí đánh giá</w:t>
      </w:r>
      <w:r>
        <w:t xml:space="preserve">, giúp người quản lý dễ dàng thống kê </w:t>
      </w:r>
      <w:r w:rsidR="008B5A56">
        <w:rPr>
          <w:lang w:val="en-US"/>
        </w:rPr>
        <w:t xml:space="preserve">báo cáo </w:t>
      </w:r>
      <w:r w:rsidR="00912FAA">
        <w:rPr>
          <w:lang w:val="en-US"/>
        </w:rPr>
        <w:t>từng giai đoạn đánh giá cũng như từng tiêu chí đánh giá</w:t>
      </w:r>
      <w:r>
        <w:t>.</w:t>
      </w:r>
    </w:p>
    <w:p w14:paraId="295834E5" w14:textId="67A81F3F" w:rsidR="006874F2" w:rsidRDefault="00D95C99" w:rsidP="006874F2">
      <w:pPr>
        <w:pStyle w:val="BodyText"/>
        <w:keepNext/>
        <w:ind w:firstLine="450"/>
      </w:pPr>
      <w:r w:rsidRPr="00D95C99">
        <w:rPr>
          <w:noProof/>
        </w:rPr>
        <w:drawing>
          <wp:inline distT="0" distB="0" distL="0" distR="0" wp14:anchorId="37C3AEFF" wp14:editId="2B9616CF">
            <wp:extent cx="5298617" cy="1927592"/>
            <wp:effectExtent l="0" t="0" r="0" b="0"/>
            <wp:docPr id="59342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24344" name=""/>
                    <pic:cNvPicPr/>
                  </pic:nvPicPr>
                  <pic:blipFill>
                    <a:blip r:embed="rId44"/>
                    <a:stretch>
                      <a:fillRect/>
                    </a:stretch>
                  </pic:blipFill>
                  <pic:spPr>
                    <a:xfrm>
                      <a:off x="0" y="0"/>
                      <a:ext cx="5302205" cy="1928897"/>
                    </a:xfrm>
                    <a:prstGeom prst="rect">
                      <a:avLst/>
                    </a:prstGeom>
                  </pic:spPr>
                </pic:pic>
              </a:graphicData>
            </a:graphic>
          </wp:inline>
        </w:drawing>
      </w:r>
    </w:p>
    <w:p w14:paraId="31592FC7" w14:textId="276E93DB" w:rsidR="00072F60" w:rsidRDefault="006874F2" w:rsidP="00E23A10">
      <w:pPr>
        <w:pStyle w:val="Caption"/>
      </w:pPr>
      <w:bookmarkStart w:id="107" w:name="_Toc170937773"/>
      <w:r>
        <w:t xml:space="preserve">Hình </w:t>
      </w:r>
      <w:r w:rsidR="00BB7A77">
        <w:fldChar w:fldCharType="begin"/>
      </w:r>
      <w:r w:rsidR="00BB7A77">
        <w:instrText xml:space="preserve"> STYLEREF 1 \s </w:instrText>
      </w:r>
      <w:r w:rsidR="00BB7A77">
        <w:fldChar w:fldCharType="separate"/>
      </w:r>
      <w:r w:rsidR="001D54DC">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10</w:t>
      </w:r>
      <w:r w:rsidR="00BB7A77">
        <w:fldChar w:fldCharType="end"/>
      </w:r>
      <w:r w:rsidR="00474377">
        <w:t>. Giao diện sau khi xuất file báo cáo excel</w:t>
      </w:r>
      <w:bookmarkEnd w:id="107"/>
    </w:p>
    <w:p w14:paraId="1774C7CB" w14:textId="18C09598" w:rsidR="005D664E" w:rsidRDefault="005D664E" w:rsidP="005D664E">
      <w:pPr>
        <w:pStyle w:val="Heading4"/>
        <w:numPr>
          <w:ilvl w:val="0"/>
          <w:numId w:val="0"/>
        </w:numPr>
        <w:ind w:left="907"/>
        <w:rPr>
          <w:b/>
          <w:bCs w:val="0"/>
        </w:rPr>
      </w:pPr>
      <w:r w:rsidRPr="005D664E">
        <w:rPr>
          <w:b/>
          <w:bCs w:val="0"/>
        </w:rPr>
        <w:t>4.2.2.5. Giao diện thống kê hiệu suất công việc của nhân viên</w:t>
      </w:r>
    </w:p>
    <w:p w14:paraId="49496DC2" w14:textId="7D7DBDBC" w:rsidR="00BE661D" w:rsidRPr="004A39BE" w:rsidRDefault="00BE661D" w:rsidP="00BE661D">
      <w:pPr>
        <w:pStyle w:val="BodyText"/>
        <w:ind w:firstLine="426"/>
        <w:rPr>
          <w:lang w:val="en-US"/>
        </w:rPr>
      </w:pPr>
      <w:r>
        <w:t>Giao diện thống kê hiệu suất công việc cho phép người dùng thống kê hiệu suất làm việc trong tất cả các giai đoạn đánh giá, có thể lựa chọn các tiêu chí đánh giá để tiến hành thống kê và hệ thống sẽ tổng hợp các kết quả không đạt, đạt và đạt (vượt chỉ tiêu) của từng nhân viên</w:t>
      </w:r>
      <w:r w:rsidR="004A39BE">
        <w:rPr>
          <w:lang w:val="en-US"/>
        </w:rPr>
        <w:t>.</w:t>
      </w:r>
    </w:p>
    <w:p w14:paraId="54109C09" w14:textId="77777777" w:rsidR="0081129C" w:rsidRDefault="005D664E" w:rsidP="0081129C">
      <w:pPr>
        <w:pStyle w:val="BodyText"/>
        <w:keepNext/>
        <w:ind w:firstLine="360"/>
      </w:pPr>
      <w:r w:rsidRPr="005D664E">
        <w:rPr>
          <w:noProof/>
        </w:rPr>
        <w:drawing>
          <wp:inline distT="0" distB="0" distL="0" distR="0" wp14:anchorId="5A6A499B" wp14:editId="7469A024">
            <wp:extent cx="5351780" cy="3009006"/>
            <wp:effectExtent l="0" t="0" r="1270" b="1270"/>
            <wp:docPr id="60049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91516" name=""/>
                    <pic:cNvPicPr/>
                  </pic:nvPicPr>
                  <pic:blipFill>
                    <a:blip r:embed="rId45"/>
                    <a:stretch>
                      <a:fillRect/>
                    </a:stretch>
                  </pic:blipFill>
                  <pic:spPr>
                    <a:xfrm>
                      <a:off x="0" y="0"/>
                      <a:ext cx="5356035" cy="3011398"/>
                    </a:xfrm>
                    <a:prstGeom prst="rect">
                      <a:avLst/>
                    </a:prstGeom>
                  </pic:spPr>
                </pic:pic>
              </a:graphicData>
            </a:graphic>
          </wp:inline>
        </w:drawing>
      </w:r>
    </w:p>
    <w:p w14:paraId="34F86CC7" w14:textId="4EFC164B" w:rsidR="005D664E" w:rsidRDefault="0081129C" w:rsidP="00BB509B">
      <w:pPr>
        <w:pStyle w:val="Caption"/>
      </w:pPr>
      <w:bookmarkStart w:id="108" w:name="_Toc170937774"/>
      <w:r>
        <w:t xml:space="preserve">Hình </w:t>
      </w:r>
      <w:r w:rsidR="00BB7A77">
        <w:fldChar w:fldCharType="begin"/>
      </w:r>
      <w:r w:rsidR="00BB7A77">
        <w:instrText xml:space="preserve"> STYLEREF 1 \s </w:instrText>
      </w:r>
      <w:r w:rsidR="00BB7A77">
        <w:fldChar w:fldCharType="separate"/>
      </w:r>
      <w:r w:rsidR="001D54DC">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11</w:t>
      </w:r>
      <w:r w:rsidR="00BB7A77">
        <w:fldChar w:fldCharType="end"/>
      </w:r>
      <w:r>
        <w:t xml:space="preserve">. Giao diện thống kê hiệu </w:t>
      </w:r>
      <w:r w:rsidR="00FA57DA">
        <w:t>s</w:t>
      </w:r>
      <w:r>
        <w:t>uất làm việc</w:t>
      </w:r>
      <w:bookmarkEnd w:id="108"/>
    </w:p>
    <w:p w14:paraId="58D4D919" w14:textId="77777777" w:rsidR="00E15795" w:rsidRPr="00E15795" w:rsidRDefault="00E15795" w:rsidP="00E15795"/>
    <w:p w14:paraId="35E632B8" w14:textId="5AC568F1" w:rsidR="005F7BE2" w:rsidRDefault="005F7BE2" w:rsidP="005F7BE2">
      <w:pPr>
        <w:pStyle w:val="Heading4"/>
        <w:numPr>
          <w:ilvl w:val="0"/>
          <w:numId w:val="0"/>
        </w:numPr>
        <w:ind w:left="907"/>
        <w:rPr>
          <w:b/>
          <w:bCs w:val="0"/>
        </w:rPr>
      </w:pPr>
      <w:r w:rsidRPr="005F7BE2">
        <w:rPr>
          <w:b/>
          <w:bCs w:val="0"/>
        </w:rPr>
        <w:lastRenderedPageBreak/>
        <w:t xml:space="preserve">4.2.2.6. Giao diện xem lịch sử đánh giá </w:t>
      </w:r>
    </w:p>
    <w:p w14:paraId="30CA4C07" w14:textId="4391B673" w:rsidR="00E15795" w:rsidRPr="00E15795" w:rsidRDefault="00E15795" w:rsidP="009E609C">
      <w:pPr>
        <w:pStyle w:val="BodyText"/>
        <w:ind w:firstLine="426"/>
      </w:pPr>
      <w:r>
        <w:t>Giao diện lịch sử đánh giá, giúp người quản lý dễ dàng theo dõi sự thay đổi trong hiệu suất làm việc của từng giai đoạn đánh giá và xoá các đánh giá không chính xác để có thể tiến hành đánh giá lại.</w:t>
      </w:r>
    </w:p>
    <w:p w14:paraId="2D4D4F6A" w14:textId="77777777" w:rsidR="00D07E59" w:rsidRDefault="005F7BE2" w:rsidP="00D07E59">
      <w:pPr>
        <w:pStyle w:val="BodyText"/>
        <w:keepNext/>
        <w:ind w:firstLine="360"/>
      </w:pPr>
      <w:r w:rsidRPr="005F7BE2">
        <w:rPr>
          <w:noProof/>
        </w:rPr>
        <w:drawing>
          <wp:inline distT="0" distB="0" distL="0" distR="0" wp14:anchorId="35A6F071" wp14:editId="29FFA05A">
            <wp:extent cx="5400675" cy="3036497"/>
            <wp:effectExtent l="0" t="0" r="0" b="0"/>
            <wp:docPr id="212775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58765" name=""/>
                    <pic:cNvPicPr/>
                  </pic:nvPicPr>
                  <pic:blipFill>
                    <a:blip r:embed="rId46"/>
                    <a:stretch>
                      <a:fillRect/>
                    </a:stretch>
                  </pic:blipFill>
                  <pic:spPr>
                    <a:xfrm>
                      <a:off x="0" y="0"/>
                      <a:ext cx="5405439" cy="3039175"/>
                    </a:xfrm>
                    <a:prstGeom prst="rect">
                      <a:avLst/>
                    </a:prstGeom>
                  </pic:spPr>
                </pic:pic>
              </a:graphicData>
            </a:graphic>
          </wp:inline>
        </w:drawing>
      </w:r>
    </w:p>
    <w:p w14:paraId="6CEA0815" w14:textId="08249BFB" w:rsidR="005F7BE2" w:rsidRDefault="00D07E59" w:rsidP="001339CA">
      <w:pPr>
        <w:pStyle w:val="Caption"/>
      </w:pPr>
      <w:bookmarkStart w:id="109" w:name="_Toc170937775"/>
      <w:r>
        <w:t xml:space="preserve">Hình </w:t>
      </w:r>
      <w:r w:rsidR="00BB7A77">
        <w:fldChar w:fldCharType="begin"/>
      </w:r>
      <w:r w:rsidR="00BB7A77">
        <w:instrText xml:space="preserve"> STYLEREF 1 \s </w:instrText>
      </w:r>
      <w:r w:rsidR="00BB7A77">
        <w:fldChar w:fldCharType="separate"/>
      </w:r>
      <w:r w:rsidR="001D54DC">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12</w:t>
      </w:r>
      <w:r w:rsidR="00BB7A77">
        <w:fldChar w:fldCharType="end"/>
      </w:r>
      <w:r>
        <w:t>. Giao diện xem lại các đánh giá</w:t>
      </w:r>
      <w:bookmarkEnd w:id="109"/>
    </w:p>
    <w:p w14:paraId="50F519AC" w14:textId="0AD431E8" w:rsidR="00581765" w:rsidRDefault="00581765" w:rsidP="00581765">
      <w:pPr>
        <w:pStyle w:val="Heading4"/>
        <w:numPr>
          <w:ilvl w:val="0"/>
          <w:numId w:val="0"/>
        </w:numPr>
        <w:ind w:left="907"/>
        <w:rPr>
          <w:b/>
          <w:bCs w:val="0"/>
        </w:rPr>
      </w:pPr>
      <w:r w:rsidRPr="00581765">
        <w:rPr>
          <w:b/>
          <w:bCs w:val="0"/>
        </w:rPr>
        <w:t>4.2.2.7. Giao diện thông tin giai đoạn đánh giá</w:t>
      </w:r>
    </w:p>
    <w:p w14:paraId="19075A11" w14:textId="3914030A" w:rsidR="00B56F43" w:rsidRPr="00B56F43" w:rsidRDefault="00B56F43" w:rsidP="009D0B41">
      <w:pPr>
        <w:pStyle w:val="BodyText"/>
        <w:ind w:firstLine="426"/>
      </w:pPr>
      <w:r>
        <w:t>Giao diện này cho phép người quản lý thêm và xoá cá</w:t>
      </w:r>
      <w:r w:rsidR="00C70787">
        <w:t>c</w:t>
      </w:r>
      <w:r>
        <w:t xml:space="preserve"> giai đoạn đánh giá, có thể tuỳ chỉnh </w:t>
      </w:r>
      <w:r w:rsidR="00C70787">
        <w:t xml:space="preserve">thời gian </w:t>
      </w:r>
      <w:r>
        <w:t>theo tuần, tháng hoặc năm</w:t>
      </w:r>
      <w:r w:rsidR="00C70787">
        <w:t xml:space="preserve"> tuỳ theo nhu cầu thực tế để</w:t>
      </w:r>
      <w:r>
        <w:t xml:space="preserve"> thực hiện </w:t>
      </w:r>
      <w:r w:rsidR="00486B06">
        <w:t>đánh giá năng lực</w:t>
      </w:r>
      <w:r w:rsidR="00A43618">
        <w:t xml:space="preserve"> nhân viên</w:t>
      </w:r>
      <w:r w:rsidR="00486B06">
        <w:t xml:space="preserve"> dựa trên </w:t>
      </w:r>
      <w:r>
        <w:t>các tiêu chí.</w:t>
      </w:r>
    </w:p>
    <w:p w14:paraId="0852E4E6" w14:textId="77777777" w:rsidR="000F0D4E" w:rsidRDefault="00581765" w:rsidP="000F0D4E">
      <w:pPr>
        <w:pStyle w:val="BodyText"/>
        <w:keepNext/>
        <w:ind w:firstLine="360"/>
      </w:pPr>
      <w:r w:rsidRPr="00581765">
        <w:rPr>
          <w:noProof/>
        </w:rPr>
        <w:drawing>
          <wp:inline distT="0" distB="0" distL="0" distR="0" wp14:anchorId="3A0CC3ED" wp14:editId="53FDBB3A">
            <wp:extent cx="5099255" cy="2867025"/>
            <wp:effectExtent l="0" t="0" r="6350" b="0"/>
            <wp:docPr id="105292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21490" name=""/>
                    <pic:cNvPicPr/>
                  </pic:nvPicPr>
                  <pic:blipFill>
                    <a:blip r:embed="rId47"/>
                    <a:stretch>
                      <a:fillRect/>
                    </a:stretch>
                  </pic:blipFill>
                  <pic:spPr>
                    <a:xfrm>
                      <a:off x="0" y="0"/>
                      <a:ext cx="5113013" cy="2874760"/>
                    </a:xfrm>
                    <a:prstGeom prst="rect">
                      <a:avLst/>
                    </a:prstGeom>
                  </pic:spPr>
                </pic:pic>
              </a:graphicData>
            </a:graphic>
          </wp:inline>
        </w:drawing>
      </w:r>
    </w:p>
    <w:p w14:paraId="3E0201D9" w14:textId="6E0540D7" w:rsidR="00581765" w:rsidRDefault="000F0D4E" w:rsidP="00341359">
      <w:pPr>
        <w:pStyle w:val="Caption"/>
      </w:pPr>
      <w:bookmarkStart w:id="110" w:name="_Toc170937776"/>
      <w:r>
        <w:t xml:space="preserve">Hình </w:t>
      </w:r>
      <w:r w:rsidR="00BB7A77">
        <w:fldChar w:fldCharType="begin"/>
      </w:r>
      <w:r w:rsidR="00BB7A77">
        <w:instrText xml:space="preserve"> STYLEREF 1 \s </w:instrText>
      </w:r>
      <w:r w:rsidR="00BB7A77">
        <w:fldChar w:fldCharType="separate"/>
      </w:r>
      <w:r w:rsidR="001D54DC">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13</w:t>
      </w:r>
      <w:r w:rsidR="00BB7A77">
        <w:fldChar w:fldCharType="end"/>
      </w:r>
      <w:r>
        <w:t>. Giao diện thêm, xoá</w:t>
      </w:r>
      <w:r w:rsidR="00341359">
        <w:t xml:space="preserve"> </w:t>
      </w:r>
      <w:r>
        <w:t>giai đoạn đánh giá</w:t>
      </w:r>
      <w:bookmarkEnd w:id="110"/>
    </w:p>
    <w:p w14:paraId="7C60D5B0" w14:textId="70B31592" w:rsidR="0031260B" w:rsidRPr="0031260B" w:rsidRDefault="0031260B" w:rsidP="0053011F">
      <w:pPr>
        <w:pStyle w:val="BodyText"/>
      </w:pPr>
      <w:r>
        <w:lastRenderedPageBreak/>
        <w:t>Ở giao diện này, người quản lý thực hiện các thao tác thêm giai đoạn có thể đi</w:t>
      </w:r>
      <w:r w:rsidR="00D27F51">
        <w:rPr>
          <w:lang w:val="en-US"/>
        </w:rPr>
        <w:t xml:space="preserve">ều </w:t>
      </w:r>
      <w:r>
        <w:t>chỉnh thời gian cho phù hợp.</w:t>
      </w:r>
    </w:p>
    <w:p w14:paraId="519854A7" w14:textId="1644C783" w:rsidR="006C57B4" w:rsidRDefault="00374371" w:rsidP="006C57B4">
      <w:pPr>
        <w:pStyle w:val="BodyText"/>
        <w:keepNext/>
        <w:ind w:firstLine="360"/>
      </w:pPr>
      <w:r w:rsidRPr="00374371">
        <w:rPr>
          <w:noProof/>
        </w:rPr>
        <w:drawing>
          <wp:inline distT="0" distB="0" distL="0" distR="0" wp14:anchorId="67A6A442" wp14:editId="330303C8">
            <wp:extent cx="5316279" cy="2989046"/>
            <wp:effectExtent l="0" t="0" r="0" b="1905"/>
            <wp:docPr id="193304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6191" name=""/>
                    <pic:cNvPicPr/>
                  </pic:nvPicPr>
                  <pic:blipFill>
                    <a:blip r:embed="rId48"/>
                    <a:stretch>
                      <a:fillRect/>
                    </a:stretch>
                  </pic:blipFill>
                  <pic:spPr>
                    <a:xfrm>
                      <a:off x="0" y="0"/>
                      <a:ext cx="5318545" cy="2990320"/>
                    </a:xfrm>
                    <a:prstGeom prst="rect">
                      <a:avLst/>
                    </a:prstGeom>
                  </pic:spPr>
                </pic:pic>
              </a:graphicData>
            </a:graphic>
          </wp:inline>
        </w:drawing>
      </w:r>
    </w:p>
    <w:p w14:paraId="4B4F7254" w14:textId="40C0B806" w:rsidR="00581765" w:rsidRDefault="006C57B4" w:rsidP="00625462">
      <w:pPr>
        <w:pStyle w:val="Caption"/>
      </w:pPr>
      <w:bookmarkStart w:id="111" w:name="_Toc170937777"/>
      <w:r>
        <w:t xml:space="preserve">Hình </w:t>
      </w:r>
      <w:r w:rsidR="00BB7A77">
        <w:fldChar w:fldCharType="begin"/>
      </w:r>
      <w:r w:rsidR="00BB7A77">
        <w:instrText xml:space="preserve"> STYLEREF 1 \s </w:instrText>
      </w:r>
      <w:r w:rsidR="00BB7A77">
        <w:fldChar w:fldCharType="separate"/>
      </w:r>
      <w:r w:rsidR="001D54DC">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14</w:t>
      </w:r>
      <w:r w:rsidR="00BB7A77">
        <w:fldChar w:fldCharType="end"/>
      </w:r>
      <w:r>
        <w:t>. Giao diện thêm giai đoạn đánh giá</w:t>
      </w:r>
      <w:bookmarkEnd w:id="111"/>
    </w:p>
    <w:p w14:paraId="0283ABBB" w14:textId="47D587C3" w:rsidR="00DC4B00" w:rsidRDefault="008535A0" w:rsidP="008535A0">
      <w:pPr>
        <w:pStyle w:val="Heading3"/>
      </w:pPr>
      <w:bookmarkStart w:id="112" w:name="_Toc170937707"/>
      <w:r>
        <w:t>Giao diện với vai trò nhân viên</w:t>
      </w:r>
      <w:bookmarkEnd w:id="112"/>
    </w:p>
    <w:p w14:paraId="787B6EA9" w14:textId="798FCCBB" w:rsidR="008D0C3C" w:rsidRPr="008D0C3C" w:rsidRDefault="008D0C3C" w:rsidP="00E97D3E">
      <w:pPr>
        <w:pStyle w:val="BodyText"/>
      </w:pPr>
      <w:r>
        <w:t xml:space="preserve">Đối với </w:t>
      </w:r>
      <w:r w:rsidR="002D6C96">
        <w:rPr>
          <w:lang w:val="en-US"/>
        </w:rPr>
        <w:t xml:space="preserve">vai trò </w:t>
      </w:r>
      <w:r>
        <w:t>nhân viên, hệ thống chỉ cho phép xem các tiêu chí KPI và các giai đoạn đánh giá mà người quản lý đã thêm vào hệ thống trước đó.</w:t>
      </w:r>
    </w:p>
    <w:p w14:paraId="37C78493" w14:textId="0137CC7F" w:rsidR="00012D8B" w:rsidRDefault="00012D8B" w:rsidP="00012D8B">
      <w:pPr>
        <w:pStyle w:val="Heading4"/>
        <w:numPr>
          <w:ilvl w:val="0"/>
          <w:numId w:val="0"/>
        </w:numPr>
        <w:ind w:left="907"/>
        <w:rPr>
          <w:b/>
          <w:bCs w:val="0"/>
        </w:rPr>
      </w:pPr>
      <w:r w:rsidRPr="00012D8B">
        <w:rPr>
          <w:b/>
          <w:bCs w:val="0"/>
        </w:rPr>
        <w:t>4.2.3.1. Giao diện thông tin nhân viên</w:t>
      </w:r>
    </w:p>
    <w:p w14:paraId="3940066E" w14:textId="7EB8EE1C" w:rsidR="0096091B" w:rsidRPr="0096091B" w:rsidRDefault="0096091B" w:rsidP="0096091B">
      <w:pPr>
        <w:pStyle w:val="BodyText"/>
      </w:pPr>
      <w:r>
        <w:t>Giao diện xem thông tin nhân viên với vai trò là nhân viên</w:t>
      </w:r>
    </w:p>
    <w:p w14:paraId="6C2DC7A1" w14:textId="77777777" w:rsidR="00303EC9" w:rsidRDefault="00303EC9" w:rsidP="00303EC9">
      <w:pPr>
        <w:pStyle w:val="BodyText"/>
        <w:keepNext/>
        <w:ind w:firstLine="360"/>
      </w:pPr>
      <w:r w:rsidRPr="00303EC9">
        <w:rPr>
          <w:noProof/>
        </w:rPr>
        <w:drawing>
          <wp:inline distT="0" distB="0" distL="0" distR="0" wp14:anchorId="1B5F648A" wp14:editId="30ABE503">
            <wp:extent cx="5156791" cy="2899376"/>
            <wp:effectExtent l="0" t="0" r="6350" b="0"/>
            <wp:docPr id="176142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29166" name=""/>
                    <pic:cNvPicPr/>
                  </pic:nvPicPr>
                  <pic:blipFill>
                    <a:blip r:embed="rId49"/>
                    <a:stretch>
                      <a:fillRect/>
                    </a:stretch>
                  </pic:blipFill>
                  <pic:spPr>
                    <a:xfrm>
                      <a:off x="0" y="0"/>
                      <a:ext cx="5195736" cy="2921273"/>
                    </a:xfrm>
                    <a:prstGeom prst="rect">
                      <a:avLst/>
                    </a:prstGeom>
                  </pic:spPr>
                </pic:pic>
              </a:graphicData>
            </a:graphic>
          </wp:inline>
        </w:drawing>
      </w:r>
    </w:p>
    <w:p w14:paraId="13914A21" w14:textId="14DCC3A7" w:rsidR="008535A0" w:rsidRPr="0096091B" w:rsidRDefault="00303EC9" w:rsidP="0066137B">
      <w:pPr>
        <w:pStyle w:val="Caption"/>
      </w:pPr>
      <w:bookmarkStart w:id="113" w:name="_Toc170937778"/>
      <w:r>
        <w:t xml:space="preserve">Hình </w:t>
      </w:r>
      <w:r w:rsidR="00BB7A77">
        <w:fldChar w:fldCharType="begin"/>
      </w:r>
      <w:r w:rsidR="00BB7A77">
        <w:instrText xml:space="preserve"> STYLEREF 1 \s </w:instrText>
      </w:r>
      <w:r w:rsidR="00BB7A77">
        <w:fldChar w:fldCharType="separate"/>
      </w:r>
      <w:r w:rsidR="001D54DC">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15</w:t>
      </w:r>
      <w:r w:rsidR="00BB7A77">
        <w:fldChar w:fldCharType="end"/>
      </w:r>
      <w:r>
        <w:t>. Giao diện xem thông tin nhân viên với vai trò là nhân viên</w:t>
      </w:r>
      <w:bookmarkEnd w:id="113"/>
    </w:p>
    <w:p w14:paraId="06A1AAA9" w14:textId="4D0A0492" w:rsidR="00012D8B" w:rsidRDefault="00012D8B" w:rsidP="00012D8B">
      <w:pPr>
        <w:pStyle w:val="Heading4"/>
        <w:numPr>
          <w:ilvl w:val="0"/>
          <w:numId w:val="0"/>
        </w:numPr>
        <w:ind w:left="907"/>
        <w:rPr>
          <w:b/>
          <w:bCs w:val="0"/>
        </w:rPr>
      </w:pPr>
      <w:r w:rsidRPr="00012D8B">
        <w:rPr>
          <w:b/>
          <w:bCs w:val="0"/>
        </w:rPr>
        <w:lastRenderedPageBreak/>
        <w:t>4.2.3.2. Giao diện xem tiêu chí đánh giá</w:t>
      </w:r>
    </w:p>
    <w:p w14:paraId="2946C591" w14:textId="02CE6995" w:rsidR="0096091B" w:rsidRPr="0096091B" w:rsidRDefault="00F07099" w:rsidP="006C23A4">
      <w:pPr>
        <w:pStyle w:val="BodyText"/>
      </w:pPr>
      <w:r>
        <w:t>Trang xem tiêu chí đánh giá với vai trò là nhân viên, các tiêu chí này người quản lý mới có quyền thêm, sửa, xoá.</w:t>
      </w:r>
    </w:p>
    <w:p w14:paraId="26C96E79" w14:textId="77777777" w:rsidR="00350C0A" w:rsidRDefault="00012D8B" w:rsidP="00350C0A">
      <w:pPr>
        <w:pStyle w:val="BodyText"/>
        <w:keepNext/>
        <w:ind w:firstLine="360"/>
      </w:pPr>
      <w:r w:rsidRPr="00012D8B">
        <w:rPr>
          <w:noProof/>
        </w:rPr>
        <w:drawing>
          <wp:inline distT="0" distB="0" distL="0" distR="0" wp14:anchorId="013B6D41" wp14:editId="043603DE">
            <wp:extent cx="5429250" cy="3028469"/>
            <wp:effectExtent l="0" t="0" r="0" b="635"/>
            <wp:docPr id="41043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8095" name=""/>
                    <pic:cNvPicPr/>
                  </pic:nvPicPr>
                  <pic:blipFill>
                    <a:blip r:embed="rId50"/>
                    <a:stretch>
                      <a:fillRect/>
                    </a:stretch>
                  </pic:blipFill>
                  <pic:spPr>
                    <a:xfrm>
                      <a:off x="0" y="0"/>
                      <a:ext cx="5430329" cy="3029071"/>
                    </a:xfrm>
                    <a:prstGeom prst="rect">
                      <a:avLst/>
                    </a:prstGeom>
                  </pic:spPr>
                </pic:pic>
              </a:graphicData>
            </a:graphic>
          </wp:inline>
        </w:drawing>
      </w:r>
    </w:p>
    <w:p w14:paraId="5F400535" w14:textId="495C025F" w:rsidR="00012D8B" w:rsidRPr="00C86E29" w:rsidRDefault="00350C0A" w:rsidP="008D52E1">
      <w:pPr>
        <w:pStyle w:val="Caption"/>
      </w:pPr>
      <w:bookmarkStart w:id="114" w:name="_Toc170937779"/>
      <w:r>
        <w:t xml:space="preserve">Hình </w:t>
      </w:r>
      <w:r w:rsidR="00BB7A77">
        <w:fldChar w:fldCharType="begin"/>
      </w:r>
      <w:r w:rsidR="00BB7A77">
        <w:instrText xml:space="preserve"> STYLEREF 1 \s </w:instrText>
      </w:r>
      <w:r w:rsidR="00BB7A77">
        <w:fldChar w:fldCharType="separate"/>
      </w:r>
      <w:r w:rsidR="001D54DC">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16</w:t>
      </w:r>
      <w:r w:rsidR="00BB7A77">
        <w:fldChar w:fldCharType="end"/>
      </w:r>
      <w:r>
        <w:t>. Giao diện tiêu chí đánh giá với vai trò là nhân viên</w:t>
      </w:r>
      <w:bookmarkEnd w:id="114"/>
    </w:p>
    <w:p w14:paraId="10081087" w14:textId="7A6F97B6" w:rsidR="00012D8B" w:rsidRDefault="00012D8B" w:rsidP="00012D8B">
      <w:pPr>
        <w:pStyle w:val="Heading4"/>
        <w:numPr>
          <w:ilvl w:val="0"/>
          <w:numId w:val="0"/>
        </w:numPr>
        <w:ind w:left="907"/>
        <w:rPr>
          <w:b/>
          <w:bCs w:val="0"/>
        </w:rPr>
      </w:pPr>
      <w:r w:rsidRPr="00012D8B">
        <w:rPr>
          <w:b/>
          <w:bCs w:val="0"/>
        </w:rPr>
        <w:t>4.2.3.3. Giao diện xem giai đoạn đánh giá</w:t>
      </w:r>
    </w:p>
    <w:p w14:paraId="3F545DFB" w14:textId="4C2DEB9F" w:rsidR="00AA58C1" w:rsidRPr="00AA58C1" w:rsidRDefault="00AA58C1" w:rsidP="00AA58C1">
      <w:pPr>
        <w:pStyle w:val="BodyText"/>
        <w:rPr>
          <w:lang w:val="en-US"/>
        </w:rPr>
      </w:pPr>
      <w:r>
        <w:t xml:space="preserve">Giao diện </w:t>
      </w:r>
      <w:r>
        <w:rPr>
          <w:lang w:val="en-US"/>
        </w:rPr>
        <w:t xml:space="preserve">giai đoạn đánh giá với vai trò là nhân viên. </w:t>
      </w:r>
    </w:p>
    <w:p w14:paraId="6C01E42D" w14:textId="77777777" w:rsidR="001F5DA8" w:rsidRDefault="00012D8B" w:rsidP="001F5DA8">
      <w:pPr>
        <w:pStyle w:val="BodyText"/>
        <w:keepNext/>
        <w:ind w:firstLine="360"/>
      </w:pPr>
      <w:r w:rsidRPr="00012D8B">
        <w:rPr>
          <w:rFonts w:eastAsia="SimSun"/>
          <w:noProof/>
        </w:rPr>
        <w:drawing>
          <wp:inline distT="0" distB="0" distL="0" distR="0" wp14:anchorId="7AE2AC27" wp14:editId="3B25D4C2">
            <wp:extent cx="5336429" cy="3000375"/>
            <wp:effectExtent l="0" t="0" r="0" b="0"/>
            <wp:docPr id="102901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18983" name=""/>
                    <pic:cNvPicPr/>
                  </pic:nvPicPr>
                  <pic:blipFill>
                    <a:blip r:embed="rId51"/>
                    <a:stretch>
                      <a:fillRect/>
                    </a:stretch>
                  </pic:blipFill>
                  <pic:spPr>
                    <a:xfrm>
                      <a:off x="0" y="0"/>
                      <a:ext cx="5337448" cy="3000948"/>
                    </a:xfrm>
                    <a:prstGeom prst="rect">
                      <a:avLst/>
                    </a:prstGeom>
                  </pic:spPr>
                </pic:pic>
              </a:graphicData>
            </a:graphic>
          </wp:inline>
        </w:drawing>
      </w:r>
    </w:p>
    <w:p w14:paraId="36908EB0" w14:textId="6EFE7EAE" w:rsidR="00012D8B" w:rsidRDefault="001F5DA8" w:rsidP="00963AE5">
      <w:pPr>
        <w:pStyle w:val="Caption"/>
      </w:pPr>
      <w:bookmarkStart w:id="115" w:name="_Toc170937780"/>
      <w:r>
        <w:t xml:space="preserve">Hình </w:t>
      </w:r>
      <w:r w:rsidR="00BB7A77">
        <w:fldChar w:fldCharType="begin"/>
      </w:r>
      <w:r w:rsidR="00BB7A77">
        <w:instrText xml:space="preserve"> STYLEREF 1 \s </w:instrText>
      </w:r>
      <w:r w:rsidR="00BB7A77">
        <w:fldChar w:fldCharType="separate"/>
      </w:r>
      <w:r w:rsidR="001D54DC">
        <w:rPr>
          <w:noProof/>
        </w:rPr>
        <w:t>4</w:t>
      </w:r>
      <w:r w:rsidR="00BB7A77">
        <w:fldChar w:fldCharType="end"/>
      </w:r>
      <w:r w:rsidR="00BB7A77">
        <w:noBreakHyphen/>
      </w:r>
      <w:r w:rsidR="00BB7A77">
        <w:fldChar w:fldCharType="begin"/>
      </w:r>
      <w:r w:rsidR="00BB7A77">
        <w:instrText xml:space="preserve"> SEQ Hình \* ARABIC \s 1 </w:instrText>
      </w:r>
      <w:r w:rsidR="00BB7A77">
        <w:fldChar w:fldCharType="separate"/>
      </w:r>
      <w:r w:rsidR="001D54DC">
        <w:rPr>
          <w:noProof/>
        </w:rPr>
        <w:t>17</w:t>
      </w:r>
      <w:r w:rsidR="00BB7A77">
        <w:fldChar w:fldCharType="end"/>
      </w:r>
      <w:r>
        <w:t>. Giao diện giai đoạn đánh giá</w:t>
      </w:r>
      <w:r w:rsidR="00633ECA">
        <w:t xml:space="preserve"> với vai trò là nhân viên</w:t>
      </w:r>
      <w:bookmarkEnd w:id="115"/>
    </w:p>
    <w:p w14:paraId="74090D32" w14:textId="142CBE19" w:rsidR="00464BC9" w:rsidRPr="00464BC9" w:rsidRDefault="00464BC9" w:rsidP="00AE5FCD">
      <w:pPr>
        <w:spacing w:after="160" w:line="259" w:lineRule="auto"/>
        <w:rPr>
          <w:rFonts w:eastAsia="SimSun"/>
        </w:rPr>
      </w:pPr>
      <w:r>
        <w:rPr>
          <w:rFonts w:eastAsia="SimSun"/>
        </w:rPr>
        <w:br w:type="page"/>
      </w:r>
    </w:p>
    <w:p w14:paraId="5AF0ED38" w14:textId="77777777" w:rsidR="00AF4014" w:rsidRDefault="00AF4014" w:rsidP="00C40668">
      <w:pPr>
        <w:pStyle w:val="Heading1"/>
      </w:pPr>
      <w:bookmarkStart w:id="116" w:name="_Toc170937708"/>
      <w:r>
        <w:lastRenderedPageBreak/>
        <w:t>KẾT LUẬN VÀ HƯỚNG PHÁT TRIỂN</w:t>
      </w:r>
      <w:bookmarkEnd w:id="116"/>
    </w:p>
    <w:p w14:paraId="67C9771A" w14:textId="77777777" w:rsidR="00AF4014" w:rsidRDefault="00AF4014" w:rsidP="00BB6D29">
      <w:pPr>
        <w:pStyle w:val="Heading2"/>
      </w:pPr>
      <w:bookmarkStart w:id="117" w:name="_Toc170937709"/>
      <w:r>
        <w:t>Kết luận</w:t>
      </w:r>
      <w:bookmarkEnd w:id="117"/>
    </w:p>
    <w:p w14:paraId="3DFD78B6" w14:textId="3BBC8ABD" w:rsidR="00434F20" w:rsidRDefault="00434F20" w:rsidP="00434F20">
      <w:pPr>
        <w:pStyle w:val="BodyText"/>
        <w:ind w:firstLine="426"/>
      </w:pPr>
      <w:r>
        <w:t xml:space="preserve">Trong suốt quá trình </w:t>
      </w:r>
      <w:r>
        <w:rPr>
          <w:lang w:val="en-US"/>
        </w:rPr>
        <w:t>thực hiện đồ án tốt nghiệp</w:t>
      </w:r>
      <w:r>
        <w:t xml:space="preserve">, tôi đã có thời gian và điều kiện để nghiên cứu và tìm hiểu </w:t>
      </w:r>
      <w:r w:rsidR="00F8698F">
        <w:rPr>
          <w:lang w:val="en-US"/>
        </w:rPr>
        <w:t>ngôn ngữ PHP và một số công cụ hỗ tr</w:t>
      </w:r>
      <w:r w:rsidR="00735396">
        <w:rPr>
          <w:lang w:val="en-US"/>
        </w:rPr>
        <w:t>ợ</w:t>
      </w:r>
      <w:r>
        <w:t>. Bên cạnh đó, kết hợp với thực hành xây dựng một ứng dụng web và đã đạt được một số kết quả mong muốn như là:</w:t>
      </w:r>
    </w:p>
    <w:p w14:paraId="4A8598FE" w14:textId="245C4BEF" w:rsidR="004A6148" w:rsidRPr="00F8698F" w:rsidRDefault="00434F20" w:rsidP="004A6148">
      <w:pPr>
        <w:pStyle w:val="BodyText"/>
        <w:ind w:firstLine="426"/>
        <w:rPr>
          <w:lang w:val="en-US"/>
        </w:rPr>
      </w:pPr>
      <w:r>
        <w:t xml:space="preserve">Biết cách tổ chức và hiểu được cơ chế hoạt động của một website </w:t>
      </w:r>
      <w:r w:rsidR="00F8698F">
        <w:rPr>
          <w:lang w:val="en-US"/>
        </w:rPr>
        <w:t xml:space="preserve">quản lý </w:t>
      </w:r>
      <w:r>
        <w:t>được xây dựng bằng</w:t>
      </w:r>
      <w:r w:rsidR="00F8698F">
        <w:rPr>
          <w:lang w:val="en-US"/>
        </w:rPr>
        <w:t xml:space="preserve"> ngôn ngữ</w:t>
      </w:r>
      <w:r>
        <w:t xml:space="preserve"> </w:t>
      </w:r>
      <w:r w:rsidR="00F8698F">
        <w:rPr>
          <w:lang w:val="en-US"/>
        </w:rPr>
        <w:t>PHP.</w:t>
      </w:r>
    </w:p>
    <w:p w14:paraId="32CD447C" w14:textId="21D7819E" w:rsidR="00434F20" w:rsidRPr="0012616B" w:rsidRDefault="00434F20" w:rsidP="00434F20">
      <w:pPr>
        <w:pStyle w:val="BodyText"/>
        <w:ind w:firstLine="426"/>
        <w:rPr>
          <w:lang w:val="en-US"/>
        </w:rPr>
      </w:pPr>
      <w:r>
        <w:t>Xây dựng thành công “</w:t>
      </w:r>
      <w:r w:rsidR="00F8698F">
        <w:rPr>
          <w:lang w:val="en-US"/>
        </w:rPr>
        <w:t>Hệ thống đánh giá năng lực nhân viên dựa trên chỉ số KPI</w:t>
      </w:r>
      <w:r>
        <w:t xml:space="preserve">” </w:t>
      </w:r>
      <w:r w:rsidR="00FA2AEB">
        <w:rPr>
          <w:lang w:val="en-US"/>
        </w:rPr>
        <w:t xml:space="preserve">cho phép quản lý </w:t>
      </w:r>
      <w:r w:rsidR="00F8698F">
        <w:rPr>
          <w:lang w:val="en-US"/>
        </w:rPr>
        <w:t xml:space="preserve">hiệu suất làm việc và đánh giá năng lực nhân viên một cách công bằng và minh bạch, nắm rõ được năng lực nhân viên và </w:t>
      </w:r>
      <w:r w:rsidR="006A32FA" w:rsidRPr="006A32FA">
        <w:rPr>
          <w:lang w:val="en-US"/>
        </w:rPr>
        <w:t xml:space="preserve">dễ dàng </w:t>
      </w:r>
      <w:r w:rsidR="00F8698F">
        <w:rPr>
          <w:lang w:val="en-US"/>
        </w:rPr>
        <w:t>cải thiện năng lực để làm việc được</w:t>
      </w:r>
      <w:r w:rsidR="006A32FA" w:rsidRPr="006A32FA">
        <w:rPr>
          <w:lang w:val="en-US"/>
        </w:rPr>
        <w:t xml:space="preserve"> hiệu quả hơn</w:t>
      </w:r>
      <w:r>
        <w:t xml:space="preserve">. </w:t>
      </w:r>
    </w:p>
    <w:p w14:paraId="73F7617E" w14:textId="37E864E4" w:rsidR="00AF4014" w:rsidRDefault="00AF4014" w:rsidP="00BB6D29">
      <w:pPr>
        <w:pStyle w:val="Heading2"/>
      </w:pPr>
      <w:bookmarkStart w:id="118" w:name="_Toc170937710"/>
      <w:r>
        <w:t>Hướng phát triển</w:t>
      </w:r>
      <w:bookmarkEnd w:id="118"/>
    </w:p>
    <w:p w14:paraId="6C56ADF4" w14:textId="29EA6E67" w:rsidR="008A4DA1" w:rsidRPr="00362F66" w:rsidRDefault="00362F66" w:rsidP="008A4DA1">
      <w:pPr>
        <w:pStyle w:val="BodyText"/>
        <w:ind w:firstLine="426"/>
        <w:rPr>
          <w:lang w:val="en-US"/>
        </w:rPr>
      </w:pPr>
      <w:r>
        <w:rPr>
          <w:lang w:val="en-US"/>
        </w:rPr>
        <w:t xml:space="preserve">Hệ thống là một </w:t>
      </w:r>
      <w:r w:rsidR="00680B54">
        <w:rPr>
          <w:lang w:val="en-US"/>
        </w:rPr>
        <w:t xml:space="preserve">ứng dụng web </w:t>
      </w:r>
      <w:r>
        <w:rPr>
          <w:lang w:val="en-US"/>
        </w:rPr>
        <w:t>nên hiện tại vẫn còn nhiều khó khăn trong việc thao tác trên điện thoại</w:t>
      </w:r>
      <w:r w:rsidR="00BE796A">
        <w:rPr>
          <w:lang w:val="en-US"/>
        </w:rPr>
        <w:t>.</w:t>
      </w:r>
      <w:r>
        <w:rPr>
          <w:lang w:val="en-US"/>
        </w:rPr>
        <w:t xml:space="preserve"> </w:t>
      </w:r>
      <w:r w:rsidR="00BE796A">
        <w:rPr>
          <w:lang w:val="en-US"/>
        </w:rPr>
        <w:t>Vậy n</w:t>
      </w:r>
      <w:r>
        <w:rPr>
          <w:lang w:val="en-US"/>
        </w:rPr>
        <w:t xml:space="preserve">ên </w:t>
      </w:r>
      <w:r w:rsidR="00BE796A">
        <w:rPr>
          <w:lang w:val="en-US"/>
        </w:rPr>
        <w:t>việc phát triển</w:t>
      </w:r>
      <w:r w:rsidR="003E67BC">
        <w:rPr>
          <w:lang w:val="en-US"/>
        </w:rPr>
        <w:t xml:space="preserve"> ứng dụng di động là cần thiết để </w:t>
      </w:r>
      <w:r w:rsidR="00422F29" w:rsidRPr="00422F29">
        <w:rPr>
          <w:lang w:val="en-US"/>
        </w:rPr>
        <w:t>hỗ trợ người quản lý và nhân viên có thể làm việc mọi lúc, mọi nơi</w:t>
      </w:r>
      <w:r w:rsidR="00422F29">
        <w:rPr>
          <w:lang w:val="en-US"/>
        </w:rPr>
        <w:t xml:space="preserve"> một cách dễ dàng và thuận lợi</w:t>
      </w:r>
      <w:r w:rsidR="00422F29" w:rsidRPr="00422F29">
        <w:rPr>
          <w:lang w:val="en-US"/>
        </w:rPr>
        <w:t>.</w:t>
      </w:r>
    </w:p>
    <w:bookmarkEnd w:id="93"/>
    <w:bookmarkEnd w:id="94"/>
    <w:p w14:paraId="749B0FBE" w14:textId="77777777" w:rsidR="001756ED" w:rsidRDefault="00BD73EF" w:rsidP="001756ED">
      <w:pPr>
        <w:pStyle w:val="BodyText"/>
        <w:ind w:firstLine="426"/>
        <w:rPr>
          <w:lang w:val="en-US"/>
        </w:rPr>
      </w:pPr>
      <w:r w:rsidRPr="006E755F">
        <w:rPr>
          <w:lang w:val="en-US"/>
        </w:rPr>
        <w:t>Để mở rộng khả năng tích hợp với các hệ thống bên ngoài, bạn có thể triển khai các API để cho phép trao đổi dữ liệu với các hệ thống khác như hệ thống ERP (Enterprise Resource Planning), hệ thống quản lý tài nguyên con người (HRMS), hay các ứng dụng khác mà tổ chức của bạn đang sử dụng. Điều này giúp tối ưu hóa quy trình làm việc và tăng cường tính linh hoạt của hệ thống</w:t>
      </w:r>
      <w:r w:rsidR="001756ED">
        <w:rPr>
          <w:lang w:val="en-US"/>
        </w:rPr>
        <w:t>.</w:t>
      </w:r>
    </w:p>
    <w:p w14:paraId="44699827" w14:textId="4930CF16" w:rsidR="001756ED" w:rsidRDefault="001756ED" w:rsidP="001756ED">
      <w:pPr>
        <w:pStyle w:val="BodyText"/>
        <w:ind w:firstLine="426"/>
        <w:rPr>
          <w:lang w:val="en-US"/>
        </w:rPr>
      </w:pPr>
      <w:r>
        <w:rPr>
          <w:lang w:val="en-US"/>
        </w:rPr>
        <w:t>Cải thiện giao diện người dùng trên di động: Đảm bảo rằng giao diện người dùng trên ứng dụng di động thân thiện và dễ sử dụng. Thiết kế phản hồi (responsive design) giúp đảm bảo trải nghiệm người dùng tốt trên các thiết bị di động khác nhau.</w:t>
      </w:r>
    </w:p>
    <w:p w14:paraId="0A1CFD4B" w14:textId="5FDE093C" w:rsidR="00665F61" w:rsidRPr="00665F61" w:rsidRDefault="00665F61" w:rsidP="004C3B23">
      <w:pPr>
        <w:pStyle w:val="BodyText"/>
        <w:ind w:firstLine="426"/>
        <w:rPr>
          <w:lang w:val="en-US"/>
        </w:rPr>
      </w:pPr>
      <w:r w:rsidRPr="00665F61">
        <w:rPr>
          <w:lang w:val="en-US"/>
        </w:rPr>
        <w:t>Bảo mật và quản lý phiên làm việc: Đảm bảo an toàn thông tin và quản lý phiên làm việc (session management) hiệu quả trên cả ứng dụng web và di động để ngăn chặn các mối đe dọa bảo mật.</w:t>
      </w:r>
    </w:p>
    <w:p w14:paraId="467BAE58" w14:textId="0FC352A0" w:rsidR="00B76FE3" w:rsidRPr="006E755F" w:rsidRDefault="00665F61" w:rsidP="004C3B23">
      <w:pPr>
        <w:pStyle w:val="BodyText"/>
        <w:ind w:firstLine="426"/>
        <w:rPr>
          <w:lang w:val="en-US"/>
        </w:rPr>
      </w:pPr>
      <w:r w:rsidRPr="00665F61">
        <w:rPr>
          <w:lang w:val="en-US"/>
        </w:rPr>
        <w:t>Tối ưu hóa hiệu suất và độ tin cậy: Kiểm tra và tối ưu hóa hiệu suất của ứng dụng di động để đảm bảo tính ổn định và đáp ứng nhu cầu sử dụng của người dùng</w:t>
      </w:r>
      <w:r w:rsidR="004C3B23">
        <w:rPr>
          <w:lang w:val="en-US"/>
        </w:rPr>
        <w:t>.</w:t>
      </w:r>
    </w:p>
    <w:p w14:paraId="6CCAABE3" w14:textId="5728E854" w:rsidR="00AF4014" w:rsidRPr="00941090" w:rsidRDefault="00AF4014" w:rsidP="003B55D8">
      <w:pPr>
        <w:pStyle w:val="BodyText"/>
        <w:ind w:left="1440" w:firstLine="0"/>
        <w:jc w:val="center"/>
        <w:rPr>
          <w:bCs/>
        </w:rPr>
      </w:pPr>
      <w:r w:rsidRPr="000A1F1C">
        <w:rPr>
          <w:b/>
          <w:sz w:val="28"/>
          <w:szCs w:val="28"/>
        </w:rPr>
        <w:lastRenderedPageBreak/>
        <w:t>DANH MỤC TÀI LIỆU THAM KHẢO</w:t>
      </w:r>
    </w:p>
    <w:p w14:paraId="083044E3" w14:textId="77777777" w:rsidR="0010418D" w:rsidRPr="0010418D" w:rsidRDefault="0010418D" w:rsidP="0010418D">
      <w:pPr>
        <w:spacing w:before="120" w:after="120" w:line="360" w:lineRule="auto"/>
        <w:jc w:val="both"/>
        <w:rPr>
          <w:b/>
          <w:bCs/>
        </w:rPr>
      </w:pPr>
      <w:r w:rsidRPr="0010418D">
        <w:rPr>
          <w:b/>
          <w:bCs/>
        </w:rPr>
        <w:t>Sách/Giáo trình:</w:t>
      </w:r>
    </w:p>
    <w:p w14:paraId="340889C5" w14:textId="596F9CCF" w:rsidR="0010418D" w:rsidRDefault="0010418D" w:rsidP="00454489">
      <w:pPr>
        <w:spacing w:before="120" w:after="120" w:line="360" w:lineRule="auto"/>
        <w:jc w:val="both"/>
      </w:pPr>
      <w:r>
        <w:t xml:space="preserve">[1] </w:t>
      </w:r>
      <w:r w:rsidR="00BA0391">
        <w:t xml:space="preserve">Wallace Wang, </w:t>
      </w:r>
      <w:r w:rsidR="00454489" w:rsidRPr="00454489">
        <w:t>PHP, MySQL, JavaScript &amp; HTML5 All-in-One</w:t>
      </w:r>
      <w:r w:rsidR="00085864">
        <w:t xml:space="preserve"> For</w:t>
      </w:r>
      <w:r w:rsidR="000726B7">
        <w:t xml:space="preserve"> </w:t>
      </w:r>
      <w:r w:rsidR="00454489" w:rsidRPr="00454489">
        <w:t>Dummies</w:t>
      </w:r>
      <w:r w:rsidR="00933704">
        <w:t>, 2018</w:t>
      </w:r>
    </w:p>
    <w:p w14:paraId="3B517195" w14:textId="236B10E0" w:rsidR="00933704" w:rsidRDefault="00933704" w:rsidP="00D316F3">
      <w:pPr>
        <w:spacing w:before="120" w:after="120" w:line="360" w:lineRule="auto"/>
        <w:jc w:val="both"/>
      </w:pPr>
      <w:r>
        <w:t>[2]</w:t>
      </w:r>
      <w:r w:rsidR="006B37EB">
        <w:t xml:space="preserve"> </w:t>
      </w:r>
      <w:r w:rsidR="002B704C">
        <w:t xml:space="preserve">W. Jason Gilmore, </w:t>
      </w:r>
      <w:r w:rsidRPr="00933704">
        <w:t>Begin</w:t>
      </w:r>
      <w:r w:rsidR="00C82100">
        <w:t xml:space="preserve">, </w:t>
      </w:r>
      <w:r w:rsidRPr="00933704">
        <w:t>PHP and MySQL: From Novice to Professional 5th ed. Edition</w:t>
      </w:r>
      <w:r>
        <w:t>, 201</w:t>
      </w:r>
      <w:r w:rsidR="003D602B">
        <w:t>8</w:t>
      </w:r>
    </w:p>
    <w:p w14:paraId="6F3B5897" w14:textId="57FB7C74" w:rsidR="005E319A" w:rsidRPr="004670B5" w:rsidRDefault="005E319A" w:rsidP="005E319A">
      <w:pPr>
        <w:tabs>
          <w:tab w:val="left" w:pos="284"/>
          <w:tab w:val="right" w:leader="dot" w:pos="9356"/>
        </w:tabs>
        <w:spacing w:before="120" w:after="120" w:line="360" w:lineRule="auto"/>
        <w:jc w:val="both"/>
        <w:rPr>
          <w:sz w:val="24"/>
          <w:lang w:val="vi"/>
        </w:rPr>
      </w:pPr>
      <w:r>
        <w:t>[3] John Dean, Web Programming with HTML5, CSS, and JavaScript, Jones &amp; Bartlett Learning, 2018.</w:t>
      </w:r>
    </w:p>
    <w:p w14:paraId="52C29D41" w14:textId="35889301" w:rsidR="005E319A" w:rsidRPr="004670B5" w:rsidRDefault="005E319A" w:rsidP="005E319A">
      <w:pPr>
        <w:tabs>
          <w:tab w:val="left" w:pos="284"/>
          <w:tab w:val="right" w:leader="dot" w:pos="9356"/>
        </w:tabs>
        <w:spacing w:before="120" w:after="120" w:line="360" w:lineRule="auto"/>
        <w:jc w:val="both"/>
        <w:rPr>
          <w:sz w:val="24"/>
          <w:lang w:val="vi"/>
        </w:rPr>
      </w:pPr>
      <w:r>
        <w:t>[4] Silvio Moreto, Bootstrap 4 By Example, O'Reilly Media, 2019.</w:t>
      </w:r>
    </w:p>
    <w:p w14:paraId="0F179EF5" w14:textId="6282563F" w:rsidR="005E319A" w:rsidRPr="004670B5" w:rsidRDefault="005E319A" w:rsidP="005E319A">
      <w:pPr>
        <w:tabs>
          <w:tab w:val="left" w:pos="284"/>
          <w:tab w:val="right" w:leader="dot" w:pos="9356"/>
        </w:tabs>
        <w:spacing w:before="120" w:after="120" w:line="360" w:lineRule="auto"/>
        <w:jc w:val="both"/>
        <w:rPr>
          <w:sz w:val="24"/>
          <w:lang w:val="vi"/>
        </w:rPr>
      </w:pPr>
      <w:r>
        <w:t>[5] Luke Welling, PHP and MySQL Web Development (Developer's Library), Addison-Wesley, 2016.</w:t>
      </w:r>
    </w:p>
    <w:p w14:paraId="589535BC" w14:textId="5E1AC7F1" w:rsidR="005E319A" w:rsidRPr="005E319A" w:rsidRDefault="005E319A" w:rsidP="005E319A">
      <w:pPr>
        <w:tabs>
          <w:tab w:val="left" w:pos="284"/>
          <w:tab w:val="right" w:leader="dot" w:pos="9356"/>
        </w:tabs>
        <w:spacing w:before="120" w:after="120" w:line="360" w:lineRule="auto"/>
        <w:jc w:val="both"/>
        <w:rPr>
          <w:sz w:val="24"/>
        </w:rPr>
      </w:pPr>
      <w:r>
        <w:t>[6] Jennifer Niederst Robbins, Learning Web Design: A Beginner's Guide to HTML, CSS, JavaScript, and Web Graphics; 5th Edition, O’Reilly Media, 2018.</w:t>
      </w:r>
    </w:p>
    <w:p w14:paraId="1166C005" w14:textId="378632E8" w:rsidR="00355E03" w:rsidRPr="00896674" w:rsidRDefault="0010418D" w:rsidP="0010418D">
      <w:pPr>
        <w:spacing w:before="120" w:after="120" w:line="360" w:lineRule="auto"/>
        <w:jc w:val="both"/>
      </w:pPr>
      <w:r w:rsidRPr="0010418D">
        <w:rPr>
          <w:b/>
          <w:bCs/>
        </w:rPr>
        <w:t>Website:</w:t>
      </w:r>
      <w:bookmarkStart w:id="119" w:name="_Hlk170935778"/>
    </w:p>
    <w:p w14:paraId="69D90BA8" w14:textId="77777777" w:rsidR="00B6284E" w:rsidRDefault="0010418D" w:rsidP="009B46DC">
      <w:pPr>
        <w:tabs>
          <w:tab w:val="left" w:pos="284"/>
          <w:tab w:val="right" w:leader="dot" w:pos="9356"/>
        </w:tabs>
        <w:spacing w:before="120" w:after="120" w:line="360" w:lineRule="auto"/>
        <w:jc w:val="both"/>
        <w:rPr>
          <w:bCs/>
          <w:szCs w:val="26"/>
        </w:rPr>
      </w:pPr>
      <w:r>
        <w:rPr>
          <w:bCs/>
          <w:szCs w:val="26"/>
        </w:rPr>
        <w:t xml:space="preserve">[1] Lê Chi, </w:t>
      </w:r>
      <w:hyperlink r:id="rId52" w:history="1">
        <w:r w:rsidR="007405F6" w:rsidRPr="00553EE3">
          <w:rPr>
            <w:rStyle w:val="Hyperlink"/>
            <w:bCs/>
            <w:szCs w:val="26"/>
          </w:rPr>
          <w:t>https://fptshop.com.vn/tin-tuc/danh-gia/mysql-la-gi-157657</w:t>
        </w:r>
      </w:hyperlink>
      <w:r w:rsidR="007405F6">
        <w:rPr>
          <w:bCs/>
          <w:szCs w:val="26"/>
        </w:rPr>
        <w:t xml:space="preserve"> [04/02/2023]</w:t>
      </w:r>
    </w:p>
    <w:p w14:paraId="32A7BF5C" w14:textId="2DD54587" w:rsidR="000A549E" w:rsidRPr="00B6284E" w:rsidRDefault="004D1B2E" w:rsidP="009B46DC">
      <w:pPr>
        <w:tabs>
          <w:tab w:val="left" w:pos="284"/>
          <w:tab w:val="right" w:leader="dot" w:pos="9356"/>
        </w:tabs>
        <w:spacing w:before="120" w:after="120" w:line="360" w:lineRule="auto"/>
        <w:jc w:val="both"/>
        <w:rPr>
          <w:bCs/>
          <w:szCs w:val="26"/>
        </w:rPr>
      </w:pPr>
      <w:r>
        <w:rPr>
          <w:szCs w:val="26"/>
        </w:rPr>
        <w:t xml:space="preserve">[2] Hai G, </w:t>
      </w:r>
      <w:hyperlink r:id="rId53" w:history="1">
        <w:r w:rsidR="00521BA8" w:rsidRPr="00553EE3">
          <w:rPr>
            <w:rStyle w:val="Hyperlink"/>
            <w:szCs w:val="26"/>
          </w:rPr>
          <w:t>https://www.hostinger.vn/huong-dan/php-la-gi</w:t>
        </w:r>
      </w:hyperlink>
      <w:r w:rsidR="00521BA8">
        <w:rPr>
          <w:szCs w:val="26"/>
        </w:rPr>
        <w:t xml:space="preserve"> </w:t>
      </w:r>
      <w:r w:rsidR="00367C76">
        <w:rPr>
          <w:szCs w:val="26"/>
        </w:rPr>
        <w:t>[02/08/2022]</w:t>
      </w:r>
    </w:p>
    <w:p w14:paraId="291D8088" w14:textId="58454F8B" w:rsidR="009874E3" w:rsidRDefault="009874E3" w:rsidP="009B46DC">
      <w:pPr>
        <w:tabs>
          <w:tab w:val="left" w:pos="284"/>
          <w:tab w:val="right" w:leader="dot" w:pos="9356"/>
        </w:tabs>
        <w:spacing w:before="120" w:after="120" w:line="360" w:lineRule="auto"/>
        <w:jc w:val="both"/>
      </w:pPr>
      <w:r>
        <w:t xml:space="preserve">[3] </w:t>
      </w:r>
      <w:r w:rsidRPr="009B46DC">
        <w:rPr>
          <w:szCs w:val="26"/>
        </w:rPr>
        <w:t>Testcenter</w:t>
      </w:r>
      <w:r>
        <w:t>,</w:t>
      </w:r>
      <w:r w:rsidRPr="00F112AE">
        <w:t xml:space="preserve"> </w:t>
      </w:r>
      <w:r>
        <w:t>Đ</w:t>
      </w:r>
      <w:r w:rsidRPr="00F112AE">
        <w:t>ánh giá nhân viên theo KPI</w:t>
      </w:r>
      <w:r>
        <w:t xml:space="preserve">,  </w:t>
      </w:r>
      <w:hyperlink r:id="rId54" w:history="1">
        <w:r w:rsidRPr="008379FF">
          <w:rPr>
            <w:rStyle w:val="Hyperlink"/>
            <w:rFonts w:eastAsia="SimSun"/>
          </w:rPr>
          <w:t>https://www.testcenter.vn/blog/mau-danh-gia-kpi/</w:t>
        </w:r>
      </w:hyperlink>
      <w:r>
        <w:t xml:space="preserve"> [03/2/2021]</w:t>
      </w:r>
      <w:bookmarkEnd w:id="119"/>
    </w:p>
    <w:p w14:paraId="1FDD716B" w14:textId="77777777" w:rsidR="00CB241E" w:rsidRDefault="00CB241E"/>
    <w:sectPr w:rsidR="00CB241E" w:rsidSect="00E53085">
      <w:pgSz w:w="11907" w:h="16840"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42A985" w14:textId="77777777" w:rsidR="00732B82" w:rsidRDefault="00732B82" w:rsidP="002A2A70">
      <w:r>
        <w:separator/>
      </w:r>
    </w:p>
  </w:endnote>
  <w:endnote w:type="continuationSeparator" w:id="0">
    <w:p w14:paraId="3717FC9A" w14:textId="77777777" w:rsidR="00732B82" w:rsidRDefault="00732B82"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9ABC4" w14:textId="77777777" w:rsidR="00F26458" w:rsidRDefault="00F26458">
    <w:pPr>
      <w:pStyle w:val="Footer"/>
      <w:jc w:val="center"/>
    </w:pPr>
  </w:p>
  <w:p w14:paraId="7A0F7551" w14:textId="77777777" w:rsidR="00F26458" w:rsidRDefault="00F264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A1D23" w14:textId="77777777" w:rsidR="00F26458" w:rsidRDefault="00F264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69862" w14:textId="77777777" w:rsidR="00F26458" w:rsidRDefault="00F2645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C2CDB" w14:textId="77777777" w:rsidR="00F26458" w:rsidRDefault="00F2645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7BC9494A" w14:textId="77777777" w:rsidR="00F26458" w:rsidRDefault="00F26458">
        <w:pPr>
          <w:pStyle w:val="Footer"/>
          <w:jc w:val="center"/>
        </w:pPr>
        <w:r>
          <w:fldChar w:fldCharType="begin"/>
        </w:r>
        <w:r>
          <w:instrText xml:space="preserve"> PAGE   \* MERGEFORMAT </w:instrText>
        </w:r>
        <w:r>
          <w:fldChar w:fldCharType="separate"/>
        </w:r>
        <w:r w:rsidR="002414D5">
          <w:rPr>
            <w:noProof/>
          </w:rPr>
          <w:t>5</w:t>
        </w:r>
        <w:r>
          <w:rPr>
            <w:noProof/>
          </w:rPr>
          <w:fldChar w:fldCharType="end"/>
        </w:r>
      </w:p>
    </w:sdtContent>
  </w:sdt>
  <w:p w14:paraId="740D8A06" w14:textId="77777777" w:rsidR="00F26458" w:rsidRDefault="00F2645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638E3E" w14:textId="77777777" w:rsidR="00732B82" w:rsidRDefault="00732B82" w:rsidP="002A2A70">
      <w:r>
        <w:separator/>
      </w:r>
    </w:p>
  </w:footnote>
  <w:footnote w:type="continuationSeparator" w:id="0">
    <w:p w14:paraId="2927694C" w14:textId="77777777" w:rsidR="00732B82" w:rsidRDefault="00732B82"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0A568" w14:textId="77777777" w:rsidR="00F26458" w:rsidRDefault="00F264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83FF2" w14:textId="77777777" w:rsidR="00F26458" w:rsidRDefault="00F264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9B236" w14:textId="77777777" w:rsidR="00F26458" w:rsidRDefault="00F264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6"/>
    <w:multiLevelType w:val="hybridMultilevel"/>
    <w:tmpl w:val="154A2706"/>
    <w:lvl w:ilvl="0" w:tplc="0409000F">
      <w:start w:val="1"/>
      <w:numFmt w:val="decimal"/>
      <w:lvlText w:val="%1."/>
      <w:lvlJc w:val="left"/>
      <w:pPr>
        <w:tabs>
          <w:tab w:val="left" w:pos="360"/>
        </w:tabs>
        <w:ind w:left="360" w:hanging="360"/>
      </w:pPr>
      <w:rPr>
        <w:rFonts w:hint="default"/>
      </w:rPr>
    </w:lvl>
    <w:lvl w:ilvl="1" w:tplc="04090019" w:tentative="1">
      <w:start w:val="1"/>
      <w:numFmt w:val="lowerLetter"/>
      <w:lvlText w:val="%2."/>
      <w:lvlJc w:val="left"/>
      <w:pPr>
        <w:tabs>
          <w:tab w:val="left" w:pos="1080"/>
        </w:tabs>
        <w:ind w:left="1080" w:hanging="360"/>
      </w:pPr>
    </w:lvl>
    <w:lvl w:ilvl="2" w:tplc="0409001B" w:tentative="1">
      <w:start w:val="1"/>
      <w:numFmt w:val="lowerRoman"/>
      <w:lvlText w:val="%3."/>
      <w:lvlJc w:val="right"/>
      <w:pPr>
        <w:tabs>
          <w:tab w:val="left" w:pos="1800"/>
        </w:tabs>
        <w:ind w:left="1800" w:hanging="180"/>
      </w:pPr>
    </w:lvl>
    <w:lvl w:ilvl="3" w:tplc="0409000F" w:tentative="1">
      <w:start w:val="1"/>
      <w:numFmt w:val="decimal"/>
      <w:lvlText w:val="%4."/>
      <w:lvlJc w:val="left"/>
      <w:pPr>
        <w:tabs>
          <w:tab w:val="left" w:pos="2520"/>
        </w:tabs>
        <w:ind w:left="2520" w:hanging="360"/>
      </w:pPr>
    </w:lvl>
    <w:lvl w:ilvl="4" w:tplc="04090019" w:tentative="1">
      <w:start w:val="1"/>
      <w:numFmt w:val="lowerLetter"/>
      <w:lvlText w:val="%5."/>
      <w:lvlJc w:val="left"/>
      <w:pPr>
        <w:tabs>
          <w:tab w:val="left" w:pos="3240"/>
        </w:tabs>
        <w:ind w:left="3240" w:hanging="360"/>
      </w:pPr>
    </w:lvl>
    <w:lvl w:ilvl="5" w:tplc="0409001B" w:tentative="1">
      <w:start w:val="1"/>
      <w:numFmt w:val="lowerRoman"/>
      <w:lvlText w:val="%6."/>
      <w:lvlJc w:val="right"/>
      <w:pPr>
        <w:tabs>
          <w:tab w:val="left" w:pos="3960"/>
        </w:tabs>
        <w:ind w:left="3960" w:hanging="180"/>
      </w:pPr>
    </w:lvl>
    <w:lvl w:ilvl="6" w:tplc="0409000F" w:tentative="1">
      <w:start w:val="1"/>
      <w:numFmt w:val="decimal"/>
      <w:lvlText w:val="%7."/>
      <w:lvlJc w:val="left"/>
      <w:pPr>
        <w:tabs>
          <w:tab w:val="left" w:pos="4680"/>
        </w:tabs>
        <w:ind w:left="4680" w:hanging="360"/>
      </w:pPr>
    </w:lvl>
    <w:lvl w:ilvl="7" w:tplc="04090019" w:tentative="1">
      <w:start w:val="1"/>
      <w:numFmt w:val="lowerLetter"/>
      <w:lvlText w:val="%8."/>
      <w:lvlJc w:val="left"/>
      <w:pPr>
        <w:tabs>
          <w:tab w:val="left" w:pos="5400"/>
        </w:tabs>
        <w:ind w:left="5400" w:hanging="360"/>
      </w:pPr>
    </w:lvl>
    <w:lvl w:ilvl="8" w:tplc="0409001B" w:tentative="1">
      <w:start w:val="1"/>
      <w:numFmt w:val="lowerRoman"/>
      <w:lvlText w:val="%9."/>
      <w:lvlJc w:val="right"/>
      <w:pPr>
        <w:tabs>
          <w:tab w:val="left" w:pos="6120"/>
        </w:tabs>
        <w:ind w:left="6120" w:hanging="180"/>
      </w:pPr>
    </w:lvl>
  </w:abstractNum>
  <w:abstractNum w:abstractNumId="1" w15:restartNumberingAfterBreak="0">
    <w:nsid w:val="0000000C"/>
    <w:multiLevelType w:val="multilevel"/>
    <w:tmpl w:val="21BC70E0"/>
    <w:lvl w:ilvl="0">
      <w:start w:val="1"/>
      <w:numFmt w:val="decimal"/>
      <w:pStyle w:val="Heading1"/>
      <w:suff w:val="space"/>
      <w:lvlText w:val="CHƯƠNG %1."/>
      <w:lvlJc w:val="left"/>
      <w:pPr>
        <w:ind w:left="1440" w:firstLine="0"/>
      </w:pPr>
      <w:rPr>
        <w:rFonts w:hint="default"/>
        <w:b/>
        <w:i w:val="0"/>
        <w:color w:val="00000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2036" w:hanging="56"/>
      </w:pPr>
      <w:rPr>
        <w:rFonts w:ascii="Times New Roman" w:hAnsi="Times New Roman" w:hint="default"/>
        <w:i w:val="0"/>
        <w:iCs/>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2C2E0EAB"/>
    <w:multiLevelType w:val="multilevel"/>
    <w:tmpl w:val="0ACCAB14"/>
    <w:lvl w:ilvl="0">
      <w:start w:val="1"/>
      <w:numFmt w:val="decimal"/>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color w:val="000000" w:themeColor="text1"/>
        <w:sz w:val="26"/>
      </w:rPr>
    </w:lvl>
    <w:lvl w:ilvl="3">
      <w:start w:val="1"/>
      <w:numFmt w:val="none"/>
      <w:pStyle w:val="Heading4"/>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num w:numId="1" w16cid:durableId="906304028">
    <w:abstractNumId w:val="3"/>
  </w:num>
  <w:num w:numId="2" w16cid:durableId="1683165111">
    <w:abstractNumId w:val="2"/>
  </w:num>
  <w:num w:numId="3" w16cid:durableId="113335623">
    <w:abstractNumId w:val="1"/>
  </w:num>
  <w:num w:numId="4" w16cid:durableId="1291278510">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B8A"/>
    <w:rsid w:val="00000141"/>
    <w:rsid w:val="000002CD"/>
    <w:rsid w:val="00000AA5"/>
    <w:rsid w:val="00003435"/>
    <w:rsid w:val="00004151"/>
    <w:rsid w:val="00006CF9"/>
    <w:rsid w:val="000112BD"/>
    <w:rsid w:val="000119A0"/>
    <w:rsid w:val="00012D8B"/>
    <w:rsid w:val="00013280"/>
    <w:rsid w:val="00013C4C"/>
    <w:rsid w:val="0001680B"/>
    <w:rsid w:val="0001727C"/>
    <w:rsid w:val="0001750A"/>
    <w:rsid w:val="000220D6"/>
    <w:rsid w:val="00022993"/>
    <w:rsid w:val="00023293"/>
    <w:rsid w:val="0002412A"/>
    <w:rsid w:val="000250CD"/>
    <w:rsid w:val="00030E2D"/>
    <w:rsid w:val="00033220"/>
    <w:rsid w:val="00036CA1"/>
    <w:rsid w:val="00036D97"/>
    <w:rsid w:val="00040E8A"/>
    <w:rsid w:val="000418BD"/>
    <w:rsid w:val="00043B37"/>
    <w:rsid w:val="00043C9E"/>
    <w:rsid w:val="000447AA"/>
    <w:rsid w:val="0004566E"/>
    <w:rsid w:val="00046497"/>
    <w:rsid w:val="00050DA5"/>
    <w:rsid w:val="00052829"/>
    <w:rsid w:val="00062266"/>
    <w:rsid w:val="000631D6"/>
    <w:rsid w:val="00066979"/>
    <w:rsid w:val="00070081"/>
    <w:rsid w:val="0007078F"/>
    <w:rsid w:val="000711A7"/>
    <w:rsid w:val="00071EFA"/>
    <w:rsid w:val="000726B7"/>
    <w:rsid w:val="00072F60"/>
    <w:rsid w:val="0008103D"/>
    <w:rsid w:val="000811BF"/>
    <w:rsid w:val="00081B8C"/>
    <w:rsid w:val="00082726"/>
    <w:rsid w:val="00085864"/>
    <w:rsid w:val="00085E58"/>
    <w:rsid w:val="00085F78"/>
    <w:rsid w:val="000863A6"/>
    <w:rsid w:val="0009116F"/>
    <w:rsid w:val="00093703"/>
    <w:rsid w:val="00094FD4"/>
    <w:rsid w:val="0009514F"/>
    <w:rsid w:val="00095D0C"/>
    <w:rsid w:val="000A1729"/>
    <w:rsid w:val="000A186A"/>
    <w:rsid w:val="000A1DBA"/>
    <w:rsid w:val="000A4E08"/>
    <w:rsid w:val="000A549E"/>
    <w:rsid w:val="000A71D7"/>
    <w:rsid w:val="000A7906"/>
    <w:rsid w:val="000A7AE7"/>
    <w:rsid w:val="000B11C4"/>
    <w:rsid w:val="000B1E27"/>
    <w:rsid w:val="000B29E4"/>
    <w:rsid w:val="000B374D"/>
    <w:rsid w:val="000B3835"/>
    <w:rsid w:val="000B42EE"/>
    <w:rsid w:val="000B4CC4"/>
    <w:rsid w:val="000B62E8"/>
    <w:rsid w:val="000B782A"/>
    <w:rsid w:val="000C0411"/>
    <w:rsid w:val="000C1056"/>
    <w:rsid w:val="000C17F4"/>
    <w:rsid w:val="000C42DA"/>
    <w:rsid w:val="000C4486"/>
    <w:rsid w:val="000C79A0"/>
    <w:rsid w:val="000D1B28"/>
    <w:rsid w:val="000D233C"/>
    <w:rsid w:val="000D6276"/>
    <w:rsid w:val="000D7CA2"/>
    <w:rsid w:val="000E0EE9"/>
    <w:rsid w:val="000E3731"/>
    <w:rsid w:val="000E435A"/>
    <w:rsid w:val="000E4361"/>
    <w:rsid w:val="000E5CF9"/>
    <w:rsid w:val="000E6AA3"/>
    <w:rsid w:val="000F079D"/>
    <w:rsid w:val="000F0D4E"/>
    <w:rsid w:val="000F2186"/>
    <w:rsid w:val="000F3072"/>
    <w:rsid w:val="000F3535"/>
    <w:rsid w:val="000F38CB"/>
    <w:rsid w:val="000F588E"/>
    <w:rsid w:val="000F5DB1"/>
    <w:rsid w:val="000F64E6"/>
    <w:rsid w:val="0010000C"/>
    <w:rsid w:val="001007EB"/>
    <w:rsid w:val="00101149"/>
    <w:rsid w:val="00101710"/>
    <w:rsid w:val="001017BD"/>
    <w:rsid w:val="00103069"/>
    <w:rsid w:val="00103E83"/>
    <w:rsid w:val="0010418D"/>
    <w:rsid w:val="001053AA"/>
    <w:rsid w:val="001057DC"/>
    <w:rsid w:val="00106318"/>
    <w:rsid w:val="001065DA"/>
    <w:rsid w:val="00106DE0"/>
    <w:rsid w:val="00110297"/>
    <w:rsid w:val="001110A1"/>
    <w:rsid w:val="00112E0C"/>
    <w:rsid w:val="001151E4"/>
    <w:rsid w:val="0012039D"/>
    <w:rsid w:val="00122721"/>
    <w:rsid w:val="001235FE"/>
    <w:rsid w:val="0012391B"/>
    <w:rsid w:val="00125FC8"/>
    <w:rsid w:val="0012616B"/>
    <w:rsid w:val="00126884"/>
    <w:rsid w:val="00130A1D"/>
    <w:rsid w:val="00130EC3"/>
    <w:rsid w:val="00133542"/>
    <w:rsid w:val="00133598"/>
    <w:rsid w:val="00133675"/>
    <w:rsid w:val="001339CA"/>
    <w:rsid w:val="00135C3A"/>
    <w:rsid w:val="0013742A"/>
    <w:rsid w:val="001379FB"/>
    <w:rsid w:val="00137A51"/>
    <w:rsid w:val="00142016"/>
    <w:rsid w:val="00142878"/>
    <w:rsid w:val="00142FAA"/>
    <w:rsid w:val="001506F1"/>
    <w:rsid w:val="00151AF0"/>
    <w:rsid w:val="00151E94"/>
    <w:rsid w:val="00152DF4"/>
    <w:rsid w:val="00152EB9"/>
    <w:rsid w:val="001549B8"/>
    <w:rsid w:val="001575D4"/>
    <w:rsid w:val="0016159F"/>
    <w:rsid w:val="001621B9"/>
    <w:rsid w:val="00165EB3"/>
    <w:rsid w:val="00167C23"/>
    <w:rsid w:val="00167DB4"/>
    <w:rsid w:val="00170D85"/>
    <w:rsid w:val="00171384"/>
    <w:rsid w:val="00171644"/>
    <w:rsid w:val="00171B6A"/>
    <w:rsid w:val="00171F60"/>
    <w:rsid w:val="001720D8"/>
    <w:rsid w:val="001756ED"/>
    <w:rsid w:val="001760D6"/>
    <w:rsid w:val="00176643"/>
    <w:rsid w:val="001807C3"/>
    <w:rsid w:val="001819D1"/>
    <w:rsid w:val="00182B84"/>
    <w:rsid w:val="00183B74"/>
    <w:rsid w:val="00186800"/>
    <w:rsid w:val="001874C6"/>
    <w:rsid w:val="00192A9F"/>
    <w:rsid w:val="00193F23"/>
    <w:rsid w:val="001945C3"/>
    <w:rsid w:val="00194C44"/>
    <w:rsid w:val="00195EDD"/>
    <w:rsid w:val="001965EC"/>
    <w:rsid w:val="00196B75"/>
    <w:rsid w:val="0019708C"/>
    <w:rsid w:val="00197BFC"/>
    <w:rsid w:val="001A1587"/>
    <w:rsid w:val="001A1FA2"/>
    <w:rsid w:val="001A3188"/>
    <w:rsid w:val="001A461B"/>
    <w:rsid w:val="001A6403"/>
    <w:rsid w:val="001B47DF"/>
    <w:rsid w:val="001B588E"/>
    <w:rsid w:val="001B65E1"/>
    <w:rsid w:val="001B760E"/>
    <w:rsid w:val="001B7881"/>
    <w:rsid w:val="001C1F4B"/>
    <w:rsid w:val="001C3513"/>
    <w:rsid w:val="001C515C"/>
    <w:rsid w:val="001C565C"/>
    <w:rsid w:val="001C5B3F"/>
    <w:rsid w:val="001C7AEE"/>
    <w:rsid w:val="001D3936"/>
    <w:rsid w:val="001D3C11"/>
    <w:rsid w:val="001D4CF1"/>
    <w:rsid w:val="001D54DC"/>
    <w:rsid w:val="001E0B55"/>
    <w:rsid w:val="001E1BF4"/>
    <w:rsid w:val="001E3353"/>
    <w:rsid w:val="001E4263"/>
    <w:rsid w:val="001E46CF"/>
    <w:rsid w:val="001E4AAC"/>
    <w:rsid w:val="001E511B"/>
    <w:rsid w:val="001F1E5E"/>
    <w:rsid w:val="001F31EB"/>
    <w:rsid w:val="001F51AB"/>
    <w:rsid w:val="001F52F5"/>
    <w:rsid w:val="001F5DA8"/>
    <w:rsid w:val="002039C5"/>
    <w:rsid w:val="0020406C"/>
    <w:rsid w:val="00205D3B"/>
    <w:rsid w:val="00206DC3"/>
    <w:rsid w:val="00206ED1"/>
    <w:rsid w:val="00210D2A"/>
    <w:rsid w:val="00211CAC"/>
    <w:rsid w:val="002155D1"/>
    <w:rsid w:val="002172E7"/>
    <w:rsid w:val="00220318"/>
    <w:rsid w:val="0022466E"/>
    <w:rsid w:val="00225B62"/>
    <w:rsid w:val="00226251"/>
    <w:rsid w:val="002316FD"/>
    <w:rsid w:val="00231A95"/>
    <w:rsid w:val="00232F7E"/>
    <w:rsid w:val="00234CD5"/>
    <w:rsid w:val="00234E63"/>
    <w:rsid w:val="00234F69"/>
    <w:rsid w:val="002358E6"/>
    <w:rsid w:val="002368AC"/>
    <w:rsid w:val="00236ADE"/>
    <w:rsid w:val="00237443"/>
    <w:rsid w:val="002414D5"/>
    <w:rsid w:val="002424B4"/>
    <w:rsid w:val="00242B80"/>
    <w:rsid w:val="00242D1A"/>
    <w:rsid w:val="00242F90"/>
    <w:rsid w:val="0024770F"/>
    <w:rsid w:val="0025084C"/>
    <w:rsid w:val="00252F25"/>
    <w:rsid w:val="00253090"/>
    <w:rsid w:val="002531A7"/>
    <w:rsid w:val="00253254"/>
    <w:rsid w:val="002575BA"/>
    <w:rsid w:val="00257812"/>
    <w:rsid w:val="0025795E"/>
    <w:rsid w:val="00261337"/>
    <w:rsid w:val="00264525"/>
    <w:rsid w:val="00264D81"/>
    <w:rsid w:val="002658E5"/>
    <w:rsid w:val="00266BEB"/>
    <w:rsid w:val="00266DCB"/>
    <w:rsid w:val="00267B53"/>
    <w:rsid w:val="002722A2"/>
    <w:rsid w:val="002740D1"/>
    <w:rsid w:val="00275C58"/>
    <w:rsid w:val="00280751"/>
    <w:rsid w:val="00281552"/>
    <w:rsid w:val="00281A1B"/>
    <w:rsid w:val="00281B3A"/>
    <w:rsid w:val="00281C87"/>
    <w:rsid w:val="00282E85"/>
    <w:rsid w:val="00286AD8"/>
    <w:rsid w:val="002877B3"/>
    <w:rsid w:val="0029436F"/>
    <w:rsid w:val="00295793"/>
    <w:rsid w:val="00296245"/>
    <w:rsid w:val="002A2A70"/>
    <w:rsid w:val="002A4E97"/>
    <w:rsid w:val="002A6611"/>
    <w:rsid w:val="002A728E"/>
    <w:rsid w:val="002B1903"/>
    <w:rsid w:val="002B1965"/>
    <w:rsid w:val="002B2579"/>
    <w:rsid w:val="002B3BE7"/>
    <w:rsid w:val="002B5571"/>
    <w:rsid w:val="002B670B"/>
    <w:rsid w:val="002B6C6D"/>
    <w:rsid w:val="002B6CB9"/>
    <w:rsid w:val="002B704C"/>
    <w:rsid w:val="002B7563"/>
    <w:rsid w:val="002C15D2"/>
    <w:rsid w:val="002C4406"/>
    <w:rsid w:val="002C5427"/>
    <w:rsid w:val="002C66DE"/>
    <w:rsid w:val="002C7871"/>
    <w:rsid w:val="002C7AAF"/>
    <w:rsid w:val="002D01F0"/>
    <w:rsid w:val="002D08F5"/>
    <w:rsid w:val="002D0C3E"/>
    <w:rsid w:val="002D1BE4"/>
    <w:rsid w:val="002D5B53"/>
    <w:rsid w:val="002D6C96"/>
    <w:rsid w:val="002E1386"/>
    <w:rsid w:val="002E2057"/>
    <w:rsid w:val="002E5D20"/>
    <w:rsid w:val="002E62C1"/>
    <w:rsid w:val="002E6796"/>
    <w:rsid w:val="002E7107"/>
    <w:rsid w:val="002F0CDA"/>
    <w:rsid w:val="002F128C"/>
    <w:rsid w:val="002F1828"/>
    <w:rsid w:val="002F4589"/>
    <w:rsid w:val="002F486C"/>
    <w:rsid w:val="002F5FCD"/>
    <w:rsid w:val="002F681A"/>
    <w:rsid w:val="00301009"/>
    <w:rsid w:val="0030329B"/>
    <w:rsid w:val="00303EC9"/>
    <w:rsid w:val="003110C5"/>
    <w:rsid w:val="0031260B"/>
    <w:rsid w:val="00313C39"/>
    <w:rsid w:val="00314137"/>
    <w:rsid w:val="00314AF1"/>
    <w:rsid w:val="00314EF5"/>
    <w:rsid w:val="00315A20"/>
    <w:rsid w:val="00317453"/>
    <w:rsid w:val="00317F17"/>
    <w:rsid w:val="0032060C"/>
    <w:rsid w:val="00320B64"/>
    <w:rsid w:val="003211E0"/>
    <w:rsid w:val="00322D21"/>
    <w:rsid w:val="00323C2F"/>
    <w:rsid w:val="00324AFC"/>
    <w:rsid w:val="00324FE1"/>
    <w:rsid w:val="00326E77"/>
    <w:rsid w:val="00330B68"/>
    <w:rsid w:val="003315CC"/>
    <w:rsid w:val="003337BF"/>
    <w:rsid w:val="00334B99"/>
    <w:rsid w:val="00335BA9"/>
    <w:rsid w:val="0033660F"/>
    <w:rsid w:val="00337C8B"/>
    <w:rsid w:val="00341359"/>
    <w:rsid w:val="00344C03"/>
    <w:rsid w:val="0034664D"/>
    <w:rsid w:val="00346685"/>
    <w:rsid w:val="0034691A"/>
    <w:rsid w:val="00347883"/>
    <w:rsid w:val="003508C1"/>
    <w:rsid w:val="00350C0A"/>
    <w:rsid w:val="0035401F"/>
    <w:rsid w:val="0035424D"/>
    <w:rsid w:val="00355776"/>
    <w:rsid w:val="00355E03"/>
    <w:rsid w:val="00356451"/>
    <w:rsid w:val="0035694E"/>
    <w:rsid w:val="00362F66"/>
    <w:rsid w:val="0036408D"/>
    <w:rsid w:val="00365156"/>
    <w:rsid w:val="003669CB"/>
    <w:rsid w:val="0036788A"/>
    <w:rsid w:val="00367C76"/>
    <w:rsid w:val="00367F01"/>
    <w:rsid w:val="00371437"/>
    <w:rsid w:val="003741A9"/>
    <w:rsid w:val="00374371"/>
    <w:rsid w:val="00374F0C"/>
    <w:rsid w:val="00376BE6"/>
    <w:rsid w:val="003772DF"/>
    <w:rsid w:val="00380591"/>
    <w:rsid w:val="003829AC"/>
    <w:rsid w:val="00382E01"/>
    <w:rsid w:val="00383217"/>
    <w:rsid w:val="00383386"/>
    <w:rsid w:val="003852DC"/>
    <w:rsid w:val="00385829"/>
    <w:rsid w:val="00385D9E"/>
    <w:rsid w:val="00390A26"/>
    <w:rsid w:val="00391066"/>
    <w:rsid w:val="0039371B"/>
    <w:rsid w:val="00395006"/>
    <w:rsid w:val="003A141E"/>
    <w:rsid w:val="003A1AF2"/>
    <w:rsid w:val="003A3218"/>
    <w:rsid w:val="003A4031"/>
    <w:rsid w:val="003A666A"/>
    <w:rsid w:val="003A6F9E"/>
    <w:rsid w:val="003A7418"/>
    <w:rsid w:val="003B04A2"/>
    <w:rsid w:val="003B1410"/>
    <w:rsid w:val="003B14C1"/>
    <w:rsid w:val="003B1F98"/>
    <w:rsid w:val="003B2544"/>
    <w:rsid w:val="003B2601"/>
    <w:rsid w:val="003B2C3A"/>
    <w:rsid w:val="003B324E"/>
    <w:rsid w:val="003B3727"/>
    <w:rsid w:val="003B443A"/>
    <w:rsid w:val="003B55D8"/>
    <w:rsid w:val="003B55EE"/>
    <w:rsid w:val="003B6628"/>
    <w:rsid w:val="003C09B0"/>
    <w:rsid w:val="003C1781"/>
    <w:rsid w:val="003C18FD"/>
    <w:rsid w:val="003C24B9"/>
    <w:rsid w:val="003C3CD9"/>
    <w:rsid w:val="003C6D41"/>
    <w:rsid w:val="003D20C6"/>
    <w:rsid w:val="003D5C8C"/>
    <w:rsid w:val="003D602B"/>
    <w:rsid w:val="003D7C49"/>
    <w:rsid w:val="003E00E6"/>
    <w:rsid w:val="003E0767"/>
    <w:rsid w:val="003E09F3"/>
    <w:rsid w:val="003E35C5"/>
    <w:rsid w:val="003E46B7"/>
    <w:rsid w:val="003E4BF3"/>
    <w:rsid w:val="003E67BC"/>
    <w:rsid w:val="003E6CF3"/>
    <w:rsid w:val="003F022D"/>
    <w:rsid w:val="003F057B"/>
    <w:rsid w:val="003F10B0"/>
    <w:rsid w:val="003F167A"/>
    <w:rsid w:val="003F26EE"/>
    <w:rsid w:val="003F43E4"/>
    <w:rsid w:val="003F46CA"/>
    <w:rsid w:val="003F6E45"/>
    <w:rsid w:val="00400181"/>
    <w:rsid w:val="00400C15"/>
    <w:rsid w:val="00405992"/>
    <w:rsid w:val="00412873"/>
    <w:rsid w:val="004129D5"/>
    <w:rsid w:val="00420098"/>
    <w:rsid w:val="00421D71"/>
    <w:rsid w:val="00421F64"/>
    <w:rsid w:val="00422F29"/>
    <w:rsid w:val="00425740"/>
    <w:rsid w:val="00426D31"/>
    <w:rsid w:val="004277B8"/>
    <w:rsid w:val="00430C6D"/>
    <w:rsid w:val="00431BC7"/>
    <w:rsid w:val="00433041"/>
    <w:rsid w:val="00433F04"/>
    <w:rsid w:val="00434F20"/>
    <w:rsid w:val="00436F2A"/>
    <w:rsid w:val="00437D12"/>
    <w:rsid w:val="0044174D"/>
    <w:rsid w:val="00441E30"/>
    <w:rsid w:val="00442A14"/>
    <w:rsid w:val="00444F26"/>
    <w:rsid w:val="0045077D"/>
    <w:rsid w:val="00450A2D"/>
    <w:rsid w:val="00451700"/>
    <w:rsid w:val="00452B4D"/>
    <w:rsid w:val="00454489"/>
    <w:rsid w:val="004545F3"/>
    <w:rsid w:val="00454730"/>
    <w:rsid w:val="00460312"/>
    <w:rsid w:val="004605A5"/>
    <w:rsid w:val="00460EFF"/>
    <w:rsid w:val="004619EF"/>
    <w:rsid w:val="004620C9"/>
    <w:rsid w:val="004636E6"/>
    <w:rsid w:val="00464293"/>
    <w:rsid w:val="00464BC9"/>
    <w:rsid w:val="004652E1"/>
    <w:rsid w:val="004655B6"/>
    <w:rsid w:val="00465B30"/>
    <w:rsid w:val="004665D9"/>
    <w:rsid w:val="00467185"/>
    <w:rsid w:val="00467B7D"/>
    <w:rsid w:val="004711E8"/>
    <w:rsid w:val="0047202E"/>
    <w:rsid w:val="00473D44"/>
    <w:rsid w:val="00474377"/>
    <w:rsid w:val="004744F0"/>
    <w:rsid w:val="00474813"/>
    <w:rsid w:val="0047546C"/>
    <w:rsid w:val="00475470"/>
    <w:rsid w:val="00475C2C"/>
    <w:rsid w:val="00476933"/>
    <w:rsid w:val="00477F05"/>
    <w:rsid w:val="004810DD"/>
    <w:rsid w:val="004817CD"/>
    <w:rsid w:val="004817F9"/>
    <w:rsid w:val="00482071"/>
    <w:rsid w:val="00482B94"/>
    <w:rsid w:val="00483B08"/>
    <w:rsid w:val="0048586F"/>
    <w:rsid w:val="00486891"/>
    <w:rsid w:val="00486B06"/>
    <w:rsid w:val="0048795E"/>
    <w:rsid w:val="00494BD8"/>
    <w:rsid w:val="00495D61"/>
    <w:rsid w:val="004962F4"/>
    <w:rsid w:val="004A1107"/>
    <w:rsid w:val="004A295C"/>
    <w:rsid w:val="004A39BE"/>
    <w:rsid w:val="004A6148"/>
    <w:rsid w:val="004B2583"/>
    <w:rsid w:val="004B2E48"/>
    <w:rsid w:val="004B3FEB"/>
    <w:rsid w:val="004B4464"/>
    <w:rsid w:val="004C38E3"/>
    <w:rsid w:val="004C3B23"/>
    <w:rsid w:val="004C5267"/>
    <w:rsid w:val="004C6E1E"/>
    <w:rsid w:val="004C74D9"/>
    <w:rsid w:val="004C7521"/>
    <w:rsid w:val="004D0AAB"/>
    <w:rsid w:val="004D118D"/>
    <w:rsid w:val="004D1B2E"/>
    <w:rsid w:val="004D39B7"/>
    <w:rsid w:val="004D3B15"/>
    <w:rsid w:val="004D51C3"/>
    <w:rsid w:val="004D57C4"/>
    <w:rsid w:val="004D6741"/>
    <w:rsid w:val="004E17DC"/>
    <w:rsid w:val="004E21E3"/>
    <w:rsid w:val="004E2D8C"/>
    <w:rsid w:val="004E37E1"/>
    <w:rsid w:val="004F0904"/>
    <w:rsid w:val="004F228C"/>
    <w:rsid w:val="004F2740"/>
    <w:rsid w:val="004F3348"/>
    <w:rsid w:val="004F3659"/>
    <w:rsid w:val="004F3B96"/>
    <w:rsid w:val="004F4908"/>
    <w:rsid w:val="004F522F"/>
    <w:rsid w:val="004F7435"/>
    <w:rsid w:val="00502F47"/>
    <w:rsid w:val="00503A84"/>
    <w:rsid w:val="00503B30"/>
    <w:rsid w:val="005047D2"/>
    <w:rsid w:val="005072AB"/>
    <w:rsid w:val="00510669"/>
    <w:rsid w:val="005110EC"/>
    <w:rsid w:val="00516EE8"/>
    <w:rsid w:val="005170EE"/>
    <w:rsid w:val="00521BA8"/>
    <w:rsid w:val="005223F6"/>
    <w:rsid w:val="005239C2"/>
    <w:rsid w:val="00523D3C"/>
    <w:rsid w:val="00525B17"/>
    <w:rsid w:val="00525BE7"/>
    <w:rsid w:val="005269F0"/>
    <w:rsid w:val="005277D0"/>
    <w:rsid w:val="005277DA"/>
    <w:rsid w:val="005279B6"/>
    <w:rsid w:val="0053011F"/>
    <w:rsid w:val="005306FC"/>
    <w:rsid w:val="00531E5C"/>
    <w:rsid w:val="005372C8"/>
    <w:rsid w:val="005426C0"/>
    <w:rsid w:val="00543079"/>
    <w:rsid w:val="00543FFC"/>
    <w:rsid w:val="005443A1"/>
    <w:rsid w:val="005448C0"/>
    <w:rsid w:val="00545556"/>
    <w:rsid w:val="0054724E"/>
    <w:rsid w:val="0054773A"/>
    <w:rsid w:val="005478B2"/>
    <w:rsid w:val="00552823"/>
    <w:rsid w:val="00552A43"/>
    <w:rsid w:val="005547EE"/>
    <w:rsid w:val="00557459"/>
    <w:rsid w:val="00557D36"/>
    <w:rsid w:val="0056008A"/>
    <w:rsid w:val="0056116F"/>
    <w:rsid w:val="00562520"/>
    <w:rsid w:val="00562569"/>
    <w:rsid w:val="0056384F"/>
    <w:rsid w:val="00566B4A"/>
    <w:rsid w:val="00566FC5"/>
    <w:rsid w:val="005714C5"/>
    <w:rsid w:val="00571A18"/>
    <w:rsid w:val="005721A7"/>
    <w:rsid w:val="00573234"/>
    <w:rsid w:val="005732AD"/>
    <w:rsid w:val="005813FB"/>
    <w:rsid w:val="00581765"/>
    <w:rsid w:val="005821DC"/>
    <w:rsid w:val="0058463E"/>
    <w:rsid w:val="00585FFA"/>
    <w:rsid w:val="0059055E"/>
    <w:rsid w:val="00591C60"/>
    <w:rsid w:val="00593728"/>
    <w:rsid w:val="00597A9D"/>
    <w:rsid w:val="005A306D"/>
    <w:rsid w:val="005A44B8"/>
    <w:rsid w:val="005B11C9"/>
    <w:rsid w:val="005B16F3"/>
    <w:rsid w:val="005B25B4"/>
    <w:rsid w:val="005B2943"/>
    <w:rsid w:val="005B2ADA"/>
    <w:rsid w:val="005B51D3"/>
    <w:rsid w:val="005B5D40"/>
    <w:rsid w:val="005B6105"/>
    <w:rsid w:val="005C1A45"/>
    <w:rsid w:val="005C2041"/>
    <w:rsid w:val="005C41C5"/>
    <w:rsid w:val="005C4460"/>
    <w:rsid w:val="005D0A9A"/>
    <w:rsid w:val="005D26CA"/>
    <w:rsid w:val="005D3A36"/>
    <w:rsid w:val="005D4509"/>
    <w:rsid w:val="005D5973"/>
    <w:rsid w:val="005D664E"/>
    <w:rsid w:val="005D6B36"/>
    <w:rsid w:val="005E319A"/>
    <w:rsid w:val="005E4915"/>
    <w:rsid w:val="005E4DF5"/>
    <w:rsid w:val="005E5B55"/>
    <w:rsid w:val="005E714C"/>
    <w:rsid w:val="005E7B56"/>
    <w:rsid w:val="005F30A5"/>
    <w:rsid w:val="005F5061"/>
    <w:rsid w:val="005F50CA"/>
    <w:rsid w:val="005F62D8"/>
    <w:rsid w:val="005F654B"/>
    <w:rsid w:val="005F7BE2"/>
    <w:rsid w:val="00602B07"/>
    <w:rsid w:val="00602F79"/>
    <w:rsid w:val="0060600E"/>
    <w:rsid w:val="00606253"/>
    <w:rsid w:val="00606C48"/>
    <w:rsid w:val="00606DA3"/>
    <w:rsid w:val="00610287"/>
    <w:rsid w:val="00610FF9"/>
    <w:rsid w:val="0061185B"/>
    <w:rsid w:val="00611C59"/>
    <w:rsid w:val="00612FC2"/>
    <w:rsid w:val="00615948"/>
    <w:rsid w:val="00616AF6"/>
    <w:rsid w:val="00620B81"/>
    <w:rsid w:val="00622292"/>
    <w:rsid w:val="00624680"/>
    <w:rsid w:val="00625462"/>
    <w:rsid w:val="00625557"/>
    <w:rsid w:val="00625CA3"/>
    <w:rsid w:val="006261A2"/>
    <w:rsid w:val="00627362"/>
    <w:rsid w:val="00630C4A"/>
    <w:rsid w:val="00631445"/>
    <w:rsid w:val="00633ECA"/>
    <w:rsid w:val="0063411F"/>
    <w:rsid w:val="00635D1D"/>
    <w:rsid w:val="00636954"/>
    <w:rsid w:val="00637926"/>
    <w:rsid w:val="00637ED8"/>
    <w:rsid w:val="006412F3"/>
    <w:rsid w:val="00644C2B"/>
    <w:rsid w:val="00644E56"/>
    <w:rsid w:val="00647761"/>
    <w:rsid w:val="00650464"/>
    <w:rsid w:val="006508B7"/>
    <w:rsid w:val="00654988"/>
    <w:rsid w:val="00657403"/>
    <w:rsid w:val="00660356"/>
    <w:rsid w:val="0066137B"/>
    <w:rsid w:val="00663961"/>
    <w:rsid w:val="00665F61"/>
    <w:rsid w:val="00665FAD"/>
    <w:rsid w:val="006667DA"/>
    <w:rsid w:val="00666D59"/>
    <w:rsid w:val="00667431"/>
    <w:rsid w:val="00670986"/>
    <w:rsid w:val="00672128"/>
    <w:rsid w:val="00672C5F"/>
    <w:rsid w:val="00674B8C"/>
    <w:rsid w:val="006753BE"/>
    <w:rsid w:val="00677B74"/>
    <w:rsid w:val="00680678"/>
    <w:rsid w:val="00680B54"/>
    <w:rsid w:val="006815B2"/>
    <w:rsid w:val="0068462C"/>
    <w:rsid w:val="00684CAB"/>
    <w:rsid w:val="00685052"/>
    <w:rsid w:val="0068732B"/>
    <w:rsid w:val="006874F2"/>
    <w:rsid w:val="00687D63"/>
    <w:rsid w:val="006919F7"/>
    <w:rsid w:val="0069322C"/>
    <w:rsid w:val="0069585E"/>
    <w:rsid w:val="00695C1F"/>
    <w:rsid w:val="006A127E"/>
    <w:rsid w:val="006A19C0"/>
    <w:rsid w:val="006A254A"/>
    <w:rsid w:val="006A32FA"/>
    <w:rsid w:val="006A68C5"/>
    <w:rsid w:val="006B02C3"/>
    <w:rsid w:val="006B249E"/>
    <w:rsid w:val="006B37EB"/>
    <w:rsid w:val="006B3D84"/>
    <w:rsid w:val="006B4CCD"/>
    <w:rsid w:val="006C23A4"/>
    <w:rsid w:val="006C4492"/>
    <w:rsid w:val="006C529F"/>
    <w:rsid w:val="006C57B4"/>
    <w:rsid w:val="006C57F4"/>
    <w:rsid w:val="006D0B60"/>
    <w:rsid w:val="006D13D3"/>
    <w:rsid w:val="006D1A05"/>
    <w:rsid w:val="006D33F5"/>
    <w:rsid w:val="006D474F"/>
    <w:rsid w:val="006E3612"/>
    <w:rsid w:val="006E3E3A"/>
    <w:rsid w:val="006E3E89"/>
    <w:rsid w:val="006E4546"/>
    <w:rsid w:val="006E74E5"/>
    <w:rsid w:val="006E755F"/>
    <w:rsid w:val="006F1DD2"/>
    <w:rsid w:val="006F39D6"/>
    <w:rsid w:val="006F3C54"/>
    <w:rsid w:val="006F41F0"/>
    <w:rsid w:val="006F4517"/>
    <w:rsid w:val="006F4B19"/>
    <w:rsid w:val="006F5738"/>
    <w:rsid w:val="006F6DEA"/>
    <w:rsid w:val="006F7260"/>
    <w:rsid w:val="006F793F"/>
    <w:rsid w:val="00700169"/>
    <w:rsid w:val="00700366"/>
    <w:rsid w:val="0070333B"/>
    <w:rsid w:val="0070533C"/>
    <w:rsid w:val="00705B6C"/>
    <w:rsid w:val="0070605A"/>
    <w:rsid w:val="00710E85"/>
    <w:rsid w:val="007119B7"/>
    <w:rsid w:val="007119D7"/>
    <w:rsid w:val="007168EE"/>
    <w:rsid w:val="00717027"/>
    <w:rsid w:val="00721873"/>
    <w:rsid w:val="0072244C"/>
    <w:rsid w:val="007227B4"/>
    <w:rsid w:val="00723126"/>
    <w:rsid w:val="007239F4"/>
    <w:rsid w:val="00725095"/>
    <w:rsid w:val="0072681D"/>
    <w:rsid w:val="00727196"/>
    <w:rsid w:val="00727AD5"/>
    <w:rsid w:val="00730FFB"/>
    <w:rsid w:val="00731391"/>
    <w:rsid w:val="0073155E"/>
    <w:rsid w:val="007318C0"/>
    <w:rsid w:val="00732B82"/>
    <w:rsid w:val="00734700"/>
    <w:rsid w:val="00735040"/>
    <w:rsid w:val="00735396"/>
    <w:rsid w:val="00735467"/>
    <w:rsid w:val="00735617"/>
    <w:rsid w:val="0073782B"/>
    <w:rsid w:val="0073792B"/>
    <w:rsid w:val="007405F6"/>
    <w:rsid w:val="00742003"/>
    <w:rsid w:val="007427AE"/>
    <w:rsid w:val="00742FE8"/>
    <w:rsid w:val="0074616D"/>
    <w:rsid w:val="007469D1"/>
    <w:rsid w:val="0074701E"/>
    <w:rsid w:val="00747174"/>
    <w:rsid w:val="00750A31"/>
    <w:rsid w:val="00750B7C"/>
    <w:rsid w:val="00751012"/>
    <w:rsid w:val="00751106"/>
    <w:rsid w:val="00752ADB"/>
    <w:rsid w:val="00752B6E"/>
    <w:rsid w:val="00754521"/>
    <w:rsid w:val="00754D74"/>
    <w:rsid w:val="007566E1"/>
    <w:rsid w:val="0075699D"/>
    <w:rsid w:val="00757493"/>
    <w:rsid w:val="00760021"/>
    <w:rsid w:val="00764E1F"/>
    <w:rsid w:val="007651A5"/>
    <w:rsid w:val="00766662"/>
    <w:rsid w:val="00766748"/>
    <w:rsid w:val="007670C5"/>
    <w:rsid w:val="00771E8D"/>
    <w:rsid w:val="00772762"/>
    <w:rsid w:val="00772D3A"/>
    <w:rsid w:val="00773408"/>
    <w:rsid w:val="00773E36"/>
    <w:rsid w:val="0077465E"/>
    <w:rsid w:val="0077770C"/>
    <w:rsid w:val="007810B2"/>
    <w:rsid w:val="00781F90"/>
    <w:rsid w:val="00783A7B"/>
    <w:rsid w:val="00785000"/>
    <w:rsid w:val="00785485"/>
    <w:rsid w:val="00785D17"/>
    <w:rsid w:val="00785E3A"/>
    <w:rsid w:val="007865BC"/>
    <w:rsid w:val="00790395"/>
    <w:rsid w:val="00790503"/>
    <w:rsid w:val="007908EE"/>
    <w:rsid w:val="007A2EAF"/>
    <w:rsid w:val="007A40B9"/>
    <w:rsid w:val="007A7E55"/>
    <w:rsid w:val="007B040A"/>
    <w:rsid w:val="007B15EE"/>
    <w:rsid w:val="007B1801"/>
    <w:rsid w:val="007B217A"/>
    <w:rsid w:val="007B2F19"/>
    <w:rsid w:val="007B47F4"/>
    <w:rsid w:val="007B4B40"/>
    <w:rsid w:val="007B4DA4"/>
    <w:rsid w:val="007B5A4C"/>
    <w:rsid w:val="007C19D2"/>
    <w:rsid w:val="007C4623"/>
    <w:rsid w:val="007C4E71"/>
    <w:rsid w:val="007C737B"/>
    <w:rsid w:val="007D01DB"/>
    <w:rsid w:val="007D1413"/>
    <w:rsid w:val="007D1D7C"/>
    <w:rsid w:val="007D44A0"/>
    <w:rsid w:val="007D699B"/>
    <w:rsid w:val="007D7BFB"/>
    <w:rsid w:val="007E2F7B"/>
    <w:rsid w:val="007E4C32"/>
    <w:rsid w:val="007E579B"/>
    <w:rsid w:val="007E5D24"/>
    <w:rsid w:val="007E6FE2"/>
    <w:rsid w:val="007E72CF"/>
    <w:rsid w:val="007F15F2"/>
    <w:rsid w:val="007F309C"/>
    <w:rsid w:val="007F50AB"/>
    <w:rsid w:val="007F5BA0"/>
    <w:rsid w:val="007F6200"/>
    <w:rsid w:val="0080116A"/>
    <w:rsid w:val="00802B4C"/>
    <w:rsid w:val="00805C84"/>
    <w:rsid w:val="0080687E"/>
    <w:rsid w:val="00811298"/>
    <w:rsid w:val="0081129C"/>
    <w:rsid w:val="0081147B"/>
    <w:rsid w:val="00811D26"/>
    <w:rsid w:val="00813864"/>
    <w:rsid w:val="00813DF4"/>
    <w:rsid w:val="008177F5"/>
    <w:rsid w:val="00822526"/>
    <w:rsid w:val="00823AD6"/>
    <w:rsid w:val="00824CD5"/>
    <w:rsid w:val="00826FF0"/>
    <w:rsid w:val="008331D5"/>
    <w:rsid w:val="0083576F"/>
    <w:rsid w:val="008362DF"/>
    <w:rsid w:val="00836834"/>
    <w:rsid w:val="00837541"/>
    <w:rsid w:val="00840B73"/>
    <w:rsid w:val="00841319"/>
    <w:rsid w:val="008414C4"/>
    <w:rsid w:val="00841B66"/>
    <w:rsid w:val="00844827"/>
    <w:rsid w:val="0084646F"/>
    <w:rsid w:val="00847D5E"/>
    <w:rsid w:val="00850BFC"/>
    <w:rsid w:val="00851044"/>
    <w:rsid w:val="008535A0"/>
    <w:rsid w:val="00854965"/>
    <w:rsid w:val="00854CEE"/>
    <w:rsid w:val="008553DD"/>
    <w:rsid w:val="00856D48"/>
    <w:rsid w:val="00857FE6"/>
    <w:rsid w:val="0086168B"/>
    <w:rsid w:val="008623DC"/>
    <w:rsid w:val="00864CB3"/>
    <w:rsid w:val="00864D85"/>
    <w:rsid w:val="008661E0"/>
    <w:rsid w:val="008709F0"/>
    <w:rsid w:val="00870DFD"/>
    <w:rsid w:val="00872BD0"/>
    <w:rsid w:val="00872E98"/>
    <w:rsid w:val="00874438"/>
    <w:rsid w:val="00875161"/>
    <w:rsid w:val="008751A3"/>
    <w:rsid w:val="00875CF7"/>
    <w:rsid w:val="0087706A"/>
    <w:rsid w:val="00881765"/>
    <w:rsid w:val="00882251"/>
    <w:rsid w:val="00882A42"/>
    <w:rsid w:val="00886BAB"/>
    <w:rsid w:val="00890470"/>
    <w:rsid w:val="00891272"/>
    <w:rsid w:val="00893893"/>
    <w:rsid w:val="0089391D"/>
    <w:rsid w:val="00893BA6"/>
    <w:rsid w:val="00894703"/>
    <w:rsid w:val="00895984"/>
    <w:rsid w:val="00897BBD"/>
    <w:rsid w:val="008A0305"/>
    <w:rsid w:val="008A0982"/>
    <w:rsid w:val="008A0A02"/>
    <w:rsid w:val="008A1A4C"/>
    <w:rsid w:val="008A38BA"/>
    <w:rsid w:val="008A4357"/>
    <w:rsid w:val="008A4DA1"/>
    <w:rsid w:val="008A4EBF"/>
    <w:rsid w:val="008A5A2A"/>
    <w:rsid w:val="008A60C7"/>
    <w:rsid w:val="008A7E72"/>
    <w:rsid w:val="008B142F"/>
    <w:rsid w:val="008B1F72"/>
    <w:rsid w:val="008B1F85"/>
    <w:rsid w:val="008B2BF2"/>
    <w:rsid w:val="008B30B5"/>
    <w:rsid w:val="008B411F"/>
    <w:rsid w:val="008B5A56"/>
    <w:rsid w:val="008B5DBE"/>
    <w:rsid w:val="008B6343"/>
    <w:rsid w:val="008B6466"/>
    <w:rsid w:val="008B7500"/>
    <w:rsid w:val="008B7903"/>
    <w:rsid w:val="008B7EFD"/>
    <w:rsid w:val="008D0C3C"/>
    <w:rsid w:val="008D13D6"/>
    <w:rsid w:val="008D16D1"/>
    <w:rsid w:val="008D3C1F"/>
    <w:rsid w:val="008D52E1"/>
    <w:rsid w:val="008D71F3"/>
    <w:rsid w:val="008E02D4"/>
    <w:rsid w:val="008E08BD"/>
    <w:rsid w:val="008E383C"/>
    <w:rsid w:val="008E3AA4"/>
    <w:rsid w:val="008E46E2"/>
    <w:rsid w:val="008E4F0B"/>
    <w:rsid w:val="008E5BB0"/>
    <w:rsid w:val="008E5EE1"/>
    <w:rsid w:val="008E668A"/>
    <w:rsid w:val="008E684C"/>
    <w:rsid w:val="008E7A21"/>
    <w:rsid w:val="008F1D63"/>
    <w:rsid w:val="008F2BBB"/>
    <w:rsid w:val="008F414C"/>
    <w:rsid w:val="0090129A"/>
    <w:rsid w:val="009028AF"/>
    <w:rsid w:val="009055C0"/>
    <w:rsid w:val="0090632C"/>
    <w:rsid w:val="0090642E"/>
    <w:rsid w:val="00906F47"/>
    <w:rsid w:val="00911E75"/>
    <w:rsid w:val="00912FAA"/>
    <w:rsid w:val="00915FFF"/>
    <w:rsid w:val="00917585"/>
    <w:rsid w:val="0092013D"/>
    <w:rsid w:val="00921D3D"/>
    <w:rsid w:val="00923D3A"/>
    <w:rsid w:val="00926FA4"/>
    <w:rsid w:val="00927B67"/>
    <w:rsid w:val="00927F33"/>
    <w:rsid w:val="009302BB"/>
    <w:rsid w:val="00933704"/>
    <w:rsid w:val="00934054"/>
    <w:rsid w:val="00934382"/>
    <w:rsid w:val="00935175"/>
    <w:rsid w:val="00937C94"/>
    <w:rsid w:val="0094375F"/>
    <w:rsid w:val="009462F6"/>
    <w:rsid w:val="00947871"/>
    <w:rsid w:val="00952785"/>
    <w:rsid w:val="00953CB2"/>
    <w:rsid w:val="00954049"/>
    <w:rsid w:val="009550C9"/>
    <w:rsid w:val="0095570C"/>
    <w:rsid w:val="00956497"/>
    <w:rsid w:val="00956E64"/>
    <w:rsid w:val="009576D8"/>
    <w:rsid w:val="0096091B"/>
    <w:rsid w:val="00960C9E"/>
    <w:rsid w:val="00960EA3"/>
    <w:rsid w:val="0096234D"/>
    <w:rsid w:val="00963AE5"/>
    <w:rsid w:val="0096445A"/>
    <w:rsid w:val="00967CB0"/>
    <w:rsid w:val="00970422"/>
    <w:rsid w:val="009725EB"/>
    <w:rsid w:val="00972752"/>
    <w:rsid w:val="009730C0"/>
    <w:rsid w:val="0097393F"/>
    <w:rsid w:val="00975338"/>
    <w:rsid w:val="009759B4"/>
    <w:rsid w:val="0097668C"/>
    <w:rsid w:val="00976944"/>
    <w:rsid w:val="00976EB5"/>
    <w:rsid w:val="00977025"/>
    <w:rsid w:val="00977B5A"/>
    <w:rsid w:val="00980A7D"/>
    <w:rsid w:val="0098165C"/>
    <w:rsid w:val="009828BE"/>
    <w:rsid w:val="00986497"/>
    <w:rsid w:val="00986F52"/>
    <w:rsid w:val="009874E3"/>
    <w:rsid w:val="009876AA"/>
    <w:rsid w:val="00991A2E"/>
    <w:rsid w:val="00991C8F"/>
    <w:rsid w:val="00992581"/>
    <w:rsid w:val="00992794"/>
    <w:rsid w:val="009927F8"/>
    <w:rsid w:val="009A1018"/>
    <w:rsid w:val="009A1ADC"/>
    <w:rsid w:val="009A1E3A"/>
    <w:rsid w:val="009A2159"/>
    <w:rsid w:val="009A40E3"/>
    <w:rsid w:val="009A5396"/>
    <w:rsid w:val="009A5411"/>
    <w:rsid w:val="009A6701"/>
    <w:rsid w:val="009A7555"/>
    <w:rsid w:val="009A7727"/>
    <w:rsid w:val="009B1843"/>
    <w:rsid w:val="009B419E"/>
    <w:rsid w:val="009B46DC"/>
    <w:rsid w:val="009B66C3"/>
    <w:rsid w:val="009C0D03"/>
    <w:rsid w:val="009C0EC4"/>
    <w:rsid w:val="009C1137"/>
    <w:rsid w:val="009C12E9"/>
    <w:rsid w:val="009C3992"/>
    <w:rsid w:val="009C46A1"/>
    <w:rsid w:val="009C5616"/>
    <w:rsid w:val="009C6E03"/>
    <w:rsid w:val="009C7EFA"/>
    <w:rsid w:val="009D001D"/>
    <w:rsid w:val="009D0058"/>
    <w:rsid w:val="009D05AF"/>
    <w:rsid w:val="009D0B41"/>
    <w:rsid w:val="009D14F5"/>
    <w:rsid w:val="009D22FB"/>
    <w:rsid w:val="009D46F4"/>
    <w:rsid w:val="009D47A8"/>
    <w:rsid w:val="009D75B6"/>
    <w:rsid w:val="009E241F"/>
    <w:rsid w:val="009E463F"/>
    <w:rsid w:val="009E54A2"/>
    <w:rsid w:val="009E5D32"/>
    <w:rsid w:val="009E609C"/>
    <w:rsid w:val="009E7991"/>
    <w:rsid w:val="009F0B93"/>
    <w:rsid w:val="009F0C23"/>
    <w:rsid w:val="009F21D0"/>
    <w:rsid w:val="009F220B"/>
    <w:rsid w:val="009F23BC"/>
    <w:rsid w:val="009F28D9"/>
    <w:rsid w:val="009F2CF5"/>
    <w:rsid w:val="009F336C"/>
    <w:rsid w:val="009F3A1E"/>
    <w:rsid w:val="009F451B"/>
    <w:rsid w:val="009F5D2D"/>
    <w:rsid w:val="00A0000B"/>
    <w:rsid w:val="00A01F7E"/>
    <w:rsid w:val="00A01F82"/>
    <w:rsid w:val="00A036DA"/>
    <w:rsid w:val="00A05461"/>
    <w:rsid w:val="00A06307"/>
    <w:rsid w:val="00A102EB"/>
    <w:rsid w:val="00A109E2"/>
    <w:rsid w:val="00A143AE"/>
    <w:rsid w:val="00A14D0C"/>
    <w:rsid w:val="00A14F8D"/>
    <w:rsid w:val="00A16326"/>
    <w:rsid w:val="00A17DAE"/>
    <w:rsid w:val="00A2045F"/>
    <w:rsid w:val="00A2160B"/>
    <w:rsid w:val="00A21D5D"/>
    <w:rsid w:val="00A26A3A"/>
    <w:rsid w:val="00A329A0"/>
    <w:rsid w:val="00A33159"/>
    <w:rsid w:val="00A33D81"/>
    <w:rsid w:val="00A34992"/>
    <w:rsid w:val="00A35C46"/>
    <w:rsid w:val="00A377B7"/>
    <w:rsid w:val="00A42581"/>
    <w:rsid w:val="00A43618"/>
    <w:rsid w:val="00A449C2"/>
    <w:rsid w:val="00A4519A"/>
    <w:rsid w:val="00A45D0C"/>
    <w:rsid w:val="00A4656A"/>
    <w:rsid w:val="00A517AE"/>
    <w:rsid w:val="00A51E6D"/>
    <w:rsid w:val="00A53052"/>
    <w:rsid w:val="00A5343A"/>
    <w:rsid w:val="00A53A9A"/>
    <w:rsid w:val="00A5439D"/>
    <w:rsid w:val="00A54BF3"/>
    <w:rsid w:val="00A55BC5"/>
    <w:rsid w:val="00A5785A"/>
    <w:rsid w:val="00A62CA4"/>
    <w:rsid w:val="00A633A0"/>
    <w:rsid w:val="00A64310"/>
    <w:rsid w:val="00A71125"/>
    <w:rsid w:val="00A71667"/>
    <w:rsid w:val="00A81018"/>
    <w:rsid w:val="00A81EAA"/>
    <w:rsid w:val="00A846AE"/>
    <w:rsid w:val="00A86C29"/>
    <w:rsid w:val="00A903CF"/>
    <w:rsid w:val="00A90B26"/>
    <w:rsid w:val="00A91716"/>
    <w:rsid w:val="00A91C75"/>
    <w:rsid w:val="00A923B7"/>
    <w:rsid w:val="00A9370C"/>
    <w:rsid w:val="00A93F19"/>
    <w:rsid w:val="00A94E8D"/>
    <w:rsid w:val="00A94EE1"/>
    <w:rsid w:val="00A97108"/>
    <w:rsid w:val="00AA0BA8"/>
    <w:rsid w:val="00AA22E8"/>
    <w:rsid w:val="00AA5476"/>
    <w:rsid w:val="00AA58C1"/>
    <w:rsid w:val="00AA68F9"/>
    <w:rsid w:val="00AB04EF"/>
    <w:rsid w:val="00AB31C6"/>
    <w:rsid w:val="00AB3442"/>
    <w:rsid w:val="00AB3BEF"/>
    <w:rsid w:val="00AB4F44"/>
    <w:rsid w:val="00AB7A0F"/>
    <w:rsid w:val="00AC0FD2"/>
    <w:rsid w:val="00AC12C2"/>
    <w:rsid w:val="00AC25DA"/>
    <w:rsid w:val="00AC75A6"/>
    <w:rsid w:val="00AC769C"/>
    <w:rsid w:val="00AD041A"/>
    <w:rsid w:val="00AD128D"/>
    <w:rsid w:val="00AD13F6"/>
    <w:rsid w:val="00AD2373"/>
    <w:rsid w:val="00AD305C"/>
    <w:rsid w:val="00AD507D"/>
    <w:rsid w:val="00AD6EC8"/>
    <w:rsid w:val="00AD79BD"/>
    <w:rsid w:val="00AE078D"/>
    <w:rsid w:val="00AE0EE3"/>
    <w:rsid w:val="00AE1453"/>
    <w:rsid w:val="00AE1AAA"/>
    <w:rsid w:val="00AE2331"/>
    <w:rsid w:val="00AE5FCD"/>
    <w:rsid w:val="00AE6190"/>
    <w:rsid w:val="00AF0284"/>
    <w:rsid w:val="00AF03BF"/>
    <w:rsid w:val="00AF4014"/>
    <w:rsid w:val="00AF6D52"/>
    <w:rsid w:val="00AF7873"/>
    <w:rsid w:val="00B00520"/>
    <w:rsid w:val="00B01195"/>
    <w:rsid w:val="00B03362"/>
    <w:rsid w:val="00B040D2"/>
    <w:rsid w:val="00B0438A"/>
    <w:rsid w:val="00B048CB"/>
    <w:rsid w:val="00B0504E"/>
    <w:rsid w:val="00B066DB"/>
    <w:rsid w:val="00B076AC"/>
    <w:rsid w:val="00B10C43"/>
    <w:rsid w:val="00B13A17"/>
    <w:rsid w:val="00B13B03"/>
    <w:rsid w:val="00B143F6"/>
    <w:rsid w:val="00B15F1C"/>
    <w:rsid w:val="00B17934"/>
    <w:rsid w:val="00B17DD4"/>
    <w:rsid w:val="00B17EB4"/>
    <w:rsid w:val="00B22E4F"/>
    <w:rsid w:val="00B23CEE"/>
    <w:rsid w:val="00B24B7A"/>
    <w:rsid w:val="00B25536"/>
    <w:rsid w:val="00B25AD9"/>
    <w:rsid w:val="00B3036D"/>
    <w:rsid w:val="00B3173B"/>
    <w:rsid w:val="00B31AD3"/>
    <w:rsid w:val="00B34FDE"/>
    <w:rsid w:val="00B35423"/>
    <w:rsid w:val="00B36B42"/>
    <w:rsid w:val="00B417C1"/>
    <w:rsid w:val="00B418CA"/>
    <w:rsid w:val="00B45104"/>
    <w:rsid w:val="00B45BB1"/>
    <w:rsid w:val="00B50777"/>
    <w:rsid w:val="00B50DC0"/>
    <w:rsid w:val="00B51EDB"/>
    <w:rsid w:val="00B526D7"/>
    <w:rsid w:val="00B52E07"/>
    <w:rsid w:val="00B52ECC"/>
    <w:rsid w:val="00B54028"/>
    <w:rsid w:val="00B54AB2"/>
    <w:rsid w:val="00B54ACE"/>
    <w:rsid w:val="00B56344"/>
    <w:rsid w:val="00B56883"/>
    <w:rsid w:val="00B56BF9"/>
    <w:rsid w:val="00B56F43"/>
    <w:rsid w:val="00B57991"/>
    <w:rsid w:val="00B57B38"/>
    <w:rsid w:val="00B60E00"/>
    <w:rsid w:val="00B6116A"/>
    <w:rsid w:val="00B6284E"/>
    <w:rsid w:val="00B62C01"/>
    <w:rsid w:val="00B63F54"/>
    <w:rsid w:val="00B644FB"/>
    <w:rsid w:val="00B658DB"/>
    <w:rsid w:val="00B65B99"/>
    <w:rsid w:val="00B667D3"/>
    <w:rsid w:val="00B70FE4"/>
    <w:rsid w:val="00B73DE9"/>
    <w:rsid w:val="00B749C2"/>
    <w:rsid w:val="00B74C85"/>
    <w:rsid w:val="00B76FE3"/>
    <w:rsid w:val="00B82D03"/>
    <w:rsid w:val="00B83347"/>
    <w:rsid w:val="00B83BE2"/>
    <w:rsid w:val="00B846AF"/>
    <w:rsid w:val="00B84CFA"/>
    <w:rsid w:val="00B855D8"/>
    <w:rsid w:val="00B87D3A"/>
    <w:rsid w:val="00B902FD"/>
    <w:rsid w:val="00B90B91"/>
    <w:rsid w:val="00B93F68"/>
    <w:rsid w:val="00B95793"/>
    <w:rsid w:val="00B95B62"/>
    <w:rsid w:val="00B96CAD"/>
    <w:rsid w:val="00B9703D"/>
    <w:rsid w:val="00B974F2"/>
    <w:rsid w:val="00B97A9F"/>
    <w:rsid w:val="00BA0391"/>
    <w:rsid w:val="00BA0D2E"/>
    <w:rsid w:val="00BA36AB"/>
    <w:rsid w:val="00BA56ED"/>
    <w:rsid w:val="00BA7CBE"/>
    <w:rsid w:val="00BB05AB"/>
    <w:rsid w:val="00BB0F83"/>
    <w:rsid w:val="00BB25E5"/>
    <w:rsid w:val="00BB2718"/>
    <w:rsid w:val="00BB28DA"/>
    <w:rsid w:val="00BB3A04"/>
    <w:rsid w:val="00BB3BCC"/>
    <w:rsid w:val="00BB4831"/>
    <w:rsid w:val="00BB4C20"/>
    <w:rsid w:val="00BB509B"/>
    <w:rsid w:val="00BB5248"/>
    <w:rsid w:val="00BB5869"/>
    <w:rsid w:val="00BB5ADE"/>
    <w:rsid w:val="00BB5CC4"/>
    <w:rsid w:val="00BB5FF8"/>
    <w:rsid w:val="00BB6D29"/>
    <w:rsid w:val="00BB7A77"/>
    <w:rsid w:val="00BC04FB"/>
    <w:rsid w:val="00BC165B"/>
    <w:rsid w:val="00BC1DF3"/>
    <w:rsid w:val="00BC285A"/>
    <w:rsid w:val="00BC4435"/>
    <w:rsid w:val="00BC5261"/>
    <w:rsid w:val="00BD0F1D"/>
    <w:rsid w:val="00BD153C"/>
    <w:rsid w:val="00BD1915"/>
    <w:rsid w:val="00BD1D48"/>
    <w:rsid w:val="00BD334E"/>
    <w:rsid w:val="00BD36A8"/>
    <w:rsid w:val="00BD5A09"/>
    <w:rsid w:val="00BD68AE"/>
    <w:rsid w:val="00BD73EF"/>
    <w:rsid w:val="00BE0E3B"/>
    <w:rsid w:val="00BE1185"/>
    <w:rsid w:val="00BE1C45"/>
    <w:rsid w:val="00BE4CD7"/>
    <w:rsid w:val="00BE661D"/>
    <w:rsid w:val="00BE7066"/>
    <w:rsid w:val="00BE796A"/>
    <w:rsid w:val="00BF0F32"/>
    <w:rsid w:val="00BF1928"/>
    <w:rsid w:val="00BF1CA3"/>
    <w:rsid w:val="00BF25FA"/>
    <w:rsid w:val="00BF3913"/>
    <w:rsid w:val="00BF3A37"/>
    <w:rsid w:val="00BF3B3B"/>
    <w:rsid w:val="00BF42EC"/>
    <w:rsid w:val="00BF65AE"/>
    <w:rsid w:val="00C005CF"/>
    <w:rsid w:val="00C00C0A"/>
    <w:rsid w:val="00C01F77"/>
    <w:rsid w:val="00C0258F"/>
    <w:rsid w:val="00C070BE"/>
    <w:rsid w:val="00C074B8"/>
    <w:rsid w:val="00C07632"/>
    <w:rsid w:val="00C0765C"/>
    <w:rsid w:val="00C13DAC"/>
    <w:rsid w:val="00C163E6"/>
    <w:rsid w:val="00C167AB"/>
    <w:rsid w:val="00C21EFE"/>
    <w:rsid w:val="00C2332E"/>
    <w:rsid w:val="00C239CF"/>
    <w:rsid w:val="00C30663"/>
    <w:rsid w:val="00C32111"/>
    <w:rsid w:val="00C32A46"/>
    <w:rsid w:val="00C36A10"/>
    <w:rsid w:val="00C36AEE"/>
    <w:rsid w:val="00C36B32"/>
    <w:rsid w:val="00C36C46"/>
    <w:rsid w:val="00C4037D"/>
    <w:rsid w:val="00C40668"/>
    <w:rsid w:val="00C42B48"/>
    <w:rsid w:val="00C43939"/>
    <w:rsid w:val="00C43FA2"/>
    <w:rsid w:val="00C43FE3"/>
    <w:rsid w:val="00C461C3"/>
    <w:rsid w:val="00C50274"/>
    <w:rsid w:val="00C5143D"/>
    <w:rsid w:val="00C51F12"/>
    <w:rsid w:val="00C53278"/>
    <w:rsid w:val="00C536D8"/>
    <w:rsid w:val="00C5451B"/>
    <w:rsid w:val="00C54942"/>
    <w:rsid w:val="00C55761"/>
    <w:rsid w:val="00C55C9D"/>
    <w:rsid w:val="00C600C5"/>
    <w:rsid w:val="00C60AF9"/>
    <w:rsid w:val="00C613A4"/>
    <w:rsid w:val="00C62A04"/>
    <w:rsid w:val="00C70787"/>
    <w:rsid w:val="00C70E09"/>
    <w:rsid w:val="00C7150F"/>
    <w:rsid w:val="00C72BA6"/>
    <w:rsid w:val="00C72BE2"/>
    <w:rsid w:val="00C73A6D"/>
    <w:rsid w:val="00C73D9D"/>
    <w:rsid w:val="00C74D31"/>
    <w:rsid w:val="00C7682D"/>
    <w:rsid w:val="00C76AFF"/>
    <w:rsid w:val="00C77FEF"/>
    <w:rsid w:val="00C8022E"/>
    <w:rsid w:val="00C80EEB"/>
    <w:rsid w:val="00C82100"/>
    <w:rsid w:val="00C825E4"/>
    <w:rsid w:val="00C82B28"/>
    <w:rsid w:val="00C856A9"/>
    <w:rsid w:val="00C86E29"/>
    <w:rsid w:val="00C87B9A"/>
    <w:rsid w:val="00C9130F"/>
    <w:rsid w:val="00C91402"/>
    <w:rsid w:val="00C95274"/>
    <w:rsid w:val="00C96C0D"/>
    <w:rsid w:val="00C97B5C"/>
    <w:rsid w:val="00C97ED9"/>
    <w:rsid w:val="00CA1B08"/>
    <w:rsid w:val="00CA537C"/>
    <w:rsid w:val="00CA712A"/>
    <w:rsid w:val="00CA776F"/>
    <w:rsid w:val="00CA77EE"/>
    <w:rsid w:val="00CA7982"/>
    <w:rsid w:val="00CB002A"/>
    <w:rsid w:val="00CB0227"/>
    <w:rsid w:val="00CB0347"/>
    <w:rsid w:val="00CB0887"/>
    <w:rsid w:val="00CB12A3"/>
    <w:rsid w:val="00CB18E3"/>
    <w:rsid w:val="00CB2125"/>
    <w:rsid w:val="00CB241E"/>
    <w:rsid w:val="00CB2879"/>
    <w:rsid w:val="00CB3024"/>
    <w:rsid w:val="00CB3B3A"/>
    <w:rsid w:val="00CB3F7C"/>
    <w:rsid w:val="00CB4635"/>
    <w:rsid w:val="00CB4AEE"/>
    <w:rsid w:val="00CB5335"/>
    <w:rsid w:val="00CB56B7"/>
    <w:rsid w:val="00CB6620"/>
    <w:rsid w:val="00CB67EF"/>
    <w:rsid w:val="00CC212C"/>
    <w:rsid w:val="00CC30B8"/>
    <w:rsid w:val="00CC5961"/>
    <w:rsid w:val="00CC6148"/>
    <w:rsid w:val="00CC7851"/>
    <w:rsid w:val="00CC7DDE"/>
    <w:rsid w:val="00CD0683"/>
    <w:rsid w:val="00CD244E"/>
    <w:rsid w:val="00CD311A"/>
    <w:rsid w:val="00CD3EBF"/>
    <w:rsid w:val="00CD7314"/>
    <w:rsid w:val="00CE04E8"/>
    <w:rsid w:val="00CE28B8"/>
    <w:rsid w:val="00CE3745"/>
    <w:rsid w:val="00CE3C11"/>
    <w:rsid w:val="00CE625A"/>
    <w:rsid w:val="00CE6529"/>
    <w:rsid w:val="00CF01B9"/>
    <w:rsid w:val="00CF39D2"/>
    <w:rsid w:val="00CF7001"/>
    <w:rsid w:val="00CF7209"/>
    <w:rsid w:val="00D00523"/>
    <w:rsid w:val="00D00F7B"/>
    <w:rsid w:val="00D0183A"/>
    <w:rsid w:val="00D04618"/>
    <w:rsid w:val="00D063F3"/>
    <w:rsid w:val="00D07E59"/>
    <w:rsid w:val="00D143A5"/>
    <w:rsid w:val="00D1622C"/>
    <w:rsid w:val="00D24DD1"/>
    <w:rsid w:val="00D253AF"/>
    <w:rsid w:val="00D25B04"/>
    <w:rsid w:val="00D27F51"/>
    <w:rsid w:val="00D316F3"/>
    <w:rsid w:val="00D31985"/>
    <w:rsid w:val="00D31CF4"/>
    <w:rsid w:val="00D32BE8"/>
    <w:rsid w:val="00D362D7"/>
    <w:rsid w:val="00D4050B"/>
    <w:rsid w:val="00D44A64"/>
    <w:rsid w:val="00D47401"/>
    <w:rsid w:val="00D508CB"/>
    <w:rsid w:val="00D525A0"/>
    <w:rsid w:val="00D557AA"/>
    <w:rsid w:val="00D6075F"/>
    <w:rsid w:val="00D63D09"/>
    <w:rsid w:val="00D655C1"/>
    <w:rsid w:val="00D65A0C"/>
    <w:rsid w:val="00D65A31"/>
    <w:rsid w:val="00D660DB"/>
    <w:rsid w:val="00D66427"/>
    <w:rsid w:val="00D67583"/>
    <w:rsid w:val="00D70277"/>
    <w:rsid w:val="00D731E8"/>
    <w:rsid w:val="00D76B0D"/>
    <w:rsid w:val="00D8149C"/>
    <w:rsid w:val="00D81F1D"/>
    <w:rsid w:val="00D8517B"/>
    <w:rsid w:val="00D85B94"/>
    <w:rsid w:val="00D86F80"/>
    <w:rsid w:val="00D90BD4"/>
    <w:rsid w:val="00D92669"/>
    <w:rsid w:val="00D92BD5"/>
    <w:rsid w:val="00D935F5"/>
    <w:rsid w:val="00D95C99"/>
    <w:rsid w:val="00D9724A"/>
    <w:rsid w:val="00DA0AAA"/>
    <w:rsid w:val="00DA2190"/>
    <w:rsid w:val="00DA3AAF"/>
    <w:rsid w:val="00DA4D2C"/>
    <w:rsid w:val="00DA5525"/>
    <w:rsid w:val="00DA663F"/>
    <w:rsid w:val="00DA7132"/>
    <w:rsid w:val="00DB0D40"/>
    <w:rsid w:val="00DB2B69"/>
    <w:rsid w:val="00DB5723"/>
    <w:rsid w:val="00DC0D6C"/>
    <w:rsid w:val="00DC16DA"/>
    <w:rsid w:val="00DC3262"/>
    <w:rsid w:val="00DC4B00"/>
    <w:rsid w:val="00DC63C1"/>
    <w:rsid w:val="00DD1A21"/>
    <w:rsid w:val="00DD2ADA"/>
    <w:rsid w:val="00DD4003"/>
    <w:rsid w:val="00DD54CA"/>
    <w:rsid w:val="00DD7F2D"/>
    <w:rsid w:val="00DE280A"/>
    <w:rsid w:val="00DE4F97"/>
    <w:rsid w:val="00DE4FC9"/>
    <w:rsid w:val="00DE7C1C"/>
    <w:rsid w:val="00DF724E"/>
    <w:rsid w:val="00E01508"/>
    <w:rsid w:val="00E01EB3"/>
    <w:rsid w:val="00E02B28"/>
    <w:rsid w:val="00E05A3D"/>
    <w:rsid w:val="00E0636F"/>
    <w:rsid w:val="00E066D4"/>
    <w:rsid w:val="00E115C6"/>
    <w:rsid w:val="00E1247C"/>
    <w:rsid w:val="00E141B7"/>
    <w:rsid w:val="00E15795"/>
    <w:rsid w:val="00E15CF4"/>
    <w:rsid w:val="00E17F3A"/>
    <w:rsid w:val="00E2005E"/>
    <w:rsid w:val="00E23A10"/>
    <w:rsid w:val="00E2649B"/>
    <w:rsid w:val="00E301F5"/>
    <w:rsid w:val="00E31318"/>
    <w:rsid w:val="00E32FC7"/>
    <w:rsid w:val="00E34D3D"/>
    <w:rsid w:val="00E34ED0"/>
    <w:rsid w:val="00E35CDD"/>
    <w:rsid w:val="00E363A9"/>
    <w:rsid w:val="00E3662D"/>
    <w:rsid w:val="00E36F0A"/>
    <w:rsid w:val="00E373B9"/>
    <w:rsid w:val="00E3759C"/>
    <w:rsid w:val="00E375AB"/>
    <w:rsid w:val="00E411AE"/>
    <w:rsid w:val="00E42AFF"/>
    <w:rsid w:val="00E42C35"/>
    <w:rsid w:val="00E44DA7"/>
    <w:rsid w:val="00E45EE9"/>
    <w:rsid w:val="00E46532"/>
    <w:rsid w:val="00E46B14"/>
    <w:rsid w:val="00E47E35"/>
    <w:rsid w:val="00E505A1"/>
    <w:rsid w:val="00E509B6"/>
    <w:rsid w:val="00E517CE"/>
    <w:rsid w:val="00E53085"/>
    <w:rsid w:val="00E5354C"/>
    <w:rsid w:val="00E53612"/>
    <w:rsid w:val="00E53C6E"/>
    <w:rsid w:val="00E54F48"/>
    <w:rsid w:val="00E60048"/>
    <w:rsid w:val="00E603BC"/>
    <w:rsid w:val="00E60583"/>
    <w:rsid w:val="00E625CA"/>
    <w:rsid w:val="00E62712"/>
    <w:rsid w:val="00E65F82"/>
    <w:rsid w:val="00E66FD0"/>
    <w:rsid w:val="00E67D10"/>
    <w:rsid w:val="00E70219"/>
    <w:rsid w:val="00E7027A"/>
    <w:rsid w:val="00E7062B"/>
    <w:rsid w:val="00E70785"/>
    <w:rsid w:val="00E70B97"/>
    <w:rsid w:val="00E7219E"/>
    <w:rsid w:val="00E746C1"/>
    <w:rsid w:val="00E7699F"/>
    <w:rsid w:val="00E8179E"/>
    <w:rsid w:val="00E81ABE"/>
    <w:rsid w:val="00E834B6"/>
    <w:rsid w:val="00E86432"/>
    <w:rsid w:val="00E86821"/>
    <w:rsid w:val="00E90A30"/>
    <w:rsid w:val="00E92771"/>
    <w:rsid w:val="00E928D4"/>
    <w:rsid w:val="00E950DF"/>
    <w:rsid w:val="00E97D3E"/>
    <w:rsid w:val="00E97EB0"/>
    <w:rsid w:val="00EA1B7C"/>
    <w:rsid w:val="00EA1C6B"/>
    <w:rsid w:val="00EA2541"/>
    <w:rsid w:val="00EA3349"/>
    <w:rsid w:val="00EA3873"/>
    <w:rsid w:val="00EA451E"/>
    <w:rsid w:val="00EA6BAD"/>
    <w:rsid w:val="00EB1015"/>
    <w:rsid w:val="00EB16A6"/>
    <w:rsid w:val="00EB2170"/>
    <w:rsid w:val="00EB55A8"/>
    <w:rsid w:val="00EC0B64"/>
    <w:rsid w:val="00EC1827"/>
    <w:rsid w:val="00EC23E4"/>
    <w:rsid w:val="00EC2543"/>
    <w:rsid w:val="00EC2F32"/>
    <w:rsid w:val="00EC3B35"/>
    <w:rsid w:val="00EC71D7"/>
    <w:rsid w:val="00EC744D"/>
    <w:rsid w:val="00EC780B"/>
    <w:rsid w:val="00ED0553"/>
    <w:rsid w:val="00ED282E"/>
    <w:rsid w:val="00ED3ABA"/>
    <w:rsid w:val="00EE146C"/>
    <w:rsid w:val="00EE56CB"/>
    <w:rsid w:val="00EE5C8A"/>
    <w:rsid w:val="00EF0292"/>
    <w:rsid w:val="00EF0D82"/>
    <w:rsid w:val="00EF33DB"/>
    <w:rsid w:val="00EF44C9"/>
    <w:rsid w:val="00EF5E46"/>
    <w:rsid w:val="00F00366"/>
    <w:rsid w:val="00F0063D"/>
    <w:rsid w:val="00F00A17"/>
    <w:rsid w:val="00F01922"/>
    <w:rsid w:val="00F02B8A"/>
    <w:rsid w:val="00F033EE"/>
    <w:rsid w:val="00F03461"/>
    <w:rsid w:val="00F04276"/>
    <w:rsid w:val="00F05BFC"/>
    <w:rsid w:val="00F06831"/>
    <w:rsid w:val="00F07099"/>
    <w:rsid w:val="00F07F02"/>
    <w:rsid w:val="00F12247"/>
    <w:rsid w:val="00F203C3"/>
    <w:rsid w:val="00F22207"/>
    <w:rsid w:val="00F250DF"/>
    <w:rsid w:val="00F2541C"/>
    <w:rsid w:val="00F26458"/>
    <w:rsid w:val="00F26600"/>
    <w:rsid w:val="00F27FA7"/>
    <w:rsid w:val="00F3366F"/>
    <w:rsid w:val="00F33703"/>
    <w:rsid w:val="00F33CFE"/>
    <w:rsid w:val="00F344E8"/>
    <w:rsid w:val="00F359C8"/>
    <w:rsid w:val="00F36EAC"/>
    <w:rsid w:val="00F37041"/>
    <w:rsid w:val="00F37053"/>
    <w:rsid w:val="00F41177"/>
    <w:rsid w:val="00F42209"/>
    <w:rsid w:val="00F43C57"/>
    <w:rsid w:val="00F45582"/>
    <w:rsid w:val="00F46544"/>
    <w:rsid w:val="00F46836"/>
    <w:rsid w:val="00F476D4"/>
    <w:rsid w:val="00F531BD"/>
    <w:rsid w:val="00F53360"/>
    <w:rsid w:val="00F53A8B"/>
    <w:rsid w:val="00F53E20"/>
    <w:rsid w:val="00F54211"/>
    <w:rsid w:val="00F54A7A"/>
    <w:rsid w:val="00F54AC1"/>
    <w:rsid w:val="00F55C1C"/>
    <w:rsid w:val="00F562C0"/>
    <w:rsid w:val="00F57773"/>
    <w:rsid w:val="00F6004C"/>
    <w:rsid w:val="00F62C53"/>
    <w:rsid w:val="00F642A8"/>
    <w:rsid w:val="00F6459F"/>
    <w:rsid w:val="00F650A5"/>
    <w:rsid w:val="00F67758"/>
    <w:rsid w:val="00F71412"/>
    <w:rsid w:val="00F71820"/>
    <w:rsid w:val="00F7222F"/>
    <w:rsid w:val="00F75CAA"/>
    <w:rsid w:val="00F76FC3"/>
    <w:rsid w:val="00F775FA"/>
    <w:rsid w:val="00F81DD6"/>
    <w:rsid w:val="00F821B3"/>
    <w:rsid w:val="00F83F1A"/>
    <w:rsid w:val="00F85B65"/>
    <w:rsid w:val="00F85E2F"/>
    <w:rsid w:val="00F8674A"/>
    <w:rsid w:val="00F8698F"/>
    <w:rsid w:val="00F90C28"/>
    <w:rsid w:val="00F93DFC"/>
    <w:rsid w:val="00F962DA"/>
    <w:rsid w:val="00F97134"/>
    <w:rsid w:val="00FA08A8"/>
    <w:rsid w:val="00FA126E"/>
    <w:rsid w:val="00FA2AEB"/>
    <w:rsid w:val="00FA2C30"/>
    <w:rsid w:val="00FA2E7D"/>
    <w:rsid w:val="00FA34D8"/>
    <w:rsid w:val="00FA3D41"/>
    <w:rsid w:val="00FA45EF"/>
    <w:rsid w:val="00FA5521"/>
    <w:rsid w:val="00FA57DA"/>
    <w:rsid w:val="00FA5EE9"/>
    <w:rsid w:val="00FA6C35"/>
    <w:rsid w:val="00FB1478"/>
    <w:rsid w:val="00FB1ED5"/>
    <w:rsid w:val="00FB2FA0"/>
    <w:rsid w:val="00FB3862"/>
    <w:rsid w:val="00FB4E3C"/>
    <w:rsid w:val="00FB55BB"/>
    <w:rsid w:val="00FB5CFA"/>
    <w:rsid w:val="00FC1908"/>
    <w:rsid w:val="00FC4322"/>
    <w:rsid w:val="00FC4AC0"/>
    <w:rsid w:val="00FC53EB"/>
    <w:rsid w:val="00FC7154"/>
    <w:rsid w:val="00FC7D84"/>
    <w:rsid w:val="00FC7F45"/>
    <w:rsid w:val="00FD0C2A"/>
    <w:rsid w:val="00FD24CA"/>
    <w:rsid w:val="00FD27D9"/>
    <w:rsid w:val="00FD30BC"/>
    <w:rsid w:val="00FD4347"/>
    <w:rsid w:val="00FD5B2D"/>
    <w:rsid w:val="00FD6D4A"/>
    <w:rsid w:val="00FE0404"/>
    <w:rsid w:val="00FE1D6C"/>
    <w:rsid w:val="00FE628C"/>
    <w:rsid w:val="00FE6708"/>
    <w:rsid w:val="00FE6B36"/>
    <w:rsid w:val="00FE6D8B"/>
    <w:rsid w:val="00FE7CFD"/>
    <w:rsid w:val="00FF315C"/>
    <w:rsid w:val="00FF3E4B"/>
    <w:rsid w:val="00FF3EB3"/>
    <w:rsid w:val="00FF4049"/>
    <w:rsid w:val="00FF65E0"/>
    <w:rsid w:val="00FF7CFD"/>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6BDF5"/>
  <w15:chartTrackingRefBased/>
  <w15:docId w15:val="{41BA7C03-88EB-416E-B372-6B23E2F1C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4A2"/>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F22207"/>
    <w:pPr>
      <w:keepNext/>
      <w:numPr>
        <w:numId w:val="3"/>
      </w:numPr>
      <w:jc w:val="center"/>
      <w:outlineLvl w:val="0"/>
    </w:pPr>
    <w:rPr>
      <w:b/>
    </w:rPr>
  </w:style>
  <w:style w:type="paragraph" w:styleId="Heading2">
    <w:name w:val="heading 2"/>
    <w:basedOn w:val="Normal"/>
    <w:next w:val="Normal"/>
    <w:link w:val="Heading2Char"/>
    <w:autoRedefine/>
    <w:unhideWhenUsed/>
    <w:qFormat/>
    <w:rsid w:val="00C36A10"/>
    <w:pPr>
      <w:keepNext/>
      <w:numPr>
        <w:ilvl w:val="1"/>
        <w:numId w:val="3"/>
      </w:numPr>
      <w:spacing w:before="120" w:after="120" w:line="360" w:lineRule="auto"/>
      <w:outlineLvl w:val="1"/>
    </w:pPr>
    <w:rPr>
      <w:rFonts w:eastAsia="SimSun"/>
      <w:b/>
    </w:rPr>
  </w:style>
  <w:style w:type="paragraph" w:styleId="Heading3">
    <w:name w:val="heading 3"/>
    <w:basedOn w:val="Normal"/>
    <w:next w:val="Normal"/>
    <w:link w:val="Heading3Char"/>
    <w:uiPriority w:val="9"/>
    <w:unhideWhenUsed/>
    <w:qFormat/>
    <w:rsid w:val="00CB002A"/>
    <w:pPr>
      <w:keepNext/>
      <w:keepLines/>
      <w:numPr>
        <w:ilvl w:val="2"/>
        <w:numId w:val="3"/>
      </w:numPr>
      <w:spacing w:before="120" w:after="120" w:line="360" w:lineRule="auto"/>
      <w:ind w:left="341" w:hanging="57"/>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CF01B9"/>
    <w:pPr>
      <w:keepNext/>
      <w:keepLines/>
      <w:numPr>
        <w:ilvl w:val="3"/>
        <w:numId w:val="2"/>
      </w:numPr>
      <w:outlineLvl w:val="3"/>
    </w:pPr>
    <w:rPr>
      <w:rFonts w:eastAsia="SimSun"/>
      <w:bCs/>
      <w:iCs/>
      <w:color w:val="000000" w:themeColor="text1"/>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C36A10"/>
    <w:rPr>
      <w:rFonts w:ascii="Times New Roman" w:eastAsia="SimSun" w:hAnsi="Times New Roman" w:cs="Times New Roman"/>
      <w:b/>
      <w:sz w:val="26"/>
      <w:szCs w:val="24"/>
    </w:rPr>
  </w:style>
  <w:style w:type="character" w:customStyle="1" w:styleId="Heading3Char">
    <w:name w:val="Heading 3 Char"/>
    <w:basedOn w:val="DefaultParagraphFont"/>
    <w:link w:val="Heading3"/>
    <w:uiPriority w:val="9"/>
    <w:rsid w:val="00CB002A"/>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CF01B9"/>
    <w:rPr>
      <w:rFonts w:ascii="Times New Roman" w:eastAsia="SimSun" w:hAnsi="Times New Roman" w:cs="Times New Roman"/>
      <w:bCs/>
      <w:iCs/>
      <w:color w:val="000000" w:themeColor="text1"/>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34"/>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22207"/>
    <w:pPr>
      <w:tabs>
        <w:tab w:val="right" w:leader="dot" w:pos="9062"/>
      </w:tabs>
      <w:spacing w:after="100"/>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rsid w:val="005047D2"/>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paragraph" w:styleId="Bibliography">
    <w:name w:val="Bibliography"/>
    <w:basedOn w:val="Normal"/>
    <w:next w:val="Normal"/>
    <w:uiPriority w:val="37"/>
    <w:unhideWhenUsed/>
    <w:rsid w:val="00226251"/>
  </w:style>
  <w:style w:type="character" w:styleId="CommentReference">
    <w:name w:val="annotation reference"/>
    <w:basedOn w:val="DefaultParagraphFont"/>
    <w:uiPriority w:val="99"/>
    <w:semiHidden/>
    <w:unhideWhenUsed/>
    <w:rsid w:val="007D7BFB"/>
    <w:rPr>
      <w:sz w:val="16"/>
      <w:szCs w:val="16"/>
    </w:rPr>
  </w:style>
  <w:style w:type="paragraph" w:styleId="CommentText">
    <w:name w:val="annotation text"/>
    <w:basedOn w:val="Normal"/>
    <w:link w:val="CommentTextChar"/>
    <w:uiPriority w:val="99"/>
    <w:semiHidden/>
    <w:unhideWhenUsed/>
    <w:rsid w:val="007D7BFB"/>
    <w:rPr>
      <w:sz w:val="20"/>
      <w:szCs w:val="20"/>
    </w:rPr>
  </w:style>
  <w:style w:type="character" w:customStyle="1" w:styleId="CommentTextChar">
    <w:name w:val="Comment Text Char"/>
    <w:basedOn w:val="DefaultParagraphFont"/>
    <w:link w:val="CommentText"/>
    <w:uiPriority w:val="99"/>
    <w:semiHidden/>
    <w:rsid w:val="007D7BF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D7BFB"/>
    <w:rPr>
      <w:b/>
      <w:bCs/>
    </w:rPr>
  </w:style>
  <w:style w:type="character" w:customStyle="1" w:styleId="CommentSubjectChar">
    <w:name w:val="Comment Subject Char"/>
    <w:basedOn w:val="CommentTextChar"/>
    <w:link w:val="CommentSubject"/>
    <w:uiPriority w:val="99"/>
    <w:semiHidden/>
    <w:rsid w:val="007D7BFB"/>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0B1E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107505662">
      <w:bodyDiv w:val="1"/>
      <w:marLeft w:val="0"/>
      <w:marRight w:val="0"/>
      <w:marTop w:val="0"/>
      <w:marBottom w:val="0"/>
      <w:divBdr>
        <w:top w:val="none" w:sz="0" w:space="0" w:color="auto"/>
        <w:left w:val="none" w:sz="0" w:space="0" w:color="auto"/>
        <w:bottom w:val="none" w:sz="0" w:space="0" w:color="auto"/>
        <w:right w:val="none" w:sz="0" w:space="0" w:color="auto"/>
      </w:divBdr>
    </w:div>
    <w:div w:id="113909292">
      <w:bodyDiv w:val="1"/>
      <w:marLeft w:val="0"/>
      <w:marRight w:val="0"/>
      <w:marTop w:val="0"/>
      <w:marBottom w:val="0"/>
      <w:divBdr>
        <w:top w:val="none" w:sz="0" w:space="0" w:color="auto"/>
        <w:left w:val="none" w:sz="0" w:space="0" w:color="auto"/>
        <w:bottom w:val="none" w:sz="0" w:space="0" w:color="auto"/>
        <w:right w:val="none" w:sz="0" w:space="0" w:color="auto"/>
      </w:divBdr>
    </w:div>
    <w:div w:id="118645741">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39076616">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213978268">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323315379">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57391400">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75352877">
      <w:bodyDiv w:val="1"/>
      <w:marLeft w:val="0"/>
      <w:marRight w:val="0"/>
      <w:marTop w:val="0"/>
      <w:marBottom w:val="0"/>
      <w:divBdr>
        <w:top w:val="none" w:sz="0" w:space="0" w:color="auto"/>
        <w:left w:val="none" w:sz="0" w:space="0" w:color="auto"/>
        <w:bottom w:val="none" w:sz="0" w:space="0" w:color="auto"/>
        <w:right w:val="none" w:sz="0" w:space="0" w:color="auto"/>
      </w:divBdr>
      <w:divsChild>
        <w:div w:id="865485489">
          <w:marLeft w:val="0"/>
          <w:marRight w:val="0"/>
          <w:marTop w:val="0"/>
          <w:marBottom w:val="0"/>
          <w:divBdr>
            <w:top w:val="single" w:sz="2" w:space="0" w:color="E3E3E3"/>
            <w:left w:val="single" w:sz="2" w:space="0" w:color="E3E3E3"/>
            <w:bottom w:val="single" w:sz="2" w:space="0" w:color="E3E3E3"/>
            <w:right w:val="single" w:sz="2" w:space="0" w:color="E3E3E3"/>
          </w:divBdr>
          <w:divsChild>
            <w:div w:id="1730224278">
              <w:marLeft w:val="0"/>
              <w:marRight w:val="0"/>
              <w:marTop w:val="0"/>
              <w:marBottom w:val="0"/>
              <w:divBdr>
                <w:top w:val="single" w:sz="2" w:space="0" w:color="E3E3E3"/>
                <w:left w:val="single" w:sz="2" w:space="0" w:color="E3E3E3"/>
                <w:bottom w:val="single" w:sz="2" w:space="0" w:color="E3E3E3"/>
                <w:right w:val="single" w:sz="2" w:space="0" w:color="E3E3E3"/>
              </w:divBdr>
              <w:divsChild>
                <w:div w:id="1216090259">
                  <w:marLeft w:val="0"/>
                  <w:marRight w:val="0"/>
                  <w:marTop w:val="0"/>
                  <w:marBottom w:val="0"/>
                  <w:divBdr>
                    <w:top w:val="single" w:sz="2" w:space="2" w:color="E3E3E3"/>
                    <w:left w:val="single" w:sz="2" w:space="0" w:color="E3E3E3"/>
                    <w:bottom w:val="single" w:sz="2" w:space="0" w:color="E3E3E3"/>
                    <w:right w:val="single" w:sz="2" w:space="0" w:color="E3E3E3"/>
                  </w:divBdr>
                  <w:divsChild>
                    <w:div w:id="116917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72479178">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94367403">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54532627">
      <w:bodyDiv w:val="1"/>
      <w:marLeft w:val="0"/>
      <w:marRight w:val="0"/>
      <w:marTop w:val="0"/>
      <w:marBottom w:val="0"/>
      <w:divBdr>
        <w:top w:val="none" w:sz="0" w:space="0" w:color="auto"/>
        <w:left w:val="none" w:sz="0" w:space="0" w:color="auto"/>
        <w:bottom w:val="none" w:sz="0" w:space="0" w:color="auto"/>
        <w:right w:val="none" w:sz="0" w:space="0" w:color="auto"/>
      </w:divBdr>
    </w:div>
    <w:div w:id="663437717">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1564143">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35476501">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89809698">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098675713">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11303768">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2001690447">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799879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hyperlink" Target="https://www.testcenter.vn/blog/mau-danh-gia-k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hostinger.vn/huong-dan/php-la-gi"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oter" Target="footer5.xml"/><Relationship Id="rId44" Type="http://schemas.openxmlformats.org/officeDocument/2006/relationships/image" Target="media/image29.png"/><Relationship Id="rId52" Type="http://schemas.openxmlformats.org/officeDocument/2006/relationships/hyperlink" Target="https://fptshop.com.vn/tin-tuc/danh-gia/mysql-la-gi-15765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KLTN-2024\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0550ABF-A914-4112-BC6F-1B3DA06D4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1</TotalTime>
  <Pages>63</Pages>
  <Words>11107</Words>
  <Characters>63312</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74271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Duc Nhuan</dc:creator>
  <cp:keywords/>
  <dc:description/>
  <cp:lastModifiedBy>Huynh Huu Hieu</cp:lastModifiedBy>
  <cp:revision>3</cp:revision>
  <cp:lastPrinted>2024-07-31T07:49:00Z</cp:lastPrinted>
  <dcterms:created xsi:type="dcterms:W3CDTF">2024-07-31T07:49:00Z</dcterms:created>
  <dcterms:modified xsi:type="dcterms:W3CDTF">2024-07-31T07:50:00Z</dcterms:modified>
</cp:coreProperties>
</file>